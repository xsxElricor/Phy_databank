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DC06" w14:textId="77777777" w:rsidR="004651F1" w:rsidRPr="00F32F43" w:rsidRDefault="004651F1" w:rsidP="00C01AA5">
      <w:pPr>
        <w:spacing w:line="276" w:lineRule="auto"/>
        <w:rPr>
          <w:rFonts w:ascii="宋体" w:eastAsia="宋体" w:hAnsi="宋体" w:hint="eastAsia"/>
        </w:rPr>
      </w:pPr>
    </w:p>
    <w:p w14:paraId="157BC340" w14:textId="77777777" w:rsidR="004651F1" w:rsidRPr="00F32F43" w:rsidRDefault="004651F1" w:rsidP="00C01AA5">
      <w:pPr>
        <w:spacing w:line="276" w:lineRule="auto"/>
        <w:jc w:val="center"/>
        <w:rPr>
          <w:rFonts w:ascii="宋体" w:eastAsia="宋体" w:hAnsi="宋体" w:cs="黑体" w:hint="eastAsia"/>
          <w:bCs/>
          <w:sz w:val="30"/>
          <w:szCs w:val="30"/>
        </w:rPr>
      </w:pPr>
      <w:r w:rsidRPr="00F32F43">
        <w:rPr>
          <w:rFonts w:ascii="宋体" w:eastAsia="宋体" w:hAnsi="宋体" w:cs="黑体" w:hint="eastAsia"/>
          <w:bCs/>
          <w:sz w:val="30"/>
          <w:szCs w:val="30"/>
        </w:rPr>
        <w:t>《</w:t>
      </w:r>
      <w:r w:rsidR="00C725E8" w:rsidRPr="00F32F43">
        <w:rPr>
          <w:rFonts w:ascii="宋体" w:eastAsia="宋体" w:hAnsi="宋体" w:cs="黑体" w:hint="eastAsia"/>
          <w:bCs/>
          <w:sz w:val="30"/>
          <w:szCs w:val="30"/>
        </w:rPr>
        <w:t>电子技术</w:t>
      </w:r>
      <w:r w:rsidR="00B41324" w:rsidRPr="00F32F43">
        <w:rPr>
          <w:rFonts w:ascii="宋体" w:eastAsia="宋体" w:hAnsi="宋体" w:cs="黑体" w:hint="eastAsia"/>
          <w:bCs/>
          <w:sz w:val="30"/>
          <w:szCs w:val="30"/>
        </w:rPr>
        <w:t>实验</w:t>
      </w:r>
      <w:r w:rsidRPr="00F32F43">
        <w:rPr>
          <w:rFonts w:ascii="宋体" w:eastAsia="宋体" w:hAnsi="宋体" w:cs="黑体" w:hint="eastAsia"/>
          <w:bCs/>
          <w:sz w:val="30"/>
          <w:szCs w:val="30"/>
        </w:rPr>
        <w:t>》课程实验报告</w:t>
      </w:r>
    </w:p>
    <w:p w14:paraId="77F95B20" w14:textId="77777777" w:rsidR="00305F51" w:rsidRPr="00F32F43" w:rsidRDefault="00305F51" w:rsidP="00C01AA5">
      <w:pPr>
        <w:spacing w:line="276" w:lineRule="auto"/>
        <w:jc w:val="center"/>
        <w:rPr>
          <w:rFonts w:ascii="宋体" w:eastAsia="宋体" w:hAnsi="宋体" w:cs="微软雅黑" w:hint="eastAsia"/>
          <w:bCs/>
          <w:sz w:val="30"/>
          <w:szCs w:val="30"/>
        </w:rPr>
      </w:pPr>
    </w:p>
    <w:p w14:paraId="02DB209B" w14:textId="0FDA053E" w:rsidR="00160A22" w:rsidRPr="00F32F43" w:rsidRDefault="00160A22" w:rsidP="00C01AA5">
      <w:pPr>
        <w:spacing w:line="276" w:lineRule="auto"/>
        <w:jc w:val="center"/>
        <w:rPr>
          <w:rFonts w:ascii="宋体" w:eastAsia="宋体" w:hAnsi="宋体" w:cs="楷体" w:hint="eastAsia"/>
          <w:sz w:val="24"/>
          <w:szCs w:val="24"/>
        </w:rPr>
      </w:pPr>
      <w:r w:rsidRPr="00F32F43">
        <w:rPr>
          <w:rFonts w:ascii="宋体" w:eastAsia="宋体" w:hAnsi="宋体" w:cs="楷体" w:hint="eastAsia"/>
          <w:sz w:val="24"/>
          <w:szCs w:val="24"/>
        </w:rPr>
        <w:t xml:space="preserve">学院：物理学院    </w:t>
      </w:r>
      <w:r w:rsidRPr="00F32F43">
        <w:rPr>
          <w:rFonts w:ascii="宋体" w:eastAsia="宋体" w:hAnsi="宋体" w:cs="楷体"/>
          <w:sz w:val="24"/>
          <w:szCs w:val="24"/>
        </w:rPr>
        <w:t xml:space="preserve"> </w:t>
      </w:r>
      <w:r w:rsidRPr="00F32F43">
        <w:rPr>
          <w:rFonts w:ascii="宋体" w:eastAsia="宋体" w:hAnsi="宋体" w:cs="楷体" w:hint="eastAsia"/>
          <w:sz w:val="24"/>
          <w:szCs w:val="24"/>
        </w:rPr>
        <w:t>专业：</w:t>
      </w:r>
      <w:r w:rsidR="009D2ACF" w:rsidRPr="00F32F43">
        <w:rPr>
          <w:rFonts w:ascii="宋体" w:eastAsia="宋体" w:hAnsi="宋体" w:cs="楷体" w:hint="eastAsia"/>
          <w:sz w:val="24"/>
          <w:szCs w:val="24"/>
        </w:rPr>
        <w:t>光电信息科学与工程</w:t>
      </w:r>
      <w:r w:rsidRPr="00F32F43">
        <w:rPr>
          <w:rFonts w:ascii="宋体" w:eastAsia="宋体" w:hAnsi="宋体" w:cs="楷体"/>
          <w:sz w:val="24"/>
          <w:szCs w:val="24"/>
        </w:rPr>
        <w:t xml:space="preserve">     </w:t>
      </w:r>
      <w:r w:rsidRPr="00F32F43">
        <w:rPr>
          <w:rFonts w:ascii="宋体" w:eastAsia="宋体" w:hAnsi="宋体" w:cs="楷体" w:hint="eastAsia"/>
          <w:sz w:val="24"/>
          <w:szCs w:val="24"/>
        </w:rPr>
        <w:t>年级：2022级</w:t>
      </w:r>
    </w:p>
    <w:p w14:paraId="2B7E9D72" w14:textId="77777777" w:rsidR="00160A22" w:rsidRPr="00F32F43" w:rsidRDefault="00160A22" w:rsidP="00C01AA5">
      <w:pPr>
        <w:spacing w:line="276" w:lineRule="auto"/>
        <w:jc w:val="center"/>
        <w:rPr>
          <w:rFonts w:ascii="宋体" w:eastAsia="宋体" w:hAnsi="宋体" w:cs="楷体" w:hint="eastAsia"/>
          <w:sz w:val="24"/>
          <w:szCs w:val="24"/>
        </w:rPr>
      </w:pPr>
    </w:p>
    <w:p w14:paraId="336AEEAA" w14:textId="431AC131" w:rsidR="00160A22" w:rsidRDefault="00160A22" w:rsidP="00C01AA5">
      <w:pPr>
        <w:spacing w:line="276" w:lineRule="auto"/>
        <w:jc w:val="center"/>
        <w:rPr>
          <w:rFonts w:ascii="宋体" w:eastAsia="宋体" w:hAnsi="宋体" w:cs="楷体" w:hint="eastAsia"/>
          <w:sz w:val="24"/>
          <w:szCs w:val="24"/>
        </w:rPr>
      </w:pPr>
      <w:r w:rsidRPr="00F32F43">
        <w:rPr>
          <w:rFonts w:ascii="宋体" w:eastAsia="宋体" w:hAnsi="宋体" w:cs="楷体" w:hint="eastAsia"/>
          <w:sz w:val="24"/>
          <w:szCs w:val="24"/>
        </w:rPr>
        <w:t>实验人姓名（学号）</w:t>
      </w:r>
      <w:r w:rsidR="009D2ACF" w:rsidRPr="00F32F43">
        <w:rPr>
          <w:rFonts w:ascii="宋体" w:eastAsia="宋体" w:hAnsi="宋体" w:cs="楷体" w:hint="eastAsia"/>
          <w:sz w:val="24"/>
          <w:szCs w:val="24"/>
        </w:rPr>
        <w:t>徐殊行 23343071</w:t>
      </w:r>
    </w:p>
    <w:p w14:paraId="086FCB9F" w14:textId="77777777" w:rsidR="00AA0263" w:rsidRPr="00F32F43" w:rsidRDefault="00AA0263" w:rsidP="00C01AA5">
      <w:pPr>
        <w:spacing w:line="276" w:lineRule="auto"/>
        <w:jc w:val="center"/>
        <w:rPr>
          <w:rFonts w:ascii="宋体" w:eastAsia="宋体" w:hAnsi="宋体" w:cs="楷体" w:hint="eastAsia"/>
          <w:sz w:val="24"/>
          <w:szCs w:val="24"/>
        </w:rPr>
      </w:pPr>
    </w:p>
    <w:p w14:paraId="0BD5FB34" w14:textId="2D99295E" w:rsidR="00160A22" w:rsidRPr="00F32F43" w:rsidRDefault="00160A22" w:rsidP="00C01AA5">
      <w:pPr>
        <w:spacing w:line="276" w:lineRule="auto"/>
        <w:ind w:firstLine="420"/>
        <w:jc w:val="center"/>
        <w:rPr>
          <w:rFonts w:ascii="宋体" w:eastAsia="宋体" w:hAnsi="宋体" w:cs="楷体" w:hint="eastAsia"/>
          <w:sz w:val="24"/>
          <w:szCs w:val="24"/>
        </w:rPr>
      </w:pPr>
      <w:r w:rsidRPr="00F32F43">
        <w:rPr>
          <w:rFonts w:ascii="宋体" w:eastAsia="宋体" w:hAnsi="宋体" w:cs="楷体" w:hint="eastAsia"/>
          <w:sz w:val="24"/>
          <w:szCs w:val="24"/>
        </w:rPr>
        <w:t>202</w:t>
      </w:r>
      <w:r w:rsidR="009D2ACF" w:rsidRPr="00F32F43">
        <w:rPr>
          <w:rFonts w:ascii="宋体" w:eastAsia="宋体" w:hAnsi="宋体" w:cs="楷体" w:hint="eastAsia"/>
          <w:sz w:val="24"/>
          <w:szCs w:val="24"/>
        </w:rPr>
        <w:t>5</w:t>
      </w:r>
      <w:r w:rsidRPr="00F32F43">
        <w:rPr>
          <w:rFonts w:ascii="宋体" w:eastAsia="宋体" w:hAnsi="宋体" w:cs="楷体"/>
          <w:sz w:val="24"/>
          <w:szCs w:val="24"/>
        </w:rPr>
        <w:t>年</w:t>
      </w:r>
      <w:r w:rsidRPr="00F32F43">
        <w:rPr>
          <w:rFonts w:ascii="宋体" w:eastAsia="宋体" w:hAnsi="宋体" w:cs="楷体" w:hint="eastAsia"/>
          <w:sz w:val="24"/>
          <w:szCs w:val="24"/>
        </w:rPr>
        <w:t xml:space="preserve"> </w:t>
      </w:r>
      <w:r w:rsidR="0053035A" w:rsidRPr="00F32F43">
        <w:rPr>
          <w:rFonts w:ascii="宋体" w:eastAsia="宋体" w:hAnsi="宋体" w:cs="楷体" w:hint="eastAsia"/>
          <w:sz w:val="24"/>
          <w:szCs w:val="24"/>
        </w:rPr>
        <w:t>12</w:t>
      </w:r>
      <w:r w:rsidRPr="00F32F43">
        <w:rPr>
          <w:rFonts w:ascii="宋体" w:eastAsia="宋体" w:hAnsi="宋体" w:cs="楷体"/>
          <w:sz w:val="24"/>
          <w:szCs w:val="24"/>
        </w:rPr>
        <w:t>月</w:t>
      </w:r>
      <w:r w:rsidRPr="00F32F43">
        <w:rPr>
          <w:rFonts w:ascii="宋体" w:eastAsia="宋体" w:hAnsi="宋体" w:cs="楷体" w:hint="eastAsia"/>
          <w:sz w:val="24"/>
          <w:szCs w:val="24"/>
        </w:rPr>
        <w:t xml:space="preserve"> </w:t>
      </w:r>
      <w:r w:rsidR="00C4539B" w:rsidRPr="00F32F43">
        <w:rPr>
          <w:rFonts w:ascii="宋体" w:eastAsia="宋体" w:hAnsi="宋体" w:cs="楷体" w:hint="eastAsia"/>
          <w:sz w:val="24"/>
          <w:szCs w:val="24"/>
        </w:rPr>
        <w:t>24</w:t>
      </w:r>
      <w:r w:rsidRPr="00F32F43">
        <w:rPr>
          <w:rFonts w:ascii="宋体" w:eastAsia="宋体" w:hAnsi="宋体" w:cs="楷体" w:hint="eastAsia"/>
          <w:sz w:val="24"/>
          <w:szCs w:val="24"/>
        </w:rPr>
        <w:t xml:space="preserve"> </w:t>
      </w:r>
      <w:r w:rsidRPr="00F32F43">
        <w:rPr>
          <w:rFonts w:ascii="宋体" w:eastAsia="宋体" w:hAnsi="宋体" w:cs="楷体"/>
          <w:sz w:val="24"/>
          <w:szCs w:val="24"/>
        </w:rPr>
        <w:t>日</w:t>
      </w:r>
      <w:r w:rsidRPr="00F32F43">
        <w:rPr>
          <w:rFonts w:ascii="宋体" w:eastAsia="宋体" w:hAnsi="宋体" w:cs="楷体" w:hint="eastAsia"/>
          <w:sz w:val="24"/>
          <w:szCs w:val="24"/>
        </w:rPr>
        <w:t xml:space="preserve">  </w:t>
      </w:r>
      <w:r w:rsidR="009D2ACF" w:rsidRPr="00F32F43">
        <w:rPr>
          <w:rFonts w:ascii="宋体" w:eastAsia="宋体" w:hAnsi="宋体" w:cs="楷体" w:hint="eastAsia"/>
          <w:sz w:val="24"/>
          <w:szCs w:val="24"/>
        </w:rPr>
        <w:t>下午</w:t>
      </w:r>
    </w:p>
    <w:p w14:paraId="7A0D0B26" w14:textId="77777777" w:rsidR="004651F1" w:rsidRPr="00F32F43" w:rsidRDefault="00000000" w:rsidP="00C01AA5">
      <w:pPr>
        <w:spacing w:line="276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</w:rPr>
        <w:pict w14:anchorId="1B33F80F">
          <v:line id="直接连接符 12" o:spid="_x0000_s2050" style="position:absolute;flip:y;z-index:251659264;visibility:visible;mso-width-relative:margin;mso-height-relative:margin" from="-31.5pt,20.05pt" to="446.1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" strokecolor="black [3200]" strokeweight=".5pt">
            <v:stroke joinstyle="miter"/>
          </v:line>
        </w:pict>
      </w:r>
    </w:p>
    <w:p w14:paraId="6171A8D7" w14:textId="77777777" w:rsidR="003F69B8" w:rsidRPr="00F32F43" w:rsidRDefault="003F69B8" w:rsidP="00C01AA5">
      <w:pPr>
        <w:autoSpaceDE w:val="0"/>
        <w:autoSpaceDN w:val="0"/>
        <w:adjustRightInd w:val="0"/>
        <w:spacing w:line="276" w:lineRule="auto"/>
        <w:jc w:val="left"/>
        <w:rPr>
          <w:rFonts w:ascii="宋体" w:eastAsia="宋体" w:hAnsi="宋体" w:cs="宋体" w:hint="eastAsia"/>
          <w:bCs/>
          <w:kern w:val="0"/>
          <w:szCs w:val="21"/>
        </w:rPr>
      </w:pPr>
    </w:p>
    <w:p w14:paraId="606719A5" w14:textId="48BC8B72" w:rsidR="004651F1" w:rsidRDefault="007C0EB4" w:rsidP="00C01AA5">
      <w:pPr>
        <w:spacing w:line="276" w:lineRule="auto"/>
        <w:jc w:val="center"/>
        <w:rPr>
          <w:rFonts w:ascii="黑体" w:eastAsia="黑体" w:hAnsi="黑体" w:hint="eastAsia"/>
          <w:sz w:val="28"/>
          <w:szCs w:val="28"/>
        </w:rPr>
      </w:pPr>
      <w:r w:rsidRPr="00980E72">
        <w:rPr>
          <w:rFonts w:ascii="黑体" w:eastAsia="黑体" w:hAnsi="黑体" w:hint="eastAsia"/>
          <w:sz w:val="28"/>
          <w:szCs w:val="28"/>
        </w:rPr>
        <w:t>实验</w:t>
      </w:r>
      <w:r w:rsidR="0051353E" w:rsidRPr="00980E72">
        <w:rPr>
          <w:rFonts w:ascii="黑体" w:eastAsia="黑体" w:hAnsi="黑体" w:hint="eastAsia"/>
          <w:sz w:val="28"/>
          <w:szCs w:val="28"/>
        </w:rPr>
        <w:t>十七</w:t>
      </w:r>
      <w:r w:rsidRPr="00980E72">
        <w:rPr>
          <w:rFonts w:ascii="黑体" w:eastAsia="黑体" w:hAnsi="黑体" w:hint="eastAsia"/>
          <w:sz w:val="28"/>
          <w:szCs w:val="28"/>
        </w:rPr>
        <w:t xml:space="preserve"> </w:t>
      </w:r>
      <w:r w:rsidR="0051353E" w:rsidRPr="00980E72">
        <w:rPr>
          <w:rFonts w:ascii="黑体" w:eastAsia="黑体" w:hAnsi="黑体" w:hint="eastAsia"/>
          <w:sz w:val="28"/>
          <w:szCs w:val="28"/>
        </w:rPr>
        <w:t>闭环温度控制系统</w:t>
      </w:r>
    </w:p>
    <w:p w14:paraId="2B58C87C" w14:textId="77777777" w:rsidR="00980E72" w:rsidRPr="00980E72" w:rsidRDefault="00980E72" w:rsidP="00C01AA5">
      <w:pPr>
        <w:spacing w:line="276" w:lineRule="auto"/>
        <w:jc w:val="center"/>
        <w:rPr>
          <w:rFonts w:ascii="黑体" w:eastAsia="黑体" w:hAnsi="黑体" w:hint="eastAsia"/>
          <w:sz w:val="28"/>
          <w:szCs w:val="28"/>
        </w:rPr>
      </w:pPr>
    </w:p>
    <w:p w14:paraId="05F710F5" w14:textId="3D524CD7" w:rsidR="00224C81" w:rsidRPr="00F32F43" w:rsidRDefault="00224C81" w:rsidP="00C01AA5">
      <w:pPr>
        <w:pStyle w:val="a7"/>
        <w:numPr>
          <w:ilvl w:val="0"/>
          <w:numId w:val="6"/>
        </w:numPr>
        <w:adjustRightInd w:val="0"/>
        <w:snapToGrid w:val="0"/>
        <w:spacing w:line="276" w:lineRule="auto"/>
        <w:ind w:firstLineChars="0"/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</w:pPr>
      <w:r w:rsidRPr="00F32F43"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  <w:t>实验目的</w:t>
      </w:r>
    </w:p>
    <w:p w14:paraId="045D2ECF" w14:textId="6F6B33E8" w:rsidR="007C0EB4" w:rsidRPr="00F32F43" w:rsidRDefault="00483218" w:rsidP="00C01AA5">
      <w:pPr>
        <w:pStyle w:val="a7"/>
        <w:numPr>
          <w:ilvl w:val="0"/>
          <w:numId w:val="13"/>
        </w:numPr>
        <w:adjustRightInd w:val="0"/>
        <w:snapToGrid w:val="0"/>
        <w:spacing w:line="276" w:lineRule="auto"/>
        <w:ind w:firstLineChars="0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32F43">
        <w:rPr>
          <w:rFonts w:ascii="宋体" w:eastAsia="宋体" w:hAnsi="宋体" w:cs="Times New Roman" w:hint="eastAsia"/>
          <w:kern w:val="0"/>
          <w:sz w:val="24"/>
          <w:szCs w:val="24"/>
        </w:rPr>
        <w:t>掌握温度测量电路的工作原理</w:t>
      </w:r>
    </w:p>
    <w:p w14:paraId="419B0749" w14:textId="488B30CB" w:rsidR="00483218" w:rsidRPr="00F32F43" w:rsidRDefault="00483218" w:rsidP="00C01AA5">
      <w:pPr>
        <w:pStyle w:val="a7"/>
        <w:numPr>
          <w:ilvl w:val="0"/>
          <w:numId w:val="13"/>
        </w:numPr>
        <w:adjustRightInd w:val="0"/>
        <w:snapToGrid w:val="0"/>
        <w:spacing w:line="276" w:lineRule="auto"/>
        <w:ind w:firstLineChars="0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32F43">
        <w:rPr>
          <w:rFonts w:ascii="宋体" w:eastAsia="宋体" w:hAnsi="宋体" w:cs="Times New Roman" w:hint="eastAsia"/>
          <w:kern w:val="0"/>
          <w:sz w:val="24"/>
          <w:szCs w:val="24"/>
        </w:rPr>
        <w:t>掌握温度的闭环控制电路</w:t>
      </w:r>
    </w:p>
    <w:p w14:paraId="1AB1AD02" w14:textId="77777777" w:rsidR="00C01AA5" w:rsidRPr="00C01AA5" w:rsidRDefault="00C01AA5" w:rsidP="00C01AA5">
      <w:pPr>
        <w:adjustRightInd w:val="0"/>
        <w:snapToGrid w:val="0"/>
        <w:spacing w:line="276" w:lineRule="auto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10202C5B" w14:textId="62ED24BD" w:rsidR="00224C81" w:rsidRPr="00F32F43" w:rsidRDefault="00224C81" w:rsidP="00C01AA5">
      <w:pPr>
        <w:pStyle w:val="a7"/>
        <w:numPr>
          <w:ilvl w:val="0"/>
          <w:numId w:val="6"/>
        </w:numPr>
        <w:adjustRightInd w:val="0"/>
        <w:snapToGrid w:val="0"/>
        <w:spacing w:line="276" w:lineRule="auto"/>
        <w:ind w:firstLineChars="0"/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</w:pPr>
      <w:r w:rsidRPr="00F32F43"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  <w:t>实验原理</w:t>
      </w:r>
    </w:p>
    <w:p w14:paraId="0F2599A3" w14:textId="1FD55BC4" w:rsidR="009202B2" w:rsidRDefault="001F0BD0" w:rsidP="00C01AA5">
      <w:pPr>
        <w:adjustRightInd w:val="0"/>
        <w:snapToGrid w:val="0"/>
        <w:spacing w:line="276" w:lineRule="auto"/>
        <w:ind w:left="420"/>
        <w:rPr>
          <w:rFonts w:ascii="宋体" w:eastAsia="宋体" w:hAnsi="宋体" w:cs="Times New Roman"/>
          <w:kern w:val="0"/>
          <w:sz w:val="24"/>
          <w:szCs w:val="24"/>
        </w:rPr>
      </w:pPr>
      <w:r w:rsidRPr="001F0BD0">
        <w:rPr>
          <w:rFonts w:ascii="宋体" w:eastAsia="宋体" w:hAnsi="宋体" w:cs="Times New Roman" w:hint="eastAsia"/>
          <w:kern w:val="0"/>
          <w:sz w:val="24"/>
          <w:szCs w:val="24"/>
        </w:rPr>
        <w:t>参考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书本p188-195</w:t>
      </w:r>
    </w:p>
    <w:p w14:paraId="2E752293" w14:textId="77777777" w:rsidR="00EE11DA" w:rsidRPr="001F0BD0" w:rsidRDefault="00EE11DA" w:rsidP="00C01AA5">
      <w:pPr>
        <w:adjustRightInd w:val="0"/>
        <w:snapToGrid w:val="0"/>
        <w:spacing w:line="276" w:lineRule="auto"/>
        <w:ind w:left="420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343AA42D" w14:textId="33B718B2" w:rsidR="006974DF" w:rsidRPr="00F32F43" w:rsidRDefault="00B34946" w:rsidP="00C01AA5">
      <w:pPr>
        <w:pStyle w:val="a7"/>
        <w:numPr>
          <w:ilvl w:val="0"/>
          <w:numId w:val="6"/>
        </w:numPr>
        <w:adjustRightInd w:val="0"/>
        <w:snapToGrid w:val="0"/>
        <w:spacing w:line="276" w:lineRule="auto"/>
        <w:ind w:firstLineChars="0"/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</w:pPr>
      <w:r w:rsidRPr="00F32F43"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  <w:t>设计电路与实验</w:t>
      </w:r>
    </w:p>
    <w:p w14:paraId="22A74991" w14:textId="1CD09703" w:rsidR="00483218" w:rsidRPr="00790F6F" w:rsidRDefault="00483218" w:rsidP="00C01AA5">
      <w:pPr>
        <w:pStyle w:val="a7"/>
        <w:numPr>
          <w:ilvl w:val="0"/>
          <w:numId w:val="14"/>
        </w:numPr>
        <w:spacing w:line="276" w:lineRule="auto"/>
        <w:ind w:firstLineChars="0"/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</w:pPr>
      <w:r w:rsidRPr="00790F6F"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  <w:t>D/A转换器的搭建与测试</w:t>
      </w:r>
    </w:p>
    <w:p w14:paraId="0F5028DB" w14:textId="378C2963" w:rsidR="00483218" w:rsidRPr="00F32F43" w:rsidRDefault="00992B76" w:rsidP="00C01AA5">
      <w:pPr>
        <w:spacing w:line="276" w:lineRule="auto"/>
        <w:ind w:left="420" w:firstLine="420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32F43">
        <w:rPr>
          <w:rFonts w:ascii="宋体" w:eastAsia="宋体" w:hAnsi="宋体" w:cs="Times New Roman" w:hint="eastAsia"/>
          <w:kern w:val="0"/>
          <w:sz w:val="24"/>
          <w:szCs w:val="24"/>
        </w:rPr>
        <w:t>（1</w:t>
      </w:r>
      <w:r w:rsidR="00F32F43">
        <w:rPr>
          <w:rFonts w:ascii="宋体" w:eastAsia="宋体" w:hAnsi="宋体" w:cs="Times New Roman"/>
          <w:kern w:val="0"/>
          <w:sz w:val="24"/>
          <w:szCs w:val="24"/>
        </w:rPr>
        <w:t>）</w:t>
      </w:r>
      <w:r w:rsidR="00483218" w:rsidRPr="00F32F43">
        <w:rPr>
          <w:rFonts w:ascii="宋体" w:eastAsia="宋体" w:hAnsi="宋体" w:cs="Times New Roman" w:hint="eastAsia"/>
          <w:kern w:val="0"/>
          <w:sz w:val="24"/>
          <w:szCs w:val="24"/>
        </w:rPr>
        <w:t>设计T型电阻网络结构的D/A转换器，要求当数字输入为0~255时，</w:t>
      </w:r>
      <w:r w:rsidR="004904BF" w:rsidRPr="00F32F43">
        <w:rPr>
          <w:rFonts w:ascii="宋体" w:eastAsia="宋体" w:hAnsi="宋体" w:cs="Times New Roman" w:hint="eastAsia"/>
          <w:kern w:val="0"/>
          <w:sz w:val="24"/>
          <w:szCs w:val="24"/>
        </w:rPr>
        <w:t>输出</w:t>
      </w:r>
      <m:oMath>
        <m:sSub>
          <m:sSub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m:t>V</m:t>
            </m:r>
            <m:ctrlPr>
              <w:rPr>
                <w:rFonts w:ascii="Cambria Math" w:eastAsia="宋体" w:hAnsi="Cambria Math" w:cs="Times New Roman" w:hint="eastAsia"/>
                <w:i/>
                <w:kern w:val="0"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m:t>D</m:t>
            </m:r>
          </m:sub>
        </m:sSub>
        <m:r>
          <w:rPr>
            <w:rFonts w:ascii="Cambria Math" w:eastAsia="宋体" w:hAnsi="Cambria Math" w:cs="Times New Roman"/>
            <w:kern w:val="0"/>
            <w:sz w:val="24"/>
            <w:szCs w:val="24"/>
          </w:rPr>
          <m:t>= 0~2.55V</m:t>
        </m:r>
      </m:oMath>
      <w:r w:rsidR="00483218" w:rsidRPr="00F32F43">
        <w:rPr>
          <w:rFonts w:ascii="宋体" w:eastAsia="宋体" w:hAnsi="宋体" w:cs="Times New Roman" w:hint="eastAsia"/>
          <w:kern w:val="0"/>
          <w:sz w:val="24"/>
          <w:szCs w:val="24"/>
        </w:rPr>
        <w:t>。画出完整设计电路图，根据设计搭建电路。</w:t>
      </w:r>
    </w:p>
    <w:p w14:paraId="74CC5B97" w14:textId="08D2D650" w:rsidR="00992B76" w:rsidRDefault="005C5813" w:rsidP="005C5813">
      <w:pPr>
        <w:spacing w:line="276" w:lineRule="auto"/>
        <w:ind w:left="840"/>
        <w:jc w:val="center"/>
        <w:rPr>
          <w:rFonts w:ascii="宋体" w:eastAsia="宋体" w:hAnsi="宋体" w:cs="Times New Roman"/>
          <w:kern w:val="0"/>
          <w:sz w:val="24"/>
          <w:szCs w:val="24"/>
        </w:rPr>
      </w:pPr>
      <w:r w:rsidRPr="005C5813">
        <w:rPr>
          <w:rFonts w:ascii="宋体" w:eastAsia="宋体" w:hAnsi="宋体" w:cs="Times New Roman"/>
          <w:kern w:val="0"/>
          <w:sz w:val="24"/>
          <w:szCs w:val="24"/>
        </w:rPr>
        <w:drawing>
          <wp:inline distT="0" distB="0" distL="0" distR="0" wp14:anchorId="1B747788" wp14:editId="05394D65">
            <wp:extent cx="3232800" cy="2160000"/>
            <wp:effectExtent l="0" t="0" r="0" b="0"/>
            <wp:docPr id="36286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6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2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7597" w14:textId="77777777" w:rsidR="005C5813" w:rsidRPr="00F32F43" w:rsidRDefault="005C5813" w:rsidP="00C01AA5">
      <w:pPr>
        <w:spacing w:line="276" w:lineRule="auto"/>
        <w:ind w:left="840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25DBDA78" w14:textId="76E4F7A1" w:rsidR="00992B76" w:rsidRPr="00F32F43" w:rsidRDefault="00992B76" w:rsidP="00C01AA5">
      <w:pPr>
        <w:spacing w:line="276" w:lineRule="auto"/>
        <w:ind w:left="420" w:firstLine="420"/>
        <w:rPr>
          <w:rFonts w:ascii="宋体" w:eastAsia="宋体" w:hAnsi="宋体" w:cs="Times New Roman" w:hint="eastAsia"/>
          <w:kern w:val="0"/>
          <w:sz w:val="24"/>
          <w:szCs w:val="24"/>
        </w:rPr>
      </w:pPr>
      <w:bookmarkStart w:id="0" w:name="_Hlk216968876"/>
      <w:bookmarkStart w:id="1" w:name="_Hlk216969018"/>
      <w:r w:rsidRPr="00F32F43">
        <w:rPr>
          <w:rFonts w:ascii="宋体" w:eastAsia="宋体" w:hAnsi="宋体" w:cs="Times New Roman" w:hint="eastAsia"/>
          <w:kern w:val="0"/>
          <w:sz w:val="24"/>
          <w:szCs w:val="24"/>
        </w:rPr>
        <w:t>（2</w:t>
      </w:r>
      <w:bookmarkEnd w:id="0"/>
      <w:r w:rsidR="00F32F43">
        <w:rPr>
          <w:rFonts w:ascii="宋体" w:eastAsia="宋体" w:hAnsi="宋体" w:cs="Times New Roman"/>
          <w:kern w:val="0"/>
          <w:sz w:val="24"/>
          <w:szCs w:val="24"/>
        </w:rPr>
        <w:t>）</w:t>
      </w:r>
      <w:r w:rsidRPr="00F32F43">
        <w:rPr>
          <w:rFonts w:ascii="宋体" w:eastAsia="宋体" w:hAnsi="宋体" w:cs="Times New Roman" w:hint="eastAsia"/>
          <w:kern w:val="0"/>
          <w:sz w:val="24"/>
          <w:szCs w:val="24"/>
        </w:rPr>
        <w:t>自拟输入数字值，测量所实现的D/A转换器的转换曲线，估算得到D/A转换器的数字值与对应输出电压的关系（即最低有效位LSB）。</w:t>
      </w:r>
      <w:bookmarkEnd w:id="1"/>
    </w:p>
    <w:p w14:paraId="3B85BAD4" w14:textId="788EFBC4" w:rsidR="00483218" w:rsidRDefault="005C5813" w:rsidP="00C01AA5">
      <w:pPr>
        <w:spacing w:line="276" w:lineRule="auto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ascii="宋体" w:eastAsia="宋体" w:hAnsi="宋体" w:cs="Times New Roman"/>
          <w:kern w:val="0"/>
          <w:sz w:val="24"/>
          <w:szCs w:val="24"/>
        </w:rPr>
        <w:lastRenderedPageBreak/>
        <w:tab/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LSB:________</w:t>
      </w:r>
    </w:p>
    <w:p w14:paraId="6EB0EE79" w14:textId="77777777" w:rsidR="005C5813" w:rsidRPr="005C5813" w:rsidRDefault="005C5813" w:rsidP="00C01AA5">
      <w:pPr>
        <w:spacing w:line="276" w:lineRule="auto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60D288EC" w14:textId="31B342BD" w:rsidR="00483218" w:rsidRPr="00790F6F" w:rsidRDefault="00483218" w:rsidP="00C01AA5">
      <w:pPr>
        <w:pStyle w:val="a7"/>
        <w:numPr>
          <w:ilvl w:val="0"/>
          <w:numId w:val="14"/>
        </w:numPr>
        <w:spacing w:line="276" w:lineRule="auto"/>
        <w:ind w:firstLineChars="0"/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</w:pPr>
      <w:r w:rsidRPr="00790F6F"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  <w:t>比较加热电路的调试</w:t>
      </w:r>
    </w:p>
    <w:p w14:paraId="36512234" w14:textId="171C8B24" w:rsidR="00F32F43" w:rsidRDefault="00F32F43" w:rsidP="00C01AA5">
      <w:pPr>
        <w:autoSpaceDE w:val="0"/>
        <w:autoSpaceDN w:val="0"/>
        <w:adjustRightInd w:val="0"/>
        <w:snapToGrid w:val="0"/>
        <w:spacing w:line="276" w:lineRule="auto"/>
        <w:ind w:left="420" w:firstLine="420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F32F43">
        <w:rPr>
          <w:rFonts w:ascii="宋体" w:eastAsia="宋体" w:hAnsi="宋体" w:cs="Times New Roman" w:hint="eastAsia"/>
          <w:kern w:val="0"/>
          <w:sz w:val="24"/>
          <w:szCs w:val="24"/>
        </w:rPr>
        <w:t>（1）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 xml:space="preserve"> </w:t>
      </w:r>
      <w:r w:rsidRPr="00F32F43">
        <w:rPr>
          <w:rFonts w:ascii="宋体" w:eastAsia="宋体" w:hAnsi="宋体" w:cs="Times New Roman" w:hint="eastAsia"/>
          <w:kern w:val="0"/>
          <w:sz w:val="24"/>
          <w:szCs w:val="24"/>
        </w:rPr>
        <w:t>根据图17-6设计误差比较单元和执行单元，请思考：当输入端</w:t>
      </w:r>
      <m:oMath>
        <m:sSub>
          <m:sSub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m:t>V</m:t>
            </m:r>
            <m:ctrlPr>
              <w:rPr>
                <w:rFonts w:ascii="Cambria Math" w:eastAsia="宋体" w:hAnsi="Cambria Math" w:cs="Times New Roman" w:hint="eastAsia"/>
                <w:i/>
                <w:kern w:val="0"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Times New Roman" w:hint="eastAsia"/>
            <w:kern w:val="0"/>
            <w:sz w:val="24"/>
            <w:szCs w:val="24"/>
          </w:rPr>
          <m:t>&gt;0</m:t>
        </m:r>
      </m:oMath>
      <w:r w:rsidRPr="00F32F43">
        <w:rPr>
          <w:rFonts w:ascii="宋体" w:eastAsia="宋体" w:hAnsi="宋体" w:cs="Times New Roman" w:hint="eastAsia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m:t>V</m:t>
            </m:r>
            <m:ctrlPr>
              <w:rPr>
                <w:rFonts w:ascii="Cambria Math" w:eastAsia="宋体" w:hAnsi="Cambria Math" w:cs="Times New Roman" w:hint="eastAsia"/>
                <w:i/>
                <w:kern w:val="0"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Times New Roman" w:hint="eastAsia"/>
            <w:kern w:val="0"/>
            <w:sz w:val="24"/>
            <w:szCs w:val="24"/>
          </w:rPr>
          <m:t>&lt;0</m:t>
        </m:r>
      </m:oMath>
      <w:r w:rsidRPr="00F32F43">
        <w:rPr>
          <w:rFonts w:ascii="宋体" w:eastAsia="宋体" w:hAnsi="宋体" w:cs="Times New Roman" w:hint="eastAsia"/>
          <w:kern w:val="0"/>
          <w:sz w:val="24"/>
          <w:szCs w:val="24"/>
        </w:rPr>
        <w:t>时,电路的行为分别是什么?根据设计搭建电路,输出连接到 3D打印机挤出头的加热电阻丝,通过板上的电阻分压分别使得</w:t>
      </w:r>
      <m:oMath>
        <m:sSub>
          <m:sSub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m:t>V</m:t>
            </m:r>
            <m:ctrlPr>
              <w:rPr>
                <w:rFonts w:ascii="Cambria Math" w:eastAsia="宋体" w:hAnsi="Cambria Math" w:cs="Times New Roman" w:hint="eastAsia"/>
                <w:i/>
                <w:kern w:val="0"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Times New Roman" w:hint="eastAsia"/>
            <w:kern w:val="0"/>
            <w:sz w:val="24"/>
            <w:szCs w:val="24"/>
          </w:rPr>
          <m:t>&gt;0</m:t>
        </m:r>
      </m:oMath>
      <w:r w:rsidRPr="00F32F43">
        <w:rPr>
          <w:rFonts w:ascii="宋体" w:eastAsia="宋体" w:hAnsi="宋体" w:cs="Times New Roman" w:hint="eastAsia"/>
          <w:kern w:val="0"/>
          <w:sz w:val="24"/>
          <w:szCs w:val="24"/>
        </w:rPr>
        <w:t>和</w:t>
      </w:r>
      <m:oMath>
        <m:sSub>
          <m:sSub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m:t>V</m:t>
            </m:r>
            <m:ctrlPr>
              <w:rPr>
                <w:rFonts w:ascii="Cambria Math" w:eastAsia="宋体" w:hAnsi="Cambria Math" w:cs="Times New Roman" w:hint="eastAsia"/>
                <w:i/>
                <w:kern w:val="0"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Times New Roman" w:hint="eastAsia"/>
            <w:kern w:val="0"/>
            <w:sz w:val="24"/>
            <w:szCs w:val="24"/>
          </w:rPr>
          <m:t>&lt;0</m:t>
        </m:r>
      </m:oMath>
      <w:r w:rsidRPr="00F32F43">
        <w:rPr>
          <w:rFonts w:ascii="宋体" w:eastAsia="宋体" w:hAnsi="宋体" w:cs="Times New Roman" w:hint="eastAsia"/>
          <w:kern w:val="0"/>
          <w:sz w:val="24"/>
          <w:szCs w:val="24"/>
        </w:rPr>
        <w:t>时,将测试电路的行为填入表 17-2。</w:t>
      </w:r>
    </w:p>
    <w:p w14:paraId="67AB1E99" w14:textId="5EC3CEA1" w:rsidR="00DF20D0" w:rsidRDefault="00DF20D0" w:rsidP="00DF20D0">
      <w:pPr>
        <w:autoSpaceDE w:val="0"/>
        <w:autoSpaceDN w:val="0"/>
        <w:adjustRightInd w:val="0"/>
        <w:snapToGrid w:val="0"/>
        <w:spacing w:line="276" w:lineRule="auto"/>
        <w:ind w:left="840" w:firstLine="2"/>
        <w:jc w:val="center"/>
        <w:rPr>
          <w:rFonts w:ascii="宋体" w:eastAsia="宋体" w:hAnsi="宋体" w:cs="Times New Roman"/>
          <w:kern w:val="0"/>
          <w:sz w:val="24"/>
          <w:szCs w:val="24"/>
        </w:rPr>
      </w:pPr>
      <w:r w:rsidRPr="00DF20D0">
        <w:rPr>
          <w:rFonts w:ascii="宋体" w:eastAsia="宋体" w:hAnsi="宋体" w:cs="Times New Roman"/>
          <w:kern w:val="0"/>
          <w:sz w:val="24"/>
          <w:szCs w:val="24"/>
        </w:rPr>
        <w:drawing>
          <wp:inline distT="0" distB="0" distL="0" distR="0" wp14:anchorId="18DACDDB" wp14:editId="37B4B99E">
            <wp:extent cx="3816000" cy="2880000"/>
            <wp:effectExtent l="0" t="0" r="0" b="0"/>
            <wp:docPr id="1595406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06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E4E7" w14:textId="77777777" w:rsidR="00DF20D0" w:rsidRDefault="00DF20D0" w:rsidP="00C01AA5">
      <w:pPr>
        <w:autoSpaceDE w:val="0"/>
        <w:autoSpaceDN w:val="0"/>
        <w:adjustRightInd w:val="0"/>
        <w:snapToGrid w:val="0"/>
        <w:spacing w:line="276" w:lineRule="auto"/>
        <w:ind w:left="840" w:firstLine="2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783C2646" w14:textId="345A8500" w:rsidR="00F32F43" w:rsidRPr="00F32F43" w:rsidRDefault="00F32F43" w:rsidP="00C01AA5">
      <w:pPr>
        <w:autoSpaceDE w:val="0"/>
        <w:autoSpaceDN w:val="0"/>
        <w:adjustRightInd w:val="0"/>
        <w:snapToGrid w:val="0"/>
        <w:spacing w:line="276" w:lineRule="auto"/>
        <w:ind w:left="420" w:firstLine="420"/>
        <w:rPr>
          <w:rFonts w:ascii="宋体" w:eastAsia="宋体" w:hAnsi="宋体" w:cs="Times New Roman" w:hint="eastAsia"/>
          <w:bCs/>
          <w:kern w:val="0"/>
          <w:sz w:val="22"/>
          <w:szCs w:val="21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（2）</w:t>
      </w:r>
      <w:r w:rsidRPr="00F32F43">
        <w:rPr>
          <w:rFonts w:ascii="宋体" w:eastAsia="宋体" w:hAnsi="宋体" w:cs="Times New Roman" w:hint="eastAsia"/>
          <w:kern w:val="0"/>
          <w:sz w:val="24"/>
          <w:szCs w:val="24"/>
        </w:rPr>
        <w:t>使用万用表欧姆挡连接3D打印机挤出头的热敏电阻,测量阻值并通过表 17-1折算成环境温度。</w:t>
      </w:r>
    </w:p>
    <w:p w14:paraId="136BE181" w14:textId="68426D5E" w:rsidR="00992B76" w:rsidRDefault="00992B76" w:rsidP="00C01AA5">
      <w:pPr>
        <w:spacing w:line="276" w:lineRule="auto"/>
        <w:jc w:val="center"/>
        <w:rPr>
          <w:rFonts w:ascii="宋体" w:eastAsia="宋体" w:hAnsi="宋体" w:cs="Times New Roman" w:hint="eastAsia"/>
          <w:kern w:val="0"/>
          <w:sz w:val="24"/>
          <w:szCs w:val="24"/>
        </w:rPr>
      </w:pPr>
    </w:p>
    <w:tbl>
      <w:tblPr>
        <w:tblStyle w:val="a8"/>
        <w:tblW w:w="8027" w:type="dxa"/>
        <w:tblInd w:w="263" w:type="dxa"/>
        <w:tblLook w:val="04A0" w:firstRow="1" w:lastRow="0" w:firstColumn="1" w:lastColumn="0" w:noHBand="0" w:noVBand="1"/>
      </w:tblPr>
      <w:tblGrid>
        <w:gridCol w:w="1996"/>
        <w:gridCol w:w="2059"/>
        <w:gridCol w:w="1977"/>
        <w:gridCol w:w="1995"/>
      </w:tblGrid>
      <w:tr w:rsidR="008C44F5" w14:paraId="338480AE" w14:textId="77777777" w:rsidTr="00835A12">
        <w:trPr>
          <w:trHeight w:val="554"/>
        </w:trPr>
        <w:tc>
          <w:tcPr>
            <w:tcW w:w="1996" w:type="dxa"/>
          </w:tcPr>
          <w:p w14:paraId="0BEEF7DC" w14:textId="73C53B1D" w:rsidR="008C44F5" w:rsidRDefault="00000000" w:rsidP="00C01AA5">
            <w:pPr>
              <w:spacing w:line="276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 w:hint="eastAsia"/>
                        <w:kern w:val="0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eastAsia="宋体" w:hAnsi="Cambria Math" w:cs="Times New Roman" w:hint="eastAsia"/>
                        <w:i/>
                        <w:kern w:val="0"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eastAsia="宋体" w:hAnsi="Cambria Math" w:cs="Times New Roman" w:hint="eastAsia"/>
                        <w:kern w:val="0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059" w:type="dxa"/>
          </w:tcPr>
          <w:p w14:paraId="69A76E30" w14:textId="4B619C61" w:rsidR="008C44F5" w:rsidRDefault="00000000" w:rsidP="00C01AA5">
            <w:pPr>
              <w:spacing w:line="276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 w:hint="eastAsia"/>
                        <w:kern w:val="0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eastAsia="宋体" w:hAnsi="Cambria Math" w:cs="Times New Roman" w:hint="eastAsia"/>
                        <w:i/>
                        <w:kern w:val="0"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eastAsia="宋体" w:hAnsi="Cambria Math" w:cs="Times New Roman" w:hint="eastAsia"/>
                        <w:kern w:val="0"/>
                        <w:sz w:val="24"/>
                        <w:szCs w:val="24"/>
                      </w:rPr>
                      <m:t>ctrl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 w:cs="Times New Roman"/>
                        <w:i/>
                        <w:kern w:val="0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 w:hint="eastAsia"/>
                        <w:kern w:val="0"/>
                        <w:sz w:val="24"/>
                        <w:szCs w:val="24"/>
                      </w:rPr>
                      <m:t>V</m:t>
                    </m:r>
                  </m:e>
                </m:d>
              </m:oMath>
            </m:oMathPara>
          </w:p>
        </w:tc>
        <w:tc>
          <w:tcPr>
            <w:tcW w:w="1977" w:type="dxa"/>
          </w:tcPr>
          <w:p w14:paraId="573B1B47" w14:textId="70420600" w:rsidR="008C44F5" w:rsidRDefault="008C44F5" w:rsidP="00C01AA5">
            <w:pPr>
              <w:spacing w:line="276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加热模块行为</w:t>
            </w:r>
          </w:p>
        </w:tc>
        <w:tc>
          <w:tcPr>
            <w:tcW w:w="1995" w:type="dxa"/>
          </w:tcPr>
          <w:p w14:paraId="11924598" w14:textId="2667B002" w:rsidR="008C44F5" w:rsidRDefault="008C44F5" w:rsidP="00C01AA5">
            <w:pPr>
              <w:spacing w:line="276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加热LED亮灭</w:t>
            </w:r>
          </w:p>
        </w:tc>
      </w:tr>
      <w:tr w:rsidR="008C44F5" w14:paraId="5478697A" w14:textId="77777777" w:rsidTr="00835A12">
        <w:trPr>
          <w:trHeight w:val="554"/>
        </w:trPr>
        <w:tc>
          <w:tcPr>
            <w:tcW w:w="1996" w:type="dxa"/>
          </w:tcPr>
          <w:p w14:paraId="7D497058" w14:textId="5AC5BE77" w:rsidR="008C44F5" w:rsidRDefault="00000000" w:rsidP="00C01AA5">
            <w:pPr>
              <w:spacing w:line="276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 w:hint="eastAsia"/>
                        <w:kern w:val="0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eastAsia="宋体" w:hAnsi="Cambria Math" w:cs="Times New Roman" w:hint="eastAsia"/>
                        <w:i/>
                        <w:kern w:val="0"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eastAsia="宋体" w:hAnsi="Cambria Math" w:cs="Times New Roman" w:hint="eastAsia"/>
                        <w:kern w:val="0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eastAsia="宋体" w:hAnsi="Cambria Math" w:cs="Times New Roman" w:hint="eastAsia"/>
                    <w:kern w:val="0"/>
                    <w:sz w:val="24"/>
                    <w:szCs w:val="24"/>
                  </w:rPr>
                  <m:t>&gt;0</m:t>
                </m:r>
              </m:oMath>
            </m:oMathPara>
          </w:p>
        </w:tc>
        <w:tc>
          <w:tcPr>
            <w:tcW w:w="2059" w:type="dxa"/>
          </w:tcPr>
          <w:p w14:paraId="0567D7B5" w14:textId="77777777" w:rsidR="008C44F5" w:rsidRDefault="008C44F5" w:rsidP="00C01AA5">
            <w:pPr>
              <w:spacing w:line="276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</w:p>
        </w:tc>
        <w:tc>
          <w:tcPr>
            <w:tcW w:w="1977" w:type="dxa"/>
          </w:tcPr>
          <w:p w14:paraId="7BCAF86B" w14:textId="77777777" w:rsidR="008C44F5" w:rsidRDefault="008C44F5" w:rsidP="00C01AA5">
            <w:pPr>
              <w:spacing w:line="276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</w:p>
        </w:tc>
        <w:tc>
          <w:tcPr>
            <w:tcW w:w="1995" w:type="dxa"/>
          </w:tcPr>
          <w:p w14:paraId="34A90D85" w14:textId="77777777" w:rsidR="008C44F5" w:rsidRDefault="008C44F5" w:rsidP="00C01AA5">
            <w:pPr>
              <w:spacing w:line="276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</w:p>
        </w:tc>
      </w:tr>
      <w:tr w:rsidR="008C44F5" w14:paraId="22BA509A" w14:textId="77777777" w:rsidTr="00835A12">
        <w:trPr>
          <w:trHeight w:val="554"/>
        </w:trPr>
        <w:tc>
          <w:tcPr>
            <w:tcW w:w="1996" w:type="dxa"/>
          </w:tcPr>
          <w:p w14:paraId="2A735612" w14:textId="04C0BE52" w:rsidR="008C44F5" w:rsidRDefault="00000000" w:rsidP="00C01AA5">
            <w:pPr>
              <w:spacing w:line="276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 w:hint="eastAsia"/>
                        <w:kern w:val="0"/>
                        <w:sz w:val="24"/>
                        <w:szCs w:val="24"/>
                      </w:rPr>
                      <m:t>V</m:t>
                    </m:r>
                    <m:ctrlPr>
                      <w:rPr>
                        <w:rFonts w:ascii="Cambria Math" w:eastAsia="宋体" w:hAnsi="Cambria Math" w:cs="Times New Roman" w:hint="eastAsia"/>
                        <w:i/>
                        <w:kern w:val="0"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eastAsia="宋体" w:hAnsi="Cambria Math" w:cs="Times New Roman" w:hint="eastAsia"/>
                        <w:kern w:val="0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eastAsia="宋体" w:hAnsi="Cambria Math" w:cs="Times New Roman" w:hint="eastAsia"/>
                    <w:kern w:val="0"/>
                    <w:sz w:val="24"/>
                    <w:szCs w:val="24"/>
                  </w:rPr>
                  <m:t>&lt;0</m:t>
                </m:r>
              </m:oMath>
            </m:oMathPara>
          </w:p>
        </w:tc>
        <w:tc>
          <w:tcPr>
            <w:tcW w:w="2059" w:type="dxa"/>
          </w:tcPr>
          <w:p w14:paraId="25B9C7D5" w14:textId="77777777" w:rsidR="008C44F5" w:rsidRDefault="008C44F5" w:rsidP="00C01AA5">
            <w:pPr>
              <w:spacing w:line="276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</w:p>
        </w:tc>
        <w:tc>
          <w:tcPr>
            <w:tcW w:w="1977" w:type="dxa"/>
          </w:tcPr>
          <w:p w14:paraId="6334014E" w14:textId="77777777" w:rsidR="008C44F5" w:rsidRDefault="008C44F5" w:rsidP="00C01AA5">
            <w:pPr>
              <w:spacing w:line="276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</w:p>
        </w:tc>
        <w:tc>
          <w:tcPr>
            <w:tcW w:w="1995" w:type="dxa"/>
          </w:tcPr>
          <w:p w14:paraId="5D22FFC0" w14:textId="77777777" w:rsidR="008C44F5" w:rsidRDefault="008C44F5" w:rsidP="00C01AA5">
            <w:pPr>
              <w:spacing w:line="276" w:lineRule="auto"/>
              <w:jc w:val="center"/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</w:pPr>
          </w:p>
        </w:tc>
      </w:tr>
    </w:tbl>
    <w:p w14:paraId="34ECA71C" w14:textId="5B0ABCED" w:rsidR="008C44F5" w:rsidRDefault="008C44F5" w:rsidP="00C01AA5">
      <w:pPr>
        <w:spacing w:line="276" w:lineRule="auto"/>
        <w:ind w:left="840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53D93A04" w14:textId="06C29082" w:rsidR="008C44F5" w:rsidRPr="00F32F43" w:rsidRDefault="008C44F5" w:rsidP="00C01AA5">
      <w:pPr>
        <w:spacing w:line="276" w:lineRule="auto"/>
        <w:ind w:left="840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2D6138DA" w14:textId="6A14695B" w:rsidR="00483218" w:rsidRPr="00790F6F" w:rsidRDefault="00483218" w:rsidP="00C01AA5">
      <w:pPr>
        <w:pStyle w:val="a7"/>
        <w:numPr>
          <w:ilvl w:val="0"/>
          <w:numId w:val="14"/>
        </w:numPr>
        <w:spacing w:line="276" w:lineRule="auto"/>
        <w:ind w:firstLineChars="0"/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</w:pPr>
      <w:r w:rsidRPr="00790F6F"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  <w:t>仪表放大器与冷端补偿电路</w:t>
      </w:r>
    </w:p>
    <w:p w14:paraId="792C1F89" w14:textId="7191672A" w:rsidR="00DF30F9" w:rsidRPr="00DF30F9" w:rsidRDefault="00DF30F9" w:rsidP="00C01AA5">
      <w:pPr>
        <w:spacing w:line="276" w:lineRule="auto"/>
        <w:ind w:left="420" w:firstLine="420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DF30F9">
        <w:rPr>
          <w:rFonts w:ascii="宋体" w:eastAsia="宋体" w:hAnsi="宋体" w:cs="Times New Roman" w:hint="eastAsia"/>
          <w:kern w:val="0"/>
          <w:sz w:val="24"/>
          <w:szCs w:val="24"/>
        </w:rPr>
        <w:t>(1)</w:t>
      </w:r>
      <w:r w:rsidRPr="00265647"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  <w:t>检查LM35精密温度传感器的功能</w:t>
      </w:r>
      <w:r w:rsidRPr="00DF30F9">
        <w:rPr>
          <w:rFonts w:ascii="宋体" w:eastAsia="宋体" w:hAnsi="宋体" w:cs="Times New Roman" w:hint="eastAsia"/>
          <w:kern w:val="0"/>
          <w:sz w:val="24"/>
          <w:szCs w:val="24"/>
        </w:rPr>
        <w:t>:使用万用表测量其输出电压使用热源(如手)触碰LM35,观察输出电压是否随温度的变化而变化,估算其温度变化是否满足10 mV/℃的关系。</w:t>
      </w:r>
    </w:p>
    <w:p w14:paraId="511E437B" w14:textId="77777777" w:rsidR="00DF30F9" w:rsidRPr="00DF30F9" w:rsidRDefault="00DF30F9" w:rsidP="00C01AA5">
      <w:pPr>
        <w:pStyle w:val="a7"/>
        <w:spacing w:line="276" w:lineRule="auto"/>
        <w:ind w:firstLine="480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2CC2BC83" w14:textId="0BD3FEFF" w:rsidR="00DF30F9" w:rsidRDefault="00DF30F9" w:rsidP="00C01AA5">
      <w:pPr>
        <w:spacing w:line="276" w:lineRule="auto"/>
        <w:ind w:left="420" w:firstLine="420"/>
        <w:rPr>
          <w:rFonts w:ascii="宋体" w:eastAsia="宋体" w:hAnsi="宋体" w:cs="Times New Roman"/>
          <w:kern w:val="0"/>
          <w:sz w:val="24"/>
          <w:szCs w:val="24"/>
        </w:rPr>
      </w:pPr>
      <w:r w:rsidRPr="00DF30F9">
        <w:rPr>
          <w:rFonts w:ascii="宋体" w:eastAsia="宋体" w:hAnsi="宋体" w:cs="Times New Roman" w:hint="eastAsia"/>
          <w:kern w:val="0"/>
          <w:sz w:val="24"/>
          <w:szCs w:val="24"/>
        </w:rPr>
        <w:t>(2)根据图17-3和图17-4设计仪表放大器,连接热电偶。调节仪表放大器的 R。电阻,使得仪表放大器输出的灵敏度为 10 mV/℃。</w:t>
      </w:r>
    </w:p>
    <w:p w14:paraId="310FD371" w14:textId="77777777" w:rsidR="00265647" w:rsidRDefault="00265647" w:rsidP="00C01AA5">
      <w:pPr>
        <w:spacing w:line="276" w:lineRule="auto"/>
        <w:ind w:left="420" w:firstLine="420"/>
        <w:rPr>
          <w:rFonts w:ascii="宋体" w:eastAsia="宋体" w:hAnsi="宋体" w:cs="Times New Roman"/>
          <w:kern w:val="0"/>
          <w:sz w:val="24"/>
          <w:szCs w:val="24"/>
        </w:rPr>
      </w:pPr>
    </w:p>
    <w:p w14:paraId="02D5C4A4" w14:textId="78693F49" w:rsidR="00265647" w:rsidRPr="00DF30F9" w:rsidRDefault="00265647" w:rsidP="00265647">
      <w:pPr>
        <w:spacing w:line="276" w:lineRule="auto"/>
        <w:ind w:left="420" w:firstLine="420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265647">
        <w:rPr>
          <w:rFonts w:ascii="宋体" w:eastAsia="宋体" w:hAnsi="宋体" w:cs="Times New Roman"/>
          <w:kern w:val="0"/>
          <w:sz w:val="24"/>
          <w:szCs w:val="24"/>
        </w:rPr>
        <w:lastRenderedPageBreak/>
        <w:drawing>
          <wp:inline distT="0" distB="0" distL="0" distR="0" wp14:anchorId="78ADB958" wp14:editId="7A9AF975">
            <wp:extent cx="4399200" cy="2520000"/>
            <wp:effectExtent l="0" t="0" r="0" b="0"/>
            <wp:docPr id="518874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74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92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EAB4" w14:textId="05BF9731" w:rsidR="00DF30F9" w:rsidRDefault="00DF30F9" w:rsidP="00C01AA5">
      <w:pPr>
        <w:pStyle w:val="a7"/>
        <w:spacing w:line="276" w:lineRule="auto"/>
        <w:ind w:left="840" w:firstLineChars="0" w:firstLine="2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45C6BD3D" w14:textId="6CE29832" w:rsidR="00DF30F9" w:rsidRPr="00DF30F9" w:rsidRDefault="00DF30F9" w:rsidP="00C01AA5">
      <w:pPr>
        <w:spacing w:line="276" w:lineRule="auto"/>
        <w:ind w:left="420" w:firstLine="420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DF30F9">
        <w:rPr>
          <w:rFonts w:ascii="宋体" w:eastAsia="宋体" w:hAnsi="宋体" w:cs="Times New Roman" w:hint="eastAsia"/>
          <w:kern w:val="0"/>
          <w:sz w:val="24"/>
          <w:szCs w:val="24"/>
        </w:rPr>
        <w:t>标定时,将实验内容2中已经调试通过的加热电阻与热电偶进行充分的热接触,通过加热电阻产生不同的温度(真实温度通过热敏电阻进行实时测量),进而标定热电偶及其测量电路的灵敏度。</w:t>
      </w:r>
    </w:p>
    <w:p w14:paraId="1B5CD050" w14:textId="50A64C28" w:rsidR="00DF30F9" w:rsidRPr="00DF30F9" w:rsidRDefault="00DF30F9" w:rsidP="00C01AA5">
      <w:pPr>
        <w:pStyle w:val="a7"/>
        <w:spacing w:line="276" w:lineRule="auto"/>
        <w:ind w:firstLine="480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67817003" w14:textId="69BFD1E5" w:rsidR="00695E0D" w:rsidRPr="00F32F43" w:rsidRDefault="00DF30F9" w:rsidP="00C01AA5">
      <w:pPr>
        <w:pStyle w:val="a7"/>
        <w:spacing w:line="276" w:lineRule="auto"/>
        <w:ind w:left="420" w:firstLineChars="0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DF30F9">
        <w:rPr>
          <w:rFonts w:ascii="宋体" w:eastAsia="宋体" w:hAnsi="宋体" w:cs="Times New Roman" w:hint="eastAsia"/>
          <w:kern w:val="0"/>
          <w:sz w:val="24"/>
          <w:szCs w:val="24"/>
        </w:rPr>
        <w:t>(3)使用比例求和电路进行冷端补偿,并且调节比例求和电路的增益保持温度测量电路最终的灵敏度为10mV/℃</w:t>
      </w:r>
    </w:p>
    <w:p w14:paraId="72B366F3" w14:textId="1548D1DF" w:rsidR="00695E0D" w:rsidRPr="00F32F43" w:rsidRDefault="00695E0D" w:rsidP="00C01AA5">
      <w:pPr>
        <w:spacing w:line="276" w:lineRule="auto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1756E87C" w14:textId="25A81D2C" w:rsidR="00483218" w:rsidRPr="00790F6F" w:rsidRDefault="008720A4" w:rsidP="00C01AA5">
      <w:pPr>
        <w:pStyle w:val="a7"/>
        <w:numPr>
          <w:ilvl w:val="0"/>
          <w:numId w:val="14"/>
        </w:numPr>
        <w:spacing w:line="276" w:lineRule="auto"/>
        <w:ind w:firstLineChars="0"/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</w:pPr>
      <w:r>
        <w:rPr>
          <w:rFonts w:ascii="宋体" w:eastAsia="宋体" w:hAnsi="宋体" w:cs="Times New Roman"/>
          <w:noProof/>
          <w:kern w:val="0"/>
          <w:sz w:val="24"/>
          <w:szCs w:val="24"/>
        </w:rPr>
        <w:drawing>
          <wp:anchor distT="0" distB="0" distL="114300" distR="114300" simplePos="0" relativeHeight="251659776" behindDoc="0" locked="0" layoutInCell="1" allowOverlap="1" wp14:anchorId="194B950A" wp14:editId="4326A2F2">
            <wp:simplePos x="0" y="0"/>
            <wp:positionH relativeFrom="margin">
              <wp:align>center</wp:align>
            </wp:positionH>
            <wp:positionV relativeFrom="paragraph">
              <wp:posOffset>17781</wp:posOffset>
            </wp:positionV>
            <wp:extent cx="2106993" cy="4559617"/>
            <wp:effectExtent l="1219200" t="0" r="1207770" b="0"/>
            <wp:wrapNone/>
            <wp:docPr id="1803848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06993" cy="4559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3218" w:rsidRPr="00790F6F"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  <w:t>闭环温度控制实验</w:t>
      </w:r>
    </w:p>
    <w:p w14:paraId="222D0D2D" w14:textId="62F6740E" w:rsidR="00790F6F" w:rsidRDefault="00790F6F" w:rsidP="00C01AA5">
      <w:pPr>
        <w:spacing w:line="276" w:lineRule="auto"/>
        <w:ind w:left="420" w:firstLine="420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790F6F">
        <w:rPr>
          <w:rFonts w:ascii="宋体" w:eastAsia="宋体" w:hAnsi="宋体" w:cs="Times New Roman" w:hint="eastAsia"/>
          <w:kern w:val="0"/>
          <w:sz w:val="24"/>
          <w:szCs w:val="24"/>
        </w:rPr>
        <w:t>组装实验内容1~3 中的 D/A 转换器(用于产生 VA)、温度测量电路(用于产生 V…)和加热电路,最终得到闭环温度控制系统。通过 D/A转换器设置不同的目标温度(10mV/℃),每隔30s检测热电偶的输出电压变化情况,填人表 17-3,分析闭环温度控制系统的性能。</w:t>
      </w:r>
    </w:p>
    <w:p w14:paraId="3FC451CE" w14:textId="1CD7994D" w:rsidR="008720A4" w:rsidRDefault="008720A4" w:rsidP="008720A4">
      <w:pPr>
        <w:spacing w:line="276" w:lineRule="auto"/>
        <w:jc w:val="center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1E1F34D3" w14:textId="77777777" w:rsidR="008720A4" w:rsidRDefault="008720A4" w:rsidP="008720A4">
      <w:pPr>
        <w:spacing w:line="276" w:lineRule="auto"/>
        <w:jc w:val="center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14160671" w14:textId="77777777" w:rsidR="008720A4" w:rsidRDefault="008720A4" w:rsidP="008720A4">
      <w:pPr>
        <w:spacing w:line="276" w:lineRule="auto"/>
        <w:jc w:val="center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5C284288" w14:textId="77777777" w:rsidR="008720A4" w:rsidRDefault="008720A4" w:rsidP="008720A4">
      <w:pPr>
        <w:spacing w:line="276" w:lineRule="auto"/>
        <w:jc w:val="center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3BFAAD1D" w14:textId="77777777" w:rsidR="008720A4" w:rsidRDefault="008720A4" w:rsidP="008720A4">
      <w:pPr>
        <w:spacing w:line="276" w:lineRule="auto"/>
        <w:jc w:val="center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38F56332" w14:textId="77777777" w:rsidR="008720A4" w:rsidRDefault="008720A4" w:rsidP="008720A4">
      <w:pPr>
        <w:spacing w:line="276" w:lineRule="auto"/>
        <w:jc w:val="center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699F149E" w14:textId="77777777" w:rsidR="008720A4" w:rsidRPr="00790F6F" w:rsidRDefault="008720A4" w:rsidP="00C01AA5">
      <w:pPr>
        <w:spacing w:line="276" w:lineRule="auto"/>
        <w:ind w:left="420" w:firstLine="420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054920AC" w14:textId="77777777" w:rsidR="00695E0D" w:rsidRDefault="00695E0D" w:rsidP="008720A4">
      <w:pPr>
        <w:spacing w:line="276" w:lineRule="auto"/>
        <w:ind w:left="420"/>
        <w:jc w:val="center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2A7CAB27" w14:textId="77777777" w:rsidR="008720A4" w:rsidRDefault="008720A4" w:rsidP="008720A4">
      <w:pPr>
        <w:spacing w:line="276" w:lineRule="auto"/>
        <w:ind w:left="420"/>
        <w:jc w:val="center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63F6648B" w14:textId="77777777" w:rsidR="008720A4" w:rsidRDefault="008720A4" w:rsidP="008720A4">
      <w:pPr>
        <w:spacing w:line="276" w:lineRule="auto"/>
        <w:ind w:left="420"/>
        <w:jc w:val="center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7794CD50" w14:textId="77777777" w:rsidR="008720A4" w:rsidRPr="00F32F43" w:rsidRDefault="008720A4" w:rsidP="008720A4">
      <w:pPr>
        <w:spacing w:line="276" w:lineRule="auto"/>
        <w:ind w:left="420"/>
        <w:jc w:val="center"/>
        <w:rPr>
          <w:rFonts w:ascii="宋体" w:eastAsia="宋体" w:hAnsi="宋体" w:cs="Times New Roman" w:hint="eastAsia"/>
          <w:kern w:val="0"/>
          <w:sz w:val="24"/>
          <w:szCs w:val="24"/>
        </w:rPr>
      </w:pPr>
    </w:p>
    <w:p w14:paraId="5633F769" w14:textId="78E466A8" w:rsidR="00483218" w:rsidRPr="00F32F43" w:rsidRDefault="00483218" w:rsidP="00C01AA5">
      <w:pPr>
        <w:pStyle w:val="a7"/>
        <w:numPr>
          <w:ilvl w:val="0"/>
          <w:numId w:val="6"/>
        </w:numPr>
        <w:adjustRightInd w:val="0"/>
        <w:snapToGrid w:val="0"/>
        <w:spacing w:line="276" w:lineRule="auto"/>
        <w:ind w:firstLineChars="0"/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</w:pPr>
      <w:r w:rsidRPr="00F32F43">
        <w:rPr>
          <w:rFonts w:ascii="宋体" w:eastAsia="宋体" w:hAnsi="宋体" w:cs="Times New Roman" w:hint="eastAsia"/>
          <w:b/>
          <w:bCs/>
          <w:kern w:val="0"/>
          <w:sz w:val="24"/>
          <w:szCs w:val="24"/>
        </w:rPr>
        <w:t>实验总结与思考</w:t>
      </w:r>
    </w:p>
    <w:sectPr w:rsidR="00483218" w:rsidRPr="00F32F43" w:rsidSect="00987BA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/>
      <w:pgMar w:top="1440" w:right="1800" w:bottom="1440" w:left="1800" w:header="680" w:footer="850" w:gutter="0"/>
      <w:pgBorders>
        <w:top w:val="single" w:sz="2" w:space="25" w:color="auto"/>
        <w:left w:val="single" w:sz="2" w:space="31" w:color="auto"/>
        <w:bottom w:val="single" w:sz="2" w:space="25" w:color="auto"/>
        <w:right w:val="single" w:sz="2" w:space="3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8C68C" w14:textId="77777777" w:rsidR="00CC0BEC" w:rsidRDefault="00CC0BEC" w:rsidP="00A71877">
      <w:r>
        <w:separator/>
      </w:r>
    </w:p>
  </w:endnote>
  <w:endnote w:type="continuationSeparator" w:id="0">
    <w:p w14:paraId="6CB160F8" w14:textId="77777777" w:rsidR="00CC0BEC" w:rsidRDefault="00CC0BEC" w:rsidP="00A71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A6783" w14:textId="77777777" w:rsidR="00BA083C" w:rsidRDefault="00BA083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382597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3178153" w14:textId="77777777" w:rsidR="00AC7BDE" w:rsidRDefault="00AC7BDE">
            <w:pPr>
              <w:pStyle w:val="a5"/>
              <w:jc w:val="center"/>
            </w:pPr>
            <w:r w:rsidRPr="0064111E">
              <w:rPr>
                <w:lang w:val="zh-CN"/>
              </w:rPr>
              <w:t xml:space="preserve"> </w:t>
            </w:r>
            <w:r w:rsidRPr="00FD43AA">
              <w:rPr>
                <w:b/>
                <w:bCs/>
                <w:sz w:val="24"/>
                <w:szCs w:val="24"/>
              </w:rPr>
              <w:fldChar w:fldCharType="begin"/>
            </w:r>
            <w:r w:rsidRPr="00FD43AA">
              <w:rPr>
                <w:b/>
                <w:bCs/>
              </w:rPr>
              <w:instrText>PAGE</w:instrText>
            </w:r>
            <w:r w:rsidRPr="00FD43AA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 w:rsidRPr="00FD43AA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C91CE0" w14:textId="77777777" w:rsidR="00AC7BDE" w:rsidRDefault="00AC7BD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9BE70" w14:textId="77777777" w:rsidR="00BA083C" w:rsidRDefault="00BA083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914DA" w14:textId="77777777" w:rsidR="00CC0BEC" w:rsidRDefault="00CC0BEC" w:rsidP="00A71877">
      <w:r>
        <w:separator/>
      </w:r>
    </w:p>
  </w:footnote>
  <w:footnote w:type="continuationSeparator" w:id="0">
    <w:p w14:paraId="363B097E" w14:textId="77777777" w:rsidR="00CC0BEC" w:rsidRDefault="00CC0BEC" w:rsidP="00A718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890F2" w14:textId="77777777" w:rsidR="00BA083C" w:rsidRDefault="00BA083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AAAA8" w14:textId="47C96988" w:rsidR="00AC7BDE" w:rsidRPr="003C3D01" w:rsidRDefault="00AC7BDE" w:rsidP="003C3D01">
    <w:pPr>
      <w:pStyle w:val="a3"/>
      <w:ind w:firstLineChars="100" w:firstLine="180"/>
      <w:jc w:val="both"/>
    </w:pPr>
    <w:r>
      <w:rPr>
        <w:rFonts w:hint="eastAsia"/>
      </w:rPr>
      <w:t>中山大学《电子</w:t>
    </w:r>
    <w:r>
      <w:t>技术</w:t>
    </w:r>
    <w:r>
      <w:rPr>
        <w:rFonts w:hint="eastAsia"/>
      </w:rPr>
      <w:t>实</w:t>
    </w:r>
    <w:r>
      <w:t>验</w:t>
    </w:r>
    <w:r>
      <w:rPr>
        <w:rFonts w:hint="eastAsia"/>
      </w:rPr>
      <w:t>》</w:t>
    </w:r>
    <w:r w:rsidRPr="003F69B8">
      <w:rPr>
        <w:rFonts w:hint="eastAsia"/>
      </w:rPr>
      <w:t>实验报告</w:t>
    </w:r>
    <w:r w:rsidRPr="003F69B8">
      <w:rPr>
        <w:rFonts w:hint="eastAsia"/>
        <w:b/>
      </w:rPr>
      <w:t xml:space="preserve">                          </w:t>
    </w:r>
    <w:r>
      <w:rPr>
        <w:rFonts w:hint="eastAsia"/>
        <w:b/>
      </w:rPr>
      <w:t xml:space="preserve">  </w:t>
    </w:r>
    <w:r w:rsidR="00224C81">
      <w:rPr>
        <w:rFonts w:hint="eastAsia"/>
        <w:b/>
      </w:rPr>
      <w:t xml:space="preserve">         </w:t>
    </w:r>
    <w:r w:rsidR="00BA083C">
      <w:rPr>
        <w:rFonts w:hint="eastAsia"/>
      </w:rPr>
      <w:t>闭环温度控制</w:t>
    </w:r>
    <w:r w:rsidR="00224C81">
      <w:rPr>
        <w:rFonts w:hint="eastAsia"/>
      </w:rPr>
      <w:t>系统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E34AB" w14:textId="77777777" w:rsidR="00BA083C" w:rsidRDefault="00BA083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243FE"/>
    <w:multiLevelType w:val="hybridMultilevel"/>
    <w:tmpl w:val="A866E612"/>
    <w:lvl w:ilvl="0" w:tplc="EC18E6D2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" w15:restartNumberingAfterBreak="0">
    <w:nsid w:val="174D20F2"/>
    <w:multiLevelType w:val="hybridMultilevel"/>
    <w:tmpl w:val="D930A70E"/>
    <w:lvl w:ilvl="0" w:tplc="F92A574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512D9B"/>
    <w:multiLevelType w:val="hybridMultilevel"/>
    <w:tmpl w:val="CE2635F4"/>
    <w:lvl w:ilvl="0" w:tplc="6388C70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F970099"/>
    <w:multiLevelType w:val="hybridMultilevel"/>
    <w:tmpl w:val="96A82BC8"/>
    <w:lvl w:ilvl="0" w:tplc="DF7C2F22">
      <w:start w:val="1"/>
      <w:numFmt w:val="decimal"/>
      <w:lvlText w:val="（%1）"/>
      <w:lvlJc w:val="left"/>
      <w:pPr>
        <w:ind w:left="11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40" w:hanging="440"/>
      </w:pPr>
    </w:lvl>
    <w:lvl w:ilvl="2" w:tplc="0409001B" w:tentative="1">
      <w:start w:val="1"/>
      <w:numFmt w:val="lowerRoman"/>
      <w:lvlText w:val="%3."/>
      <w:lvlJc w:val="right"/>
      <w:pPr>
        <w:ind w:left="1780" w:hanging="440"/>
      </w:pPr>
    </w:lvl>
    <w:lvl w:ilvl="3" w:tplc="0409000F" w:tentative="1">
      <w:start w:val="1"/>
      <w:numFmt w:val="decimal"/>
      <w:lvlText w:val="%4."/>
      <w:lvlJc w:val="left"/>
      <w:pPr>
        <w:ind w:left="2220" w:hanging="440"/>
      </w:pPr>
    </w:lvl>
    <w:lvl w:ilvl="4" w:tplc="04090019" w:tentative="1">
      <w:start w:val="1"/>
      <w:numFmt w:val="lowerLetter"/>
      <w:lvlText w:val="%5)"/>
      <w:lvlJc w:val="left"/>
      <w:pPr>
        <w:ind w:left="2660" w:hanging="440"/>
      </w:pPr>
    </w:lvl>
    <w:lvl w:ilvl="5" w:tplc="0409001B" w:tentative="1">
      <w:start w:val="1"/>
      <w:numFmt w:val="lowerRoman"/>
      <w:lvlText w:val="%6."/>
      <w:lvlJc w:val="right"/>
      <w:pPr>
        <w:ind w:left="3100" w:hanging="440"/>
      </w:pPr>
    </w:lvl>
    <w:lvl w:ilvl="6" w:tplc="0409000F" w:tentative="1">
      <w:start w:val="1"/>
      <w:numFmt w:val="decimal"/>
      <w:lvlText w:val="%7."/>
      <w:lvlJc w:val="left"/>
      <w:pPr>
        <w:ind w:left="3540" w:hanging="440"/>
      </w:pPr>
    </w:lvl>
    <w:lvl w:ilvl="7" w:tplc="04090019" w:tentative="1">
      <w:start w:val="1"/>
      <w:numFmt w:val="lowerLetter"/>
      <w:lvlText w:val="%8)"/>
      <w:lvlJc w:val="left"/>
      <w:pPr>
        <w:ind w:left="3980" w:hanging="440"/>
      </w:pPr>
    </w:lvl>
    <w:lvl w:ilvl="8" w:tplc="0409001B" w:tentative="1">
      <w:start w:val="1"/>
      <w:numFmt w:val="lowerRoman"/>
      <w:lvlText w:val="%9."/>
      <w:lvlJc w:val="right"/>
      <w:pPr>
        <w:ind w:left="4420" w:hanging="440"/>
      </w:pPr>
    </w:lvl>
  </w:abstractNum>
  <w:abstractNum w:abstractNumId="4" w15:restartNumberingAfterBreak="0">
    <w:nsid w:val="36EF342F"/>
    <w:multiLevelType w:val="hybridMultilevel"/>
    <w:tmpl w:val="7250FF88"/>
    <w:lvl w:ilvl="0" w:tplc="D88ABEC0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5" w15:restartNumberingAfterBreak="0">
    <w:nsid w:val="3ABE3AC9"/>
    <w:multiLevelType w:val="hybridMultilevel"/>
    <w:tmpl w:val="89748E44"/>
    <w:lvl w:ilvl="0" w:tplc="2F8EA40A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3C8D35BB"/>
    <w:multiLevelType w:val="hybridMultilevel"/>
    <w:tmpl w:val="C27EE85A"/>
    <w:lvl w:ilvl="0" w:tplc="08144D16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DE54B6F"/>
    <w:multiLevelType w:val="hybridMultilevel"/>
    <w:tmpl w:val="F72C1E78"/>
    <w:lvl w:ilvl="0" w:tplc="FB3E43A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41731E37"/>
    <w:multiLevelType w:val="hybridMultilevel"/>
    <w:tmpl w:val="2208F218"/>
    <w:lvl w:ilvl="0" w:tplc="703C2392">
      <w:start w:val="1"/>
      <w:numFmt w:val="japaneseCounting"/>
      <w:lvlText w:val="%1、"/>
      <w:lvlJc w:val="left"/>
      <w:pPr>
        <w:ind w:left="460" w:hanging="4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1A22441"/>
    <w:multiLevelType w:val="singleLevel"/>
    <w:tmpl w:val="51A22441"/>
    <w:lvl w:ilvl="0">
      <w:start w:val="3"/>
      <w:numFmt w:val="decimal"/>
      <w:lvlText w:val="(%1)"/>
      <w:lvlJc w:val="left"/>
      <w:pPr>
        <w:tabs>
          <w:tab w:val="left" w:pos="312"/>
        </w:tabs>
        <w:ind w:left="480" w:firstLine="0"/>
      </w:pPr>
    </w:lvl>
  </w:abstractNum>
  <w:abstractNum w:abstractNumId="10" w15:restartNumberingAfterBreak="0">
    <w:nsid w:val="562C53BD"/>
    <w:multiLevelType w:val="singleLevel"/>
    <w:tmpl w:val="562C53BD"/>
    <w:lvl w:ilvl="0">
      <w:start w:val="2"/>
      <w:numFmt w:val="decimal"/>
      <w:suff w:val="nothing"/>
      <w:lvlText w:val="（%1）"/>
      <w:lvlJc w:val="left"/>
    </w:lvl>
  </w:abstractNum>
  <w:abstractNum w:abstractNumId="11" w15:restartNumberingAfterBreak="0">
    <w:nsid w:val="5EB05463"/>
    <w:multiLevelType w:val="hybridMultilevel"/>
    <w:tmpl w:val="94E6DD1E"/>
    <w:lvl w:ilvl="0" w:tplc="1DE6573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6A004373"/>
    <w:multiLevelType w:val="hybridMultilevel"/>
    <w:tmpl w:val="C6F426C8"/>
    <w:lvl w:ilvl="0" w:tplc="82324BA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6F724490"/>
    <w:multiLevelType w:val="hybridMultilevel"/>
    <w:tmpl w:val="543CD29E"/>
    <w:lvl w:ilvl="0" w:tplc="C480DFF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79C422EA"/>
    <w:multiLevelType w:val="hybridMultilevel"/>
    <w:tmpl w:val="97D084B8"/>
    <w:lvl w:ilvl="0" w:tplc="094ABA9C">
      <w:start w:val="1"/>
      <w:numFmt w:val="decimal"/>
      <w:lvlText w:val="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071418479">
    <w:abstractNumId w:val="1"/>
  </w:num>
  <w:num w:numId="2" w16cid:durableId="947469774">
    <w:abstractNumId w:val="10"/>
  </w:num>
  <w:num w:numId="3" w16cid:durableId="902058114">
    <w:abstractNumId w:val="12"/>
  </w:num>
  <w:num w:numId="4" w16cid:durableId="1540901201">
    <w:abstractNumId w:val="6"/>
  </w:num>
  <w:num w:numId="5" w16cid:durableId="566190073">
    <w:abstractNumId w:val="9"/>
  </w:num>
  <w:num w:numId="6" w16cid:durableId="354769296">
    <w:abstractNumId w:val="8"/>
  </w:num>
  <w:num w:numId="7" w16cid:durableId="1545871815">
    <w:abstractNumId w:val="14"/>
  </w:num>
  <w:num w:numId="8" w16cid:durableId="634214242">
    <w:abstractNumId w:val="5"/>
  </w:num>
  <w:num w:numId="9" w16cid:durableId="1568882068">
    <w:abstractNumId w:val="11"/>
  </w:num>
  <w:num w:numId="10" w16cid:durableId="2119904571">
    <w:abstractNumId w:val="7"/>
  </w:num>
  <w:num w:numId="11" w16cid:durableId="364403472">
    <w:abstractNumId w:val="2"/>
  </w:num>
  <w:num w:numId="12" w16cid:durableId="302127768">
    <w:abstractNumId w:val="3"/>
  </w:num>
  <w:num w:numId="13" w16cid:durableId="1428427218">
    <w:abstractNumId w:val="13"/>
  </w:num>
  <w:num w:numId="14" w16cid:durableId="884370575">
    <w:abstractNumId w:val="4"/>
  </w:num>
  <w:num w:numId="15" w16cid:durableId="381248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74DF"/>
    <w:rsid w:val="0000003E"/>
    <w:rsid w:val="00007ED6"/>
    <w:rsid w:val="000100EE"/>
    <w:rsid w:val="000369BA"/>
    <w:rsid w:val="0004283E"/>
    <w:rsid w:val="00045F6A"/>
    <w:rsid w:val="000470FD"/>
    <w:rsid w:val="000760A8"/>
    <w:rsid w:val="000921D9"/>
    <w:rsid w:val="00097950"/>
    <w:rsid w:val="000A0B8B"/>
    <w:rsid w:val="000D0A97"/>
    <w:rsid w:val="000D0F0F"/>
    <w:rsid w:val="000D4D1D"/>
    <w:rsid w:val="000E0F4C"/>
    <w:rsid w:val="000E4C43"/>
    <w:rsid w:val="0010163B"/>
    <w:rsid w:val="0010563B"/>
    <w:rsid w:val="001074E4"/>
    <w:rsid w:val="00110861"/>
    <w:rsid w:val="0011167F"/>
    <w:rsid w:val="0013358E"/>
    <w:rsid w:val="00133AE4"/>
    <w:rsid w:val="00151B22"/>
    <w:rsid w:val="001577E2"/>
    <w:rsid w:val="00160A22"/>
    <w:rsid w:val="0017198C"/>
    <w:rsid w:val="001743FB"/>
    <w:rsid w:val="001926AD"/>
    <w:rsid w:val="001A1DC6"/>
    <w:rsid w:val="001A489B"/>
    <w:rsid w:val="001C3AA2"/>
    <w:rsid w:val="001C7F5F"/>
    <w:rsid w:val="001D083F"/>
    <w:rsid w:val="001F0BD0"/>
    <w:rsid w:val="0020699D"/>
    <w:rsid w:val="0021754C"/>
    <w:rsid w:val="0021760A"/>
    <w:rsid w:val="00224C81"/>
    <w:rsid w:val="00232248"/>
    <w:rsid w:val="0023275B"/>
    <w:rsid w:val="00245B5C"/>
    <w:rsid w:val="00245FC6"/>
    <w:rsid w:val="00250C8D"/>
    <w:rsid w:val="0026374A"/>
    <w:rsid w:val="00265647"/>
    <w:rsid w:val="00294A48"/>
    <w:rsid w:val="002C1CBF"/>
    <w:rsid w:val="002F44C8"/>
    <w:rsid w:val="00305F51"/>
    <w:rsid w:val="00311962"/>
    <w:rsid w:val="00323DC8"/>
    <w:rsid w:val="003268CA"/>
    <w:rsid w:val="003330B1"/>
    <w:rsid w:val="00337B84"/>
    <w:rsid w:val="003518C6"/>
    <w:rsid w:val="003520D6"/>
    <w:rsid w:val="00360C99"/>
    <w:rsid w:val="0037328E"/>
    <w:rsid w:val="00392ABA"/>
    <w:rsid w:val="00394D4A"/>
    <w:rsid w:val="003B1172"/>
    <w:rsid w:val="003C3D01"/>
    <w:rsid w:val="003C4167"/>
    <w:rsid w:val="003D120E"/>
    <w:rsid w:val="003D2B95"/>
    <w:rsid w:val="003D798E"/>
    <w:rsid w:val="003E297E"/>
    <w:rsid w:val="003E49F6"/>
    <w:rsid w:val="003F69B8"/>
    <w:rsid w:val="003F75C7"/>
    <w:rsid w:val="00406171"/>
    <w:rsid w:val="00407D16"/>
    <w:rsid w:val="00440F7F"/>
    <w:rsid w:val="00447F8D"/>
    <w:rsid w:val="00450CB1"/>
    <w:rsid w:val="00452B61"/>
    <w:rsid w:val="004651F1"/>
    <w:rsid w:val="00470B13"/>
    <w:rsid w:val="0047298C"/>
    <w:rsid w:val="00474795"/>
    <w:rsid w:val="00483070"/>
    <w:rsid w:val="00483218"/>
    <w:rsid w:val="004904BF"/>
    <w:rsid w:val="00495FDE"/>
    <w:rsid w:val="004B6BA2"/>
    <w:rsid w:val="004D2B59"/>
    <w:rsid w:val="004E36D5"/>
    <w:rsid w:val="00502540"/>
    <w:rsid w:val="00503E96"/>
    <w:rsid w:val="00507E1C"/>
    <w:rsid w:val="0051353E"/>
    <w:rsid w:val="0051360D"/>
    <w:rsid w:val="0052013D"/>
    <w:rsid w:val="00524908"/>
    <w:rsid w:val="00525E7B"/>
    <w:rsid w:val="0053035A"/>
    <w:rsid w:val="0053652D"/>
    <w:rsid w:val="00551A55"/>
    <w:rsid w:val="00552F1F"/>
    <w:rsid w:val="00576D1B"/>
    <w:rsid w:val="0058093B"/>
    <w:rsid w:val="00582C9E"/>
    <w:rsid w:val="00585DDC"/>
    <w:rsid w:val="0058794A"/>
    <w:rsid w:val="00595073"/>
    <w:rsid w:val="00597FF0"/>
    <w:rsid w:val="005A132A"/>
    <w:rsid w:val="005A158C"/>
    <w:rsid w:val="005C1476"/>
    <w:rsid w:val="005C5813"/>
    <w:rsid w:val="005D468C"/>
    <w:rsid w:val="005F095A"/>
    <w:rsid w:val="00600C4C"/>
    <w:rsid w:val="00607957"/>
    <w:rsid w:val="00625711"/>
    <w:rsid w:val="00625A38"/>
    <w:rsid w:val="00625F88"/>
    <w:rsid w:val="00626045"/>
    <w:rsid w:val="00627DF0"/>
    <w:rsid w:val="00631F4D"/>
    <w:rsid w:val="00634F12"/>
    <w:rsid w:val="0064111E"/>
    <w:rsid w:val="006472F4"/>
    <w:rsid w:val="00647BD0"/>
    <w:rsid w:val="00657A96"/>
    <w:rsid w:val="006632DB"/>
    <w:rsid w:val="006764C9"/>
    <w:rsid w:val="00692381"/>
    <w:rsid w:val="00695E0D"/>
    <w:rsid w:val="006974DF"/>
    <w:rsid w:val="006C5DA7"/>
    <w:rsid w:val="006E495A"/>
    <w:rsid w:val="006E5305"/>
    <w:rsid w:val="006F4646"/>
    <w:rsid w:val="006F4676"/>
    <w:rsid w:val="006F481A"/>
    <w:rsid w:val="006F7ACB"/>
    <w:rsid w:val="007032A3"/>
    <w:rsid w:val="00703DFB"/>
    <w:rsid w:val="00705900"/>
    <w:rsid w:val="00717AE4"/>
    <w:rsid w:val="007209F2"/>
    <w:rsid w:val="00732AC2"/>
    <w:rsid w:val="00761EB0"/>
    <w:rsid w:val="00764E4F"/>
    <w:rsid w:val="00772203"/>
    <w:rsid w:val="00790F6F"/>
    <w:rsid w:val="007914C5"/>
    <w:rsid w:val="00794F22"/>
    <w:rsid w:val="00797071"/>
    <w:rsid w:val="00797A19"/>
    <w:rsid w:val="007B2DA8"/>
    <w:rsid w:val="007B6AFD"/>
    <w:rsid w:val="007C0815"/>
    <w:rsid w:val="007C0EB4"/>
    <w:rsid w:val="007C2F90"/>
    <w:rsid w:val="007D5194"/>
    <w:rsid w:val="007E697C"/>
    <w:rsid w:val="007F2F33"/>
    <w:rsid w:val="00801021"/>
    <w:rsid w:val="008212FD"/>
    <w:rsid w:val="00821FFB"/>
    <w:rsid w:val="00832C3A"/>
    <w:rsid w:val="00835A12"/>
    <w:rsid w:val="00842703"/>
    <w:rsid w:val="008620A8"/>
    <w:rsid w:val="008714AD"/>
    <w:rsid w:val="008720A4"/>
    <w:rsid w:val="008772AF"/>
    <w:rsid w:val="008A2077"/>
    <w:rsid w:val="008B1117"/>
    <w:rsid w:val="008B4BDA"/>
    <w:rsid w:val="008C19EF"/>
    <w:rsid w:val="008C298B"/>
    <w:rsid w:val="008C44F5"/>
    <w:rsid w:val="008C4AA8"/>
    <w:rsid w:val="008D1E81"/>
    <w:rsid w:val="008D48BF"/>
    <w:rsid w:val="008D666B"/>
    <w:rsid w:val="008E2A95"/>
    <w:rsid w:val="008F2053"/>
    <w:rsid w:val="008F28BE"/>
    <w:rsid w:val="00901BA0"/>
    <w:rsid w:val="00902785"/>
    <w:rsid w:val="00904384"/>
    <w:rsid w:val="00906F47"/>
    <w:rsid w:val="00907B83"/>
    <w:rsid w:val="00915AEB"/>
    <w:rsid w:val="009202B2"/>
    <w:rsid w:val="009222CC"/>
    <w:rsid w:val="00931664"/>
    <w:rsid w:val="00942510"/>
    <w:rsid w:val="0094404A"/>
    <w:rsid w:val="00954EBF"/>
    <w:rsid w:val="0096386D"/>
    <w:rsid w:val="0096684C"/>
    <w:rsid w:val="0096746A"/>
    <w:rsid w:val="00967485"/>
    <w:rsid w:val="00973D34"/>
    <w:rsid w:val="00980E72"/>
    <w:rsid w:val="00987BA8"/>
    <w:rsid w:val="0099180A"/>
    <w:rsid w:val="00992B76"/>
    <w:rsid w:val="009942B1"/>
    <w:rsid w:val="0099766D"/>
    <w:rsid w:val="009B1D32"/>
    <w:rsid w:val="009C4E51"/>
    <w:rsid w:val="009D2ACF"/>
    <w:rsid w:val="009F3F41"/>
    <w:rsid w:val="00A02395"/>
    <w:rsid w:val="00A05310"/>
    <w:rsid w:val="00A1792B"/>
    <w:rsid w:val="00A20968"/>
    <w:rsid w:val="00A261B0"/>
    <w:rsid w:val="00A27416"/>
    <w:rsid w:val="00A310BF"/>
    <w:rsid w:val="00A3512D"/>
    <w:rsid w:val="00A40C50"/>
    <w:rsid w:val="00A43420"/>
    <w:rsid w:val="00A44CDA"/>
    <w:rsid w:val="00A53FCB"/>
    <w:rsid w:val="00A54589"/>
    <w:rsid w:val="00A55B42"/>
    <w:rsid w:val="00A60326"/>
    <w:rsid w:val="00A67949"/>
    <w:rsid w:val="00A71877"/>
    <w:rsid w:val="00A742BC"/>
    <w:rsid w:val="00A745B9"/>
    <w:rsid w:val="00A74B82"/>
    <w:rsid w:val="00A76A70"/>
    <w:rsid w:val="00A80B2E"/>
    <w:rsid w:val="00A82148"/>
    <w:rsid w:val="00A9672D"/>
    <w:rsid w:val="00AA0263"/>
    <w:rsid w:val="00AB54C0"/>
    <w:rsid w:val="00AC2DD7"/>
    <w:rsid w:val="00AC7BDE"/>
    <w:rsid w:val="00AD5E5F"/>
    <w:rsid w:val="00AD6B32"/>
    <w:rsid w:val="00AE5567"/>
    <w:rsid w:val="00AE7FFB"/>
    <w:rsid w:val="00AF58FB"/>
    <w:rsid w:val="00B057F0"/>
    <w:rsid w:val="00B07E64"/>
    <w:rsid w:val="00B1199C"/>
    <w:rsid w:val="00B12502"/>
    <w:rsid w:val="00B168A0"/>
    <w:rsid w:val="00B24E37"/>
    <w:rsid w:val="00B26345"/>
    <w:rsid w:val="00B318DA"/>
    <w:rsid w:val="00B328DA"/>
    <w:rsid w:val="00B32E0D"/>
    <w:rsid w:val="00B34946"/>
    <w:rsid w:val="00B41156"/>
    <w:rsid w:val="00B41324"/>
    <w:rsid w:val="00B469B7"/>
    <w:rsid w:val="00B46A7D"/>
    <w:rsid w:val="00B5000F"/>
    <w:rsid w:val="00B6136A"/>
    <w:rsid w:val="00B74E3E"/>
    <w:rsid w:val="00B75A64"/>
    <w:rsid w:val="00B8545B"/>
    <w:rsid w:val="00B87DB4"/>
    <w:rsid w:val="00B90257"/>
    <w:rsid w:val="00BA083C"/>
    <w:rsid w:val="00BA1145"/>
    <w:rsid w:val="00BA1AD9"/>
    <w:rsid w:val="00BA321A"/>
    <w:rsid w:val="00BA770D"/>
    <w:rsid w:val="00BB34C2"/>
    <w:rsid w:val="00BC1A28"/>
    <w:rsid w:val="00BC313E"/>
    <w:rsid w:val="00BC38D3"/>
    <w:rsid w:val="00BE4A07"/>
    <w:rsid w:val="00BE751E"/>
    <w:rsid w:val="00BF22E1"/>
    <w:rsid w:val="00BF243B"/>
    <w:rsid w:val="00C01AA5"/>
    <w:rsid w:val="00C06CED"/>
    <w:rsid w:val="00C210C6"/>
    <w:rsid w:val="00C4539B"/>
    <w:rsid w:val="00C645B2"/>
    <w:rsid w:val="00C679B8"/>
    <w:rsid w:val="00C67E74"/>
    <w:rsid w:val="00C725E8"/>
    <w:rsid w:val="00C90273"/>
    <w:rsid w:val="00CA3484"/>
    <w:rsid w:val="00CA6866"/>
    <w:rsid w:val="00CB1103"/>
    <w:rsid w:val="00CB65FA"/>
    <w:rsid w:val="00CC0BEC"/>
    <w:rsid w:val="00CC1F7D"/>
    <w:rsid w:val="00CC2BBB"/>
    <w:rsid w:val="00CE52E4"/>
    <w:rsid w:val="00CF4DF1"/>
    <w:rsid w:val="00CF532E"/>
    <w:rsid w:val="00CF6371"/>
    <w:rsid w:val="00D061C6"/>
    <w:rsid w:val="00D07965"/>
    <w:rsid w:val="00D07DFB"/>
    <w:rsid w:val="00D32942"/>
    <w:rsid w:val="00D3786A"/>
    <w:rsid w:val="00D42AA3"/>
    <w:rsid w:val="00D47B8F"/>
    <w:rsid w:val="00D64649"/>
    <w:rsid w:val="00D70E61"/>
    <w:rsid w:val="00D73289"/>
    <w:rsid w:val="00D75678"/>
    <w:rsid w:val="00D7788E"/>
    <w:rsid w:val="00D90372"/>
    <w:rsid w:val="00D905D9"/>
    <w:rsid w:val="00D9108D"/>
    <w:rsid w:val="00D93611"/>
    <w:rsid w:val="00D96315"/>
    <w:rsid w:val="00D97EFF"/>
    <w:rsid w:val="00DA1DBC"/>
    <w:rsid w:val="00DA52C2"/>
    <w:rsid w:val="00DB0AF1"/>
    <w:rsid w:val="00DC14B9"/>
    <w:rsid w:val="00DC2D61"/>
    <w:rsid w:val="00DC5058"/>
    <w:rsid w:val="00DD01C4"/>
    <w:rsid w:val="00DD04B7"/>
    <w:rsid w:val="00DD0D16"/>
    <w:rsid w:val="00DD33E6"/>
    <w:rsid w:val="00DD5026"/>
    <w:rsid w:val="00DE31CF"/>
    <w:rsid w:val="00DF20D0"/>
    <w:rsid w:val="00DF30F9"/>
    <w:rsid w:val="00DF71A1"/>
    <w:rsid w:val="00E20E57"/>
    <w:rsid w:val="00E279AA"/>
    <w:rsid w:val="00E40C59"/>
    <w:rsid w:val="00E41C7A"/>
    <w:rsid w:val="00E61A8A"/>
    <w:rsid w:val="00E81524"/>
    <w:rsid w:val="00E83F58"/>
    <w:rsid w:val="00E90CF8"/>
    <w:rsid w:val="00E91239"/>
    <w:rsid w:val="00E96205"/>
    <w:rsid w:val="00EB51B5"/>
    <w:rsid w:val="00EB7768"/>
    <w:rsid w:val="00ED0DF0"/>
    <w:rsid w:val="00ED54BA"/>
    <w:rsid w:val="00EE11DA"/>
    <w:rsid w:val="00EE6BD2"/>
    <w:rsid w:val="00EF5FC2"/>
    <w:rsid w:val="00F03811"/>
    <w:rsid w:val="00F10B9E"/>
    <w:rsid w:val="00F1129C"/>
    <w:rsid w:val="00F21175"/>
    <w:rsid w:val="00F23677"/>
    <w:rsid w:val="00F25457"/>
    <w:rsid w:val="00F31884"/>
    <w:rsid w:val="00F32F43"/>
    <w:rsid w:val="00F40295"/>
    <w:rsid w:val="00F41ADF"/>
    <w:rsid w:val="00F47EB8"/>
    <w:rsid w:val="00F5272D"/>
    <w:rsid w:val="00F77059"/>
    <w:rsid w:val="00F826A8"/>
    <w:rsid w:val="00F83605"/>
    <w:rsid w:val="00F85F0C"/>
    <w:rsid w:val="00F974D9"/>
    <w:rsid w:val="00FA14EF"/>
    <w:rsid w:val="00FB2E29"/>
    <w:rsid w:val="00FB6610"/>
    <w:rsid w:val="00FC1B78"/>
    <w:rsid w:val="00FD43AA"/>
    <w:rsid w:val="00FD5682"/>
    <w:rsid w:val="00FE2B03"/>
    <w:rsid w:val="00FF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BAD21A1"/>
  <w15:docId w15:val="{F27354CB-1D76-4A53-8222-FCE44A35D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458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18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187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18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1877"/>
    <w:rPr>
      <w:sz w:val="18"/>
      <w:szCs w:val="18"/>
    </w:rPr>
  </w:style>
  <w:style w:type="paragraph" w:styleId="a7">
    <w:name w:val="List Paragraph"/>
    <w:basedOn w:val="a"/>
    <w:uiPriority w:val="34"/>
    <w:qFormat/>
    <w:rsid w:val="00470B13"/>
    <w:pPr>
      <w:ind w:firstLineChars="200" w:firstLine="420"/>
    </w:pPr>
  </w:style>
  <w:style w:type="table" w:styleId="a8">
    <w:name w:val="Table Grid"/>
    <w:basedOn w:val="a1"/>
    <w:qFormat/>
    <w:rsid w:val="00470B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F637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F6371"/>
    <w:rPr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5A132A"/>
    <w:rPr>
      <w:color w:val="0000FF"/>
      <w:u w:val="single"/>
    </w:rPr>
  </w:style>
  <w:style w:type="paragraph" w:styleId="ac">
    <w:name w:val="Normal (Web)"/>
    <w:basedOn w:val="a"/>
    <w:uiPriority w:val="99"/>
    <w:semiHidden/>
    <w:unhideWhenUsed/>
    <w:rsid w:val="0079707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font11">
    <w:name w:val="font11"/>
    <w:basedOn w:val="a0"/>
    <w:qFormat/>
    <w:rsid w:val="00483070"/>
    <w:rPr>
      <w:rFonts w:ascii="宋体" w:eastAsia="宋体" w:hAnsi="宋体" w:cs="宋体" w:hint="eastAsia"/>
      <w:b/>
      <w:color w:val="000000"/>
      <w:sz w:val="21"/>
      <w:szCs w:val="21"/>
      <w:u w:val="none"/>
      <w:vertAlign w:val="subscript"/>
    </w:rPr>
  </w:style>
  <w:style w:type="character" w:styleId="ad">
    <w:name w:val="Placeholder Text"/>
    <w:basedOn w:val="a0"/>
    <w:uiPriority w:val="99"/>
    <w:semiHidden/>
    <w:rsid w:val="00906F4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n\Documents\&#33258;&#23450;&#20041;%20Office%20&#27169;&#26495;\&#30005;&#23376;&#25216;&#26415;&#23454;&#39564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E285E-DCE4-47D0-8AF1-C77050E2E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电子技术实验模板.dotx</Template>
  <TotalTime>1990</TotalTime>
  <Pages>3</Pages>
  <Words>165</Words>
  <Characters>944</Characters>
  <Application>Microsoft Office Word</Application>
  <DocSecurity>0</DocSecurity>
  <Lines>7</Lines>
  <Paragraphs>2</Paragraphs>
  <ScaleCrop>false</ScaleCrop>
  <Company>Hewlett-Packard Company</Company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</dc:creator>
  <cp:lastModifiedBy>殊行 徐</cp:lastModifiedBy>
  <cp:revision>145</cp:revision>
  <dcterms:created xsi:type="dcterms:W3CDTF">2023-03-02T15:02:00Z</dcterms:created>
  <dcterms:modified xsi:type="dcterms:W3CDTF">2025-12-22T09:15:00Z</dcterms:modified>
</cp:coreProperties>
</file>