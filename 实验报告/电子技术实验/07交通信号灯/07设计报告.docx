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DC06" w14:textId="77777777" w:rsidR="004651F1" w:rsidRDefault="004651F1" w:rsidP="00B41324"/>
    <w:p w14:paraId="157BC340" w14:textId="77777777" w:rsidR="004651F1" w:rsidRDefault="004651F1" w:rsidP="00B41324">
      <w:pPr>
        <w:jc w:val="center"/>
        <w:rPr>
          <w:rFonts w:ascii="黑体" w:eastAsia="黑体" w:hAnsi="黑体" w:cs="黑体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77F95B20" w14:textId="77777777" w:rsidR="00305F51" w:rsidRDefault="00305F5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</w:p>
    <w:p w14:paraId="02DB209B" w14:textId="0FDA053E" w:rsidR="00160A22" w:rsidRDefault="00160A22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学院：物理学院    </w:t>
      </w:r>
      <w:r>
        <w:rPr>
          <w:rFonts w:ascii="楷体" w:eastAsia="楷体" w:hAnsi="楷体" w:cs="楷体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9D2ACF">
        <w:rPr>
          <w:rFonts w:ascii="楷体" w:eastAsia="楷体" w:hAnsi="楷体" w:cs="楷体" w:hint="eastAsia"/>
          <w:sz w:val="24"/>
          <w:szCs w:val="24"/>
        </w:rPr>
        <w:t>光电信息科学与工程</w:t>
      </w:r>
      <w:r>
        <w:rPr>
          <w:rFonts w:ascii="楷体" w:eastAsia="楷体" w:hAnsi="楷体" w:cs="楷体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>年级：2022级</w:t>
      </w:r>
    </w:p>
    <w:p w14:paraId="2B7E9D72" w14:textId="77777777" w:rsidR="00160A22" w:rsidRPr="00995478" w:rsidRDefault="00160A22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336AEEAA" w14:textId="67D3EFA8" w:rsidR="00160A22" w:rsidRPr="00B41324" w:rsidRDefault="0096386D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160A22">
        <w:rPr>
          <w:rFonts w:ascii="楷体" w:eastAsia="楷体" w:hAnsi="楷体" w:cs="楷体" w:hint="eastAsia"/>
          <w:sz w:val="24"/>
          <w:szCs w:val="24"/>
        </w:rPr>
        <w:t>实验人姓名（学号）</w:t>
      </w:r>
      <w:r w:rsidR="009D2ACF">
        <w:rPr>
          <w:rFonts w:ascii="楷体" w:eastAsia="楷体" w:hAnsi="楷体" w:cs="楷体" w:hint="eastAsia"/>
          <w:sz w:val="24"/>
          <w:szCs w:val="24"/>
        </w:rPr>
        <w:t>徐殊行 23343071</w:t>
      </w:r>
    </w:p>
    <w:p w14:paraId="0BD5FB34" w14:textId="26925CF6" w:rsidR="00160A22" w:rsidRPr="003C3D01" w:rsidRDefault="00160A22" w:rsidP="00160A22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Cambria Math" w:eastAsia="楷体" w:hAnsi="Cambria Math" w:cs="楷体" w:hint="eastAsia"/>
          <w:sz w:val="24"/>
          <w:szCs w:val="24"/>
        </w:rPr>
        <w:t>202</w:t>
      </w:r>
      <w:r w:rsidR="009D2ACF">
        <w:rPr>
          <w:rFonts w:ascii="Cambria Math" w:eastAsia="楷体" w:hAnsi="Cambria Math" w:cs="楷体" w:hint="eastAsia"/>
          <w:sz w:val="24"/>
          <w:szCs w:val="24"/>
        </w:rPr>
        <w:t>5</w:t>
      </w:r>
      <w:r w:rsidRPr="00AC7EC9">
        <w:rPr>
          <w:rFonts w:ascii="Cambria Math" w:eastAsia="楷体" w:hAnsi="Cambria Math" w:cs="楷体"/>
          <w:sz w:val="24"/>
          <w:szCs w:val="24"/>
        </w:rPr>
        <w:t>年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11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 1</w:t>
      </w:r>
      <w:r w:rsidR="00224C81">
        <w:rPr>
          <w:rFonts w:ascii="Cambria Math" w:eastAsia="楷体" w:hAnsi="Cambria Math" w:cs="楷体" w:hint="eastAsia"/>
          <w:sz w:val="24"/>
          <w:szCs w:val="24"/>
        </w:rPr>
        <w:t>9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9D2ACF">
        <w:rPr>
          <w:rFonts w:ascii="楷体" w:eastAsia="楷体" w:hAnsi="楷体" w:cs="楷体" w:hint="eastAsia"/>
          <w:sz w:val="24"/>
          <w:szCs w:val="24"/>
        </w:rPr>
        <w:t>下午</w:t>
      </w:r>
      <w:r>
        <w:rPr>
          <w:rFonts w:ascii="楷体" w:eastAsia="楷体" w:hAnsi="楷体" w:cs="楷体" w:hint="eastAsia"/>
          <w:sz w:val="24"/>
          <w:szCs w:val="24"/>
        </w:rPr>
        <w:t xml:space="preserve">       </w:t>
      </w:r>
    </w:p>
    <w:p w14:paraId="7A0D0B26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1B33F80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6171A8D7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606719A5" w14:textId="77777777" w:rsidR="004651F1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FB2E29">
        <w:rPr>
          <w:rFonts w:ascii="黑体" w:eastAsia="黑体" w:hAnsi="黑体" w:hint="eastAsia"/>
          <w:sz w:val="28"/>
          <w:szCs w:val="28"/>
        </w:rPr>
        <w:t>六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B46A7D">
        <w:rPr>
          <w:rFonts w:ascii="黑体" w:eastAsia="黑体" w:hAnsi="黑体" w:hint="eastAsia"/>
          <w:sz w:val="28"/>
          <w:szCs w:val="28"/>
        </w:rPr>
        <w:t>触发器</w:t>
      </w:r>
      <w:r w:rsidR="0058093B">
        <w:rPr>
          <w:rFonts w:ascii="黑体" w:eastAsia="黑体" w:hAnsi="黑体" w:hint="eastAsia"/>
          <w:sz w:val="28"/>
          <w:szCs w:val="28"/>
        </w:rPr>
        <w:t>与</w:t>
      </w:r>
      <w:r w:rsidR="00B46A7D">
        <w:rPr>
          <w:rFonts w:ascii="黑体" w:eastAsia="黑体" w:hAnsi="黑体" w:hint="eastAsia"/>
          <w:sz w:val="28"/>
          <w:szCs w:val="28"/>
        </w:rPr>
        <w:t>时序</w:t>
      </w:r>
      <w:r w:rsidR="0058093B">
        <w:rPr>
          <w:rFonts w:ascii="黑体" w:eastAsia="黑体" w:hAnsi="黑体" w:hint="eastAsia"/>
          <w:sz w:val="28"/>
          <w:szCs w:val="28"/>
        </w:rPr>
        <w:t>逻辑电路</w:t>
      </w:r>
    </w:p>
    <w:p w14:paraId="05F710F5" w14:textId="3D524CD7" w:rsidR="00224C81" w:rsidRPr="00794F22" w:rsidRDefault="00224C81" w:rsidP="00224C81">
      <w:pPr>
        <w:pStyle w:val="a7"/>
        <w:numPr>
          <w:ilvl w:val="0"/>
          <w:numId w:val="6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实验目的</w:t>
      </w:r>
    </w:p>
    <w:p w14:paraId="356AD315" w14:textId="680A5D55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1.</w:t>
      </w:r>
      <w:r w:rsidRPr="00794F22">
        <w:rPr>
          <w:rFonts w:hint="eastAsia"/>
          <w:sz w:val="24"/>
          <w:szCs w:val="24"/>
        </w:rPr>
        <w:t xml:space="preserve"> 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加深基本数字电路单元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(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逻辑门、触发器等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及其组成的典型数字电路模块（计数器、译码器等）的理解，熟练运用基本电路单元进行数字逻辑功能的设计与搭建。</w:t>
      </w:r>
    </w:p>
    <w:p w14:paraId="7B30343E" w14:textId="29AAA215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2.</w:t>
      </w:r>
      <w:r w:rsidRPr="00794F22">
        <w:rPr>
          <w:rFonts w:hint="eastAsia"/>
          <w:sz w:val="24"/>
          <w:szCs w:val="24"/>
        </w:rPr>
        <w:t xml:space="preserve"> 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加深对组合逻辑电路和时序逻辑电路的设计流程和方法的理解，掌握简单逻辑电路的设计方法。</w:t>
      </w:r>
    </w:p>
    <w:p w14:paraId="596ADB2B" w14:textId="7224D615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3.</w:t>
      </w:r>
      <w:r w:rsidRPr="00794F22">
        <w:rPr>
          <w:rFonts w:hint="eastAsia"/>
          <w:sz w:val="24"/>
          <w:szCs w:val="24"/>
        </w:rPr>
        <w:t xml:space="preserve"> 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掌握数字逻辑电路的基本调试方法，掌握排查硬件错误的能力。</w:t>
      </w:r>
    </w:p>
    <w:p w14:paraId="10202C5B" w14:textId="298D31E4" w:rsidR="00224C81" w:rsidRPr="00794F22" w:rsidRDefault="00224C81" w:rsidP="00224C81">
      <w:pPr>
        <w:pStyle w:val="a7"/>
        <w:numPr>
          <w:ilvl w:val="0"/>
          <w:numId w:val="6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实验原理</w:t>
      </w:r>
    </w:p>
    <w:p w14:paraId="4DC0532A" w14:textId="7389A2E4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十字路口的交通信号灯利用红灯、黄灯和绿灯的交替点亮来实现对车辆通行的控制，灯的点亮、熄灭和闪烁需要满足特定的时序要求，因此可以通过已经掌握的时序逻辑电路进行设计和实现，这是数字逻辑电路可以应用于日常生活的一个典型案例。时序逻辑电路的设计一般遵循以下的设计步骤：</w:t>
      </w:r>
    </w:p>
    <w:p w14:paraId="3CDC98B6" w14:textId="0C4161A3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1)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明确设计需求，将时序逻辑功能表示为时序逻辑函数，以状态转移表、卡诺图或状态转移图等形式给出。</w:t>
      </w:r>
    </w:p>
    <w:p w14:paraId="75DB5269" w14:textId="77777777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2)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状态化简与状态分配。</w:t>
      </w:r>
    </w:p>
    <w:p w14:paraId="79F56D3E" w14:textId="77777777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3)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选定触发器类型，求解电路状态方程和输出方程，以及激励方程（如果有）。</w:t>
      </w:r>
    </w:p>
    <w:p w14:paraId="576CE154" w14:textId="77777777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4)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根据状态方程设计触发器相关电路，根据输出方程设计相关的组合逻辑电路。</w:t>
      </w:r>
    </w:p>
    <w:p w14:paraId="2E288B0D" w14:textId="434B73F2" w:rsidR="00BC313E" w:rsidRPr="00794F22" w:rsidRDefault="00BC313E" w:rsidP="00BC313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5)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必要的检查，如自启动、竞争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-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t>冒险等。设计时一方面需要考虑逻辑电路的简化，同时也要考虑器件的供应情况，在实验室提供的器件中进行选型和设计。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67485" w14:paraId="49D0A7A3" w14:textId="77777777" w:rsidTr="00967485">
        <w:tc>
          <w:tcPr>
            <w:tcW w:w="8522" w:type="dxa"/>
          </w:tcPr>
          <w:p w14:paraId="67A897B3" w14:textId="5BFD37EC" w:rsidR="00967485" w:rsidRDefault="00967485" w:rsidP="00967485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2"/>
                <w:szCs w:val="21"/>
              </w:rPr>
            </w:pPr>
            <w:r w:rsidRPr="00967485">
              <w:rPr>
                <w:rFonts w:ascii="Cambria Math" w:eastAsia="宋体" w:hAnsi="Cambria Math" w:cs="Times New Roman"/>
                <w:noProof/>
                <w:kern w:val="0"/>
                <w:sz w:val="22"/>
                <w:szCs w:val="21"/>
              </w:rPr>
              <w:drawing>
                <wp:inline distT="0" distB="0" distL="0" distR="0" wp14:anchorId="1C575019" wp14:editId="1187977C">
                  <wp:extent cx="3888464" cy="994353"/>
                  <wp:effectExtent l="0" t="0" r="0" b="0"/>
                  <wp:docPr id="17946026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6026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794" cy="10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485" w14:paraId="181F81D3" w14:textId="77777777" w:rsidTr="00967485">
        <w:tc>
          <w:tcPr>
            <w:tcW w:w="8522" w:type="dxa"/>
          </w:tcPr>
          <w:p w14:paraId="64BBEA7C" w14:textId="618C211A" w:rsidR="00967485" w:rsidRPr="00967485" w:rsidRDefault="00967485" w:rsidP="00967485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18"/>
                <w:szCs w:val="18"/>
              </w:rPr>
            </w:pPr>
            <w:r w:rsidRPr="00967485">
              <w:rPr>
                <w:rFonts w:ascii="Cambria Math" w:eastAsia="宋体" w:hAnsi="Cambria Math" w:cs="Times New Roman" w:hint="eastAsia"/>
                <w:kern w:val="0"/>
                <w:sz w:val="18"/>
                <w:szCs w:val="18"/>
              </w:rPr>
              <w:t>图</w:t>
            </w:r>
            <w:r w:rsidRPr="00967485">
              <w:rPr>
                <w:rFonts w:ascii="Cambria Math" w:eastAsia="宋体" w:hAnsi="Cambria Math" w:cs="Times New Roman" w:hint="eastAsia"/>
                <w:kern w:val="0"/>
                <w:sz w:val="18"/>
                <w:szCs w:val="18"/>
              </w:rPr>
              <w:t xml:space="preserve">1 </w:t>
            </w:r>
            <w:r w:rsidRPr="00967485">
              <w:rPr>
                <w:rFonts w:ascii="Cambria Math" w:eastAsia="宋体" w:hAnsi="Cambria Math" w:cs="Times New Roman" w:hint="eastAsia"/>
                <w:kern w:val="0"/>
                <w:sz w:val="18"/>
                <w:szCs w:val="18"/>
              </w:rPr>
              <w:t>时序逻辑电路的设计步骤</w:t>
            </w:r>
          </w:p>
        </w:tc>
      </w:tr>
    </w:tbl>
    <w:p w14:paraId="0ACF802A" w14:textId="3D719912" w:rsidR="00967485" w:rsidRPr="00794F22" w:rsidRDefault="00967485" w:rsidP="00967485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967485">
        <w:rPr>
          <w:rFonts w:ascii="Cambria Math" w:eastAsia="宋体" w:hAnsi="Cambria Math" w:cs="Times New Roman" w:hint="eastAsia"/>
          <w:kern w:val="0"/>
          <w:sz w:val="22"/>
          <w:szCs w:val="21"/>
        </w:rPr>
        <w:t>在时序逻辑电路的设计中需注意如何尽可能减少所用触发器、门电路或集成电路的</w:t>
      </w:r>
      <w:r w:rsidRPr="00794F22">
        <w:rPr>
          <w:rFonts w:ascii="Cambria Math" w:eastAsia="宋体" w:hAnsi="Cambria Math" w:cs="Times New Roman" w:hint="eastAsia"/>
          <w:kern w:val="0"/>
          <w:sz w:val="24"/>
          <w:szCs w:val="24"/>
        </w:rPr>
        <w:lastRenderedPageBreak/>
        <w:t>数量以及降低连线复杂度，从而使电路的设计达到最简。</w:t>
      </w:r>
    </w:p>
    <w:p w14:paraId="343AA42D" w14:textId="23AB068E" w:rsidR="006974DF" w:rsidRPr="00794F22" w:rsidRDefault="005C1476" w:rsidP="00160A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三、</w:t>
      </w:r>
      <w:r w:rsidR="00B34946"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设计电路与实验</w:t>
      </w:r>
    </w:p>
    <w:tbl>
      <w:tblPr>
        <w:tblStyle w:val="a8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B34946" w14:paraId="3CBBB6CD" w14:textId="77777777" w:rsidTr="00794F22">
        <w:tc>
          <w:tcPr>
            <w:tcW w:w="8522" w:type="dxa"/>
            <w:gridSpan w:val="2"/>
            <w:tcBorders>
              <w:top w:val="nil"/>
              <w:bottom w:val="single" w:sz="8" w:space="0" w:color="auto"/>
            </w:tcBorders>
          </w:tcPr>
          <w:p w14:paraId="2E5CE4A1" w14:textId="1287898B" w:rsidR="00B34946" w:rsidRPr="00B34946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B34946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表</w:t>
            </w:r>
            <w:r w:rsidRPr="00B34946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 xml:space="preserve">1 </w:t>
            </w:r>
            <w:r w:rsidRPr="00B34946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实验仪器型号</w:t>
            </w:r>
          </w:p>
        </w:tc>
      </w:tr>
      <w:tr w:rsidR="00B34946" w14:paraId="32AB8393" w14:textId="77777777" w:rsidTr="00794F22">
        <w:tc>
          <w:tcPr>
            <w:tcW w:w="4261" w:type="dxa"/>
            <w:tcBorders>
              <w:top w:val="single" w:sz="8" w:space="0" w:color="auto"/>
              <w:bottom w:val="single" w:sz="4" w:space="0" w:color="auto"/>
            </w:tcBorders>
          </w:tcPr>
          <w:p w14:paraId="0860A6CD" w14:textId="72D77A38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仪器</w:t>
            </w:r>
          </w:p>
        </w:tc>
        <w:tc>
          <w:tcPr>
            <w:tcW w:w="4261" w:type="dxa"/>
            <w:tcBorders>
              <w:top w:val="single" w:sz="8" w:space="0" w:color="auto"/>
              <w:bottom w:val="single" w:sz="4" w:space="0" w:color="auto"/>
            </w:tcBorders>
          </w:tcPr>
          <w:p w14:paraId="7EEBAF28" w14:textId="4F78A217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型号</w:t>
            </w:r>
          </w:p>
        </w:tc>
      </w:tr>
      <w:tr w:rsidR="00B34946" w:rsidRPr="00B34946" w14:paraId="388B91E2" w14:textId="77777777" w:rsidTr="00794F22">
        <w:tc>
          <w:tcPr>
            <w:tcW w:w="4261" w:type="dxa"/>
            <w:tcBorders>
              <w:top w:val="single" w:sz="4" w:space="0" w:color="auto"/>
            </w:tcBorders>
          </w:tcPr>
          <w:p w14:paraId="78E3638F" w14:textId="61EF2DFC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示波器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466F57E4" w14:textId="57B86222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MSO 2022b(200MHz 1GS/s)</w:t>
            </w:r>
          </w:p>
        </w:tc>
      </w:tr>
      <w:tr w:rsidR="00B34946" w:rsidRPr="00B34946" w14:paraId="44BC4CA2" w14:textId="77777777" w:rsidTr="00B34946">
        <w:tc>
          <w:tcPr>
            <w:tcW w:w="4261" w:type="dxa"/>
          </w:tcPr>
          <w:p w14:paraId="5D684C96" w14:textId="68FFD989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模拟实验箱</w:t>
            </w:r>
          </w:p>
        </w:tc>
        <w:tc>
          <w:tcPr>
            <w:tcW w:w="4261" w:type="dxa"/>
          </w:tcPr>
          <w:p w14:paraId="054F0D42" w14:textId="0CB2CCA7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TPE-D</w:t>
            </w:r>
          </w:p>
        </w:tc>
      </w:tr>
      <w:tr w:rsidR="00B34946" w:rsidRPr="00B34946" w14:paraId="641D7386" w14:textId="77777777" w:rsidTr="00B34946">
        <w:tc>
          <w:tcPr>
            <w:tcW w:w="4261" w:type="dxa"/>
          </w:tcPr>
          <w:p w14:paraId="06D4AA69" w14:textId="3347BE91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二输入与非门</w:t>
            </w:r>
          </w:p>
        </w:tc>
        <w:tc>
          <w:tcPr>
            <w:tcW w:w="4261" w:type="dxa"/>
          </w:tcPr>
          <w:p w14:paraId="279A4388" w14:textId="7C5EED42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74LS00D</w:t>
            </w:r>
          </w:p>
        </w:tc>
      </w:tr>
      <w:tr w:rsidR="00B34946" w:rsidRPr="00B34946" w14:paraId="1AB6DBB3" w14:textId="77777777" w:rsidTr="00B34946">
        <w:tc>
          <w:tcPr>
            <w:tcW w:w="4261" w:type="dxa"/>
          </w:tcPr>
          <w:p w14:paraId="58E5C195" w14:textId="7888B122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四输入与非门</w:t>
            </w:r>
          </w:p>
        </w:tc>
        <w:tc>
          <w:tcPr>
            <w:tcW w:w="4261" w:type="dxa"/>
          </w:tcPr>
          <w:p w14:paraId="01404C2C" w14:textId="02F9DBB1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74LS20D</w:t>
            </w:r>
          </w:p>
        </w:tc>
      </w:tr>
      <w:tr w:rsidR="00B34946" w:rsidRPr="00B34946" w14:paraId="0AC1FD43" w14:textId="77777777" w:rsidTr="00B34946">
        <w:tc>
          <w:tcPr>
            <w:tcW w:w="4261" w:type="dxa"/>
          </w:tcPr>
          <w:p w14:paraId="74171FD7" w14:textId="1D137F5E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J-K</w:t>
            </w: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触发器（清零端）</w:t>
            </w:r>
          </w:p>
        </w:tc>
        <w:tc>
          <w:tcPr>
            <w:tcW w:w="4261" w:type="dxa"/>
          </w:tcPr>
          <w:p w14:paraId="362D8131" w14:textId="3BA93D68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74LS112D</w:t>
            </w:r>
          </w:p>
        </w:tc>
      </w:tr>
      <w:tr w:rsidR="00B34946" w:rsidRPr="00B34946" w14:paraId="6B6AF5C2" w14:textId="77777777" w:rsidTr="00B34946">
        <w:tc>
          <w:tcPr>
            <w:tcW w:w="4261" w:type="dxa"/>
          </w:tcPr>
          <w:p w14:paraId="4F1D9941" w14:textId="44D7459D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J-K</w:t>
            </w: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触发器（置位端）</w:t>
            </w:r>
          </w:p>
        </w:tc>
        <w:tc>
          <w:tcPr>
            <w:tcW w:w="4261" w:type="dxa"/>
          </w:tcPr>
          <w:p w14:paraId="3D8D2902" w14:textId="248E6236" w:rsidR="00B34946" w:rsidRPr="00794F22" w:rsidRDefault="00B34946" w:rsidP="00B3494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794F22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74LS73D</w:t>
            </w:r>
          </w:p>
        </w:tc>
      </w:tr>
    </w:tbl>
    <w:p w14:paraId="5F5C4C8E" w14:textId="78F833F2" w:rsidR="00483070" w:rsidRPr="00B34946" w:rsidRDefault="0048307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</w:p>
    <w:p w14:paraId="45E85F2C" w14:textId="3744FD68" w:rsidR="00483070" w:rsidRPr="00794F22" w:rsidRDefault="00794F22" w:rsidP="00ED0DF0">
      <w:pPr>
        <w:adjustRightInd w:val="0"/>
        <w:snapToGrid w:val="0"/>
        <w:spacing w:line="288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设计要求：</w:t>
      </w:r>
    </w:p>
    <w:p w14:paraId="3EA81F58" w14:textId="52BE2B0E" w:rsidR="00794F22" w:rsidRPr="00794F22" w:rsidRDefault="00794F22" w:rsidP="00794F22">
      <w:pPr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sz w:val="24"/>
          <w:szCs w:val="24"/>
        </w:rPr>
        <w:t>设计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60s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为周期的交通灯控制电路，依次点亮试验箱上的红、黄、绿三个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LD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灯，按照如下的要求进行切换：</w:t>
      </w:r>
    </w:p>
    <w:p w14:paraId="52C73727" w14:textId="77777777" w:rsidR="00794F22" w:rsidRPr="00794F22" w:rsidRDefault="00794F22" w:rsidP="00794F22">
      <w:pPr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sz w:val="24"/>
          <w:szCs w:val="24"/>
        </w:rPr>
        <w:t>1)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绿灯点亮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32s(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提高要求：在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17~32s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期间，以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1s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为间隔交替亮灭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F9BB83F" w14:textId="77777777" w:rsidR="00794F22" w:rsidRPr="00794F22" w:rsidRDefault="00794F22" w:rsidP="00794F22">
      <w:pPr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sz w:val="24"/>
          <w:szCs w:val="24"/>
        </w:rPr>
        <w:t>2)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黄灯点亮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8s;</w:t>
      </w:r>
    </w:p>
    <w:p w14:paraId="53F82400" w14:textId="77777777" w:rsidR="00794F22" w:rsidRPr="00794F22" w:rsidRDefault="00794F22" w:rsidP="00794F22">
      <w:pPr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sz w:val="24"/>
          <w:szCs w:val="24"/>
        </w:rPr>
        <w:t>3)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红灯点亮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20s;</w:t>
      </w:r>
    </w:p>
    <w:p w14:paraId="7E97F186" w14:textId="7189E90A" w:rsidR="00450CB1" w:rsidRPr="00794F22" w:rsidRDefault="00794F22" w:rsidP="00794F22">
      <w:pPr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4F22">
        <w:rPr>
          <w:rFonts w:ascii="Times New Roman" w:eastAsia="宋体" w:hAnsi="Times New Roman" w:cs="Times New Roman" w:hint="eastAsia"/>
          <w:sz w:val="24"/>
          <w:szCs w:val="24"/>
        </w:rPr>
        <w:t>4)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回到步骤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1)</w:t>
      </w:r>
      <w:r w:rsidRPr="00794F22">
        <w:rPr>
          <w:rFonts w:ascii="Times New Roman" w:eastAsia="宋体" w:hAnsi="Times New Roman" w:cs="Times New Roman" w:hint="eastAsia"/>
          <w:sz w:val="24"/>
          <w:szCs w:val="24"/>
        </w:rPr>
        <w:t>，循环执行。</w:t>
      </w:r>
    </w:p>
    <w:p w14:paraId="69119797" w14:textId="77777777" w:rsidR="00B90257" w:rsidRPr="00794F22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4"/>
          <w:szCs w:val="24"/>
        </w:rPr>
      </w:pPr>
    </w:p>
    <w:p w14:paraId="311185CE" w14:textId="2ADF0884" w:rsidR="0017198C" w:rsidRDefault="00794F22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设计思路：</w:t>
      </w:r>
    </w:p>
    <w:p w14:paraId="2F422FE7" w14:textId="16F10AD2" w:rsidR="00794F22" w:rsidRPr="00794F22" w:rsidRDefault="00794F22" w:rsidP="00794F22">
      <w:pPr>
        <w:pStyle w:val="a7"/>
        <w:numPr>
          <w:ilvl w:val="0"/>
          <w:numId w:val="8"/>
        </w:numPr>
        <w:autoSpaceDE w:val="0"/>
        <w:autoSpaceDN w:val="0"/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利用六个</w:t>
      </w:r>
      <w:r w:rsidRPr="00794F22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J-K</w:t>
      </w:r>
      <w:r w:rsidRPr="00794F22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触发器设计异步六十进制加法计数器。</w:t>
      </w:r>
    </w:p>
    <w:p w14:paraId="48203729" w14:textId="3C424D14" w:rsidR="00794F22" w:rsidRDefault="00794F22" w:rsidP="00794F22">
      <w:pPr>
        <w:pStyle w:val="a7"/>
        <w:numPr>
          <w:ilvl w:val="0"/>
          <w:numId w:val="8"/>
        </w:numPr>
        <w:autoSpaceDE w:val="0"/>
        <w:autoSpaceDN w:val="0"/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根据红绿黄灯不同的输出值，设计组合逻辑电路，控制它们的亮灭。</w:t>
      </w:r>
    </w:p>
    <w:p w14:paraId="7DFEDDDA" w14:textId="67C45D72" w:rsidR="00794F22" w:rsidRPr="00794F22" w:rsidRDefault="00794F22" w:rsidP="00794F22">
      <w:pPr>
        <w:pStyle w:val="a7"/>
        <w:numPr>
          <w:ilvl w:val="0"/>
          <w:numId w:val="8"/>
        </w:numPr>
        <w:autoSpaceDE w:val="0"/>
        <w:autoSpaceDN w:val="0"/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根据提高要求设计对模块进行修改，实现绿灯的交替亮灭。</w:t>
      </w:r>
    </w:p>
    <w:p w14:paraId="25ADB431" w14:textId="77777777" w:rsidR="00794F22" w:rsidRDefault="00794F22" w:rsidP="00794F22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</w:p>
    <w:p w14:paraId="287F29C9" w14:textId="5D5A2A7B" w:rsidR="00794F22" w:rsidRPr="00794F22" w:rsidRDefault="00794F22" w:rsidP="00794F22">
      <w:pPr>
        <w:autoSpaceDE w:val="0"/>
        <w:autoSpaceDN w:val="0"/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1.</w:t>
      </w:r>
      <w:r w:rsidRPr="00794F22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六十进制计数器的设计：</w:t>
      </w:r>
    </w:p>
    <w:p w14:paraId="3921B70D" w14:textId="74F55F9F" w:rsidR="0017198C" w:rsidRDefault="00794F22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采用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6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个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J-K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触发器可以实现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64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位的加法计数器，想要实现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60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位进制则需要在输出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60</m:t>
                </m:r>
              </m:e>
            </m:d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D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111100</m:t>
                </m:r>
              </m:e>
            </m:d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B</m:t>
            </m:r>
          </m:sub>
        </m:sSub>
      </m:oMath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时，将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6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个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J-K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触发器置零。模仿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10</w:t>
      </w:r>
      <w:r w:rsidR="00906F47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进制计数器，可以设计如下电路：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013D" w14:paraId="71E7D259" w14:textId="77777777" w:rsidTr="0052013D">
        <w:tc>
          <w:tcPr>
            <w:tcW w:w="8522" w:type="dxa"/>
          </w:tcPr>
          <w:p w14:paraId="7191654B" w14:textId="5B651B46" w:rsidR="0052013D" w:rsidRDefault="0052013D" w:rsidP="0017198C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Cs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/>
                <w:bCs/>
                <w:noProof/>
                <w:kern w:val="0"/>
                <w:sz w:val="24"/>
                <w:szCs w:val="24"/>
              </w:rPr>
              <w:drawing>
                <wp:inline distT="0" distB="0" distL="0" distR="0" wp14:anchorId="50D427B1" wp14:editId="0D858CC4">
                  <wp:extent cx="5274310" cy="1186180"/>
                  <wp:effectExtent l="0" t="0" r="0" b="0"/>
                  <wp:docPr id="310915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15775" name="图片 31091577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13D" w14:paraId="1DA18F3F" w14:textId="77777777" w:rsidTr="0052013D">
        <w:tc>
          <w:tcPr>
            <w:tcW w:w="8522" w:type="dxa"/>
          </w:tcPr>
          <w:p w14:paraId="657D93F2" w14:textId="111572E1" w:rsidR="0052013D" w:rsidRPr="0052013D" w:rsidRDefault="0052013D" w:rsidP="0052013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1 60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进制加法计数器</w:t>
            </w:r>
          </w:p>
        </w:tc>
      </w:tr>
    </w:tbl>
    <w:p w14:paraId="1826F34A" w14:textId="70E93651" w:rsidR="00906F47" w:rsidRDefault="0052013D" w:rsidP="0052013D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将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四个口接入四端与非门，将四端与非门的输出口接入所有芯片的置</w:t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0</w:t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端。这样就可以实现在输出为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60</m:t>
                </m:r>
              </m:e>
            </m:d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D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111100</m:t>
                </m:r>
              </m:e>
            </m:d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B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时，使输出归零。并且在其他情况下置</w:t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0</w:t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端始终不被触发。</w:t>
      </w:r>
    </w:p>
    <w:p w14:paraId="4941B3F7" w14:textId="77777777" w:rsidR="0052013D" w:rsidRDefault="0052013D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</w:p>
    <w:p w14:paraId="72203FA9" w14:textId="13DA35E3" w:rsidR="00245FC6" w:rsidRDefault="00245FC6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lastRenderedPageBreak/>
        <w:t>波形图：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245FC6" w14:paraId="43116835" w14:textId="77777777" w:rsidTr="00245FC6">
        <w:tc>
          <w:tcPr>
            <w:tcW w:w="8522" w:type="dxa"/>
          </w:tcPr>
          <w:p w14:paraId="63E4294D" w14:textId="45992ADC" w:rsidR="00245FC6" w:rsidRDefault="0021754C" w:rsidP="009D2ACF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 w:rsidRPr="0021754C">
              <w:rPr>
                <w:rFonts w:ascii="Cambria Math" w:eastAsia="宋体" w:hAnsi="Cambria Math" w:cs="Times New Roman"/>
                <w:b/>
                <w:noProof/>
                <w:kern w:val="0"/>
                <w:sz w:val="24"/>
                <w:szCs w:val="24"/>
              </w:rPr>
              <w:drawing>
                <wp:inline distT="0" distB="0" distL="0" distR="0" wp14:anchorId="200E13C3" wp14:editId="538C1A49">
                  <wp:extent cx="2552400" cy="1800000"/>
                  <wp:effectExtent l="0" t="0" r="0" b="0"/>
                  <wp:docPr id="5891624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624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FC6" w14:paraId="21979860" w14:textId="77777777" w:rsidTr="00245FC6">
        <w:tc>
          <w:tcPr>
            <w:tcW w:w="8522" w:type="dxa"/>
          </w:tcPr>
          <w:p w14:paraId="0DD78F0D" w14:textId="5E7B84AB" w:rsidR="00245FC6" w:rsidRDefault="00245FC6" w:rsidP="00245FC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2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六十进制加法计数器仿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真波形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2401B026" w14:textId="77777777" w:rsidR="00245FC6" w:rsidRDefault="00245FC6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</w:p>
    <w:p w14:paraId="6A01BD59" w14:textId="491CD4E5" w:rsidR="0096386D" w:rsidRPr="0096386D" w:rsidRDefault="0096386D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 w:rsidRPr="0096386D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仿真截图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6386D" w14:paraId="6F4F8778" w14:textId="77777777" w:rsidTr="0052013D">
        <w:tc>
          <w:tcPr>
            <w:tcW w:w="8522" w:type="dxa"/>
          </w:tcPr>
          <w:p w14:paraId="73E58F71" w14:textId="77777777" w:rsidR="00305F51" w:rsidRDefault="00305F51" w:rsidP="0017198C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Cs/>
                <w:noProof/>
                <w:kern w:val="0"/>
                <w:sz w:val="24"/>
                <w:szCs w:val="24"/>
              </w:rPr>
            </w:pPr>
          </w:p>
          <w:p w14:paraId="538D5054" w14:textId="044205CF" w:rsidR="0096386D" w:rsidRDefault="0096386D" w:rsidP="0017198C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Cs/>
                <w:kern w:val="0"/>
                <w:sz w:val="24"/>
                <w:szCs w:val="24"/>
              </w:rPr>
            </w:pPr>
            <w:r w:rsidRPr="0096386D">
              <w:rPr>
                <w:rFonts w:ascii="Cambria Math" w:eastAsia="宋体" w:hAnsi="Cambria Math" w:cs="Times New Roman"/>
                <w:bCs/>
                <w:noProof/>
                <w:kern w:val="0"/>
                <w:sz w:val="24"/>
                <w:szCs w:val="24"/>
              </w:rPr>
              <w:drawing>
                <wp:inline distT="0" distB="0" distL="0" distR="0" wp14:anchorId="41E96838" wp14:editId="31947240">
                  <wp:extent cx="5274310" cy="1993900"/>
                  <wp:effectExtent l="0" t="0" r="0" b="0"/>
                  <wp:docPr id="2004272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72840" name=""/>
                          <pic:cNvPicPr/>
                        </pic:nvPicPr>
                        <pic:blipFill rotWithShape="1">
                          <a:blip r:embed="rId11"/>
                          <a:srcRect b="25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99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86D" w14:paraId="6409CF02" w14:textId="77777777" w:rsidTr="0052013D">
        <w:tc>
          <w:tcPr>
            <w:tcW w:w="8522" w:type="dxa"/>
          </w:tcPr>
          <w:p w14:paraId="590D0871" w14:textId="2FE5972C" w:rsidR="0096386D" w:rsidRPr="0052013D" w:rsidRDefault="0096386D" w:rsidP="0052013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 w:rsidR="00245FC6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3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六十进制加法计数器</w:t>
            </w:r>
            <w:r w:rsidR="0052013D"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仿真截图</w:t>
            </w:r>
          </w:p>
        </w:tc>
      </w:tr>
    </w:tbl>
    <w:p w14:paraId="52705734" w14:textId="77777777" w:rsidR="000E0F4C" w:rsidRDefault="000E0F4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/>
          <w:kern w:val="0"/>
          <w:sz w:val="24"/>
          <w:szCs w:val="24"/>
        </w:rPr>
      </w:pPr>
    </w:p>
    <w:p w14:paraId="62CA6309" w14:textId="6FFFC5EA" w:rsidR="0096386D" w:rsidRPr="00407D16" w:rsidRDefault="00407D16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2.</w:t>
      </w: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设计</w:t>
      </w: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基础</w:t>
      </w: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交通亮灭的组合逻辑电路</w:t>
      </w:r>
    </w:p>
    <w:p w14:paraId="667946EF" w14:textId="08A6E59A" w:rsidR="0096386D" w:rsidRDefault="00407D16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首先我们可以列出基础交通灯的状态转换真值表：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15"/>
        <w:gridCol w:w="837"/>
        <w:gridCol w:w="856"/>
        <w:gridCol w:w="837"/>
        <w:gridCol w:w="855"/>
        <w:gridCol w:w="837"/>
        <w:gridCol w:w="855"/>
        <w:gridCol w:w="837"/>
        <w:gridCol w:w="855"/>
        <w:gridCol w:w="838"/>
      </w:tblGrid>
      <w:tr w:rsidR="0053652D" w14:paraId="38B2DA53" w14:textId="77777777" w:rsidTr="00AD6B32">
        <w:tc>
          <w:tcPr>
            <w:tcW w:w="852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EE72B1" w14:textId="39792C34" w:rsidR="0053652D" w:rsidRPr="0053652D" w:rsidRDefault="0053652D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表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2 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基础交通灯的状态转换真值表</w:t>
            </w:r>
          </w:p>
        </w:tc>
      </w:tr>
      <w:tr w:rsidR="00407D16" w14:paraId="49B5198C" w14:textId="77777777" w:rsidTr="00AD6B32">
        <w:tc>
          <w:tcPr>
            <w:tcW w:w="915" w:type="dxa"/>
            <w:tcBorders>
              <w:top w:val="single" w:sz="4" w:space="0" w:color="auto"/>
            </w:tcBorders>
            <w:vAlign w:val="center"/>
          </w:tcPr>
          <w:p w14:paraId="65CBA7B1" w14:textId="03F076D4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50ED1421" w14:textId="1538BEF6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6" w:type="dxa"/>
            <w:tcBorders>
              <w:top w:val="single" w:sz="4" w:space="0" w:color="auto"/>
            </w:tcBorders>
            <w:vAlign w:val="center"/>
          </w:tcPr>
          <w:p w14:paraId="322A263B" w14:textId="3B0B5E0F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16098306" w14:textId="6E9AAC3B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05F42BA4" w14:textId="663E6D35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033AD75F" w14:textId="24A160E2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0365121C" w14:textId="106042C4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5774714C" w14:textId="609795D5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292B5920" w14:textId="325BF534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8" w:type="dxa"/>
            <w:tcBorders>
              <w:top w:val="single" w:sz="4" w:space="0" w:color="auto"/>
            </w:tcBorders>
            <w:vAlign w:val="center"/>
          </w:tcPr>
          <w:p w14:paraId="7F06FA16" w14:textId="3BBE60FA" w:rsidR="00407D16" w:rsidRPr="00407D16" w:rsidRDefault="00407D16" w:rsidP="00407D1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</w:tr>
      <w:tr w:rsidR="0053652D" w14:paraId="6E992000" w14:textId="77777777" w:rsidTr="00B401AE">
        <w:tc>
          <w:tcPr>
            <w:tcW w:w="915" w:type="dxa"/>
            <w:vAlign w:val="center"/>
          </w:tcPr>
          <w:p w14:paraId="0A32E93F" w14:textId="07DF40E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000000</w:t>
            </w:r>
          </w:p>
        </w:tc>
        <w:tc>
          <w:tcPr>
            <w:tcW w:w="837" w:type="dxa"/>
            <w:vAlign w:val="center"/>
          </w:tcPr>
          <w:p w14:paraId="5E2ABA60" w14:textId="6C152538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283CE053" w14:textId="61C1283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1100</w:t>
            </w:r>
          </w:p>
        </w:tc>
        <w:tc>
          <w:tcPr>
            <w:tcW w:w="837" w:type="dxa"/>
          </w:tcPr>
          <w:p w14:paraId="427695C3" w14:textId="4486BA16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A5C29DD" w14:textId="3E26BD4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11000</w:t>
            </w:r>
          </w:p>
        </w:tc>
        <w:tc>
          <w:tcPr>
            <w:tcW w:w="837" w:type="dxa"/>
          </w:tcPr>
          <w:p w14:paraId="1CBEDCD4" w14:textId="7E974EED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612A66D0" w14:textId="711F2A66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100100</w:t>
            </w:r>
          </w:p>
        </w:tc>
        <w:tc>
          <w:tcPr>
            <w:tcW w:w="837" w:type="dxa"/>
          </w:tcPr>
          <w:p w14:paraId="32B72370" w14:textId="3BC693D5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36D74C6A" w14:textId="27295E5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110000</w:t>
            </w:r>
          </w:p>
        </w:tc>
        <w:tc>
          <w:tcPr>
            <w:tcW w:w="838" w:type="dxa"/>
          </w:tcPr>
          <w:p w14:paraId="7C9B5858" w14:textId="1CFE515B" w:rsidR="0053652D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16B68C50" w14:textId="77777777" w:rsidTr="00B401AE">
        <w:tc>
          <w:tcPr>
            <w:tcW w:w="915" w:type="dxa"/>
          </w:tcPr>
          <w:p w14:paraId="5A50EDE9" w14:textId="2C3A9BFC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00000</w:t>
            </w:r>
            <w:r w:rsidRPr="00F5502E">
              <w:t>1</w:t>
            </w:r>
          </w:p>
        </w:tc>
        <w:tc>
          <w:tcPr>
            <w:tcW w:w="837" w:type="dxa"/>
          </w:tcPr>
          <w:p w14:paraId="6DC3F6E2" w14:textId="0D39352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11E323E1" w14:textId="4DC7F86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1101</w:t>
            </w:r>
          </w:p>
        </w:tc>
        <w:tc>
          <w:tcPr>
            <w:tcW w:w="837" w:type="dxa"/>
          </w:tcPr>
          <w:p w14:paraId="51E4383E" w14:textId="7F9DC50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3B4E83A2" w14:textId="6F39424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11001</w:t>
            </w:r>
          </w:p>
        </w:tc>
        <w:tc>
          <w:tcPr>
            <w:tcW w:w="837" w:type="dxa"/>
          </w:tcPr>
          <w:p w14:paraId="4E1CA0E9" w14:textId="0DBBE6E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3B55FA4A" w14:textId="53AA7D7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100101</w:t>
            </w:r>
          </w:p>
        </w:tc>
        <w:tc>
          <w:tcPr>
            <w:tcW w:w="837" w:type="dxa"/>
          </w:tcPr>
          <w:p w14:paraId="6C6FB515" w14:textId="4C22257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1482DC6B" w14:textId="7914D2B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110001</w:t>
            </w:r>
          </w:p>
        </w:tc>
        <w:tc>
          <w:tcPr>
            <w:tcW w:w="838" w:type="dxa"/>
          </w:tcPr>
          <w:p w14:paraId="7B4EBD06" w14:textId="6383C58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538594DA" w14:textId="77777777" w:rsidTr="00B401AE">
        <w:tc>
          <w:tcPr>
            <w:tcW w:w="915" w:type="dxa"/>
          </w:tcPr>
          <w:p w14:paraId="339F16ED" w14:textId="0766E49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10</w:t>
            </w:r>
          </w:p>
        </w:tc>
        <w:tc>
          <w:tcPr>
            <w:tcW w:w="837" w:type="dxa"/>
          </w:tcPr>
          <w:p w14:paraId="793F5112" w14:textId="66B8DAA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D160A9D" w14:textId="45074F50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1110</w:t>
            </w:r>
          </w:p>
        </w:tc>
        <w:tc>
          <w:tcPr>
            <w:tcW w:w="837" w:type="dxa"/>
          </w:tcPr>
          <w:p w14:paraId="21A1F23E" w14:textId="629C214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CD6F9C1" w14:textId="02B1BCE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11010</w:t>
            </w:r>
          </w:p>
        </w:tc>
        <w:tc>
          <w:tcPr>
            <w:tcW w:w="837" w:type="dxa"/>
          </w:tcPr>
          <w:p w14:paraId="3E385B06" w14:textId="7C9577FD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1308BCF7" w14:textId="4E9C4C8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100110</w:t>
            </w:r>
          </w:p>
        </w:tc>
        <w:tc>
          <w:tcPr>
            <w:tcW w:w="837" w:type="dxa"/>
          </w:tcPr>
          <w:p w14:paraId="514603A8" w14:textId="55047DA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06071927" w14:textId="2EE5CA7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110010</w:t>
            </w:r>
          </w:p>
        </w:tc>
        <w:tc>
          <w:tcPr>
            <w:tcW w:w="838" w:type="dxa"/>
          </w:tcPr>
          <w:p w14:paraId="595CADD4" w14:textId="513EE3F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6BAAE0AA" w14:textId="77777777" w:rsidTr="00B401AE">
        <w:tc>
          <w:tcPr>
            <w:tcW w:w="915" w:type="dxa"/>
          </w:tcPr>
          <w:p w14:paraId="3D1CD711" w14:textId="4CB7405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11</w:t>
            </w:r>
          </w:p>
        </w:tc>
        <w:tc>
          <w:tcPr>
            <w:tcW w:w="837" w:type="dxa"/>
          </w:tcPr>
          <w:p w14:paraId="1673776D" w14:textId="5CA92F6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6B958AD" w14:textId="29B90F3C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1111</w:t>
            </w:r>
          </w:p>
        </w:tc>
        <w:tc>
          <w:tcPr>
            <w:tcW w:w="837" w:type="dxa"/>
          </w:tcPr>
          <w:p w14:paraId="6F8BDB02" w14:textId="1AB5F10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635DC6B9" w14:textId="77A8821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11011</w:t>
            </w:r>
          </w:p>
        </w:tc>
        <w:tc>
          <w:tcPr>
            <w:tcW w:w="837" w:type="dxa"/>
          </w:tcPr>
          <w:p w14:paraId="1F9D8FBC" w14:textId="0D2929D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7A9FE1AE" w14:textId="5D3061A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100111</w:t>
            </w:r>
          </w:p>
        </w:tc>
        <w:tc>
          <w:tcPr>
            <w:tcW w:w="837" w:type="dxa"/>
          </w:tcPr>
          <w:p w14:paraId="62A1CDDD" w14:textId="285562AF" w:rsidR="0053652D" w:rsidRPr="00A02395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746388A6" w14:textId="40962D33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110011</w:t>
            </w:r>
          </w:p>
        </w:tc>
        <w:tc>
          <w:tcPr>
            <w:tcW w:w="838" w:type="dxa"/>
          </w:tcPr>
          <w:p w14:paraId="297E41B1" w14:textId="74BBDBC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A02395" w14:paraId="7A782D1E" w14:textId="77777777" w:rsidTr="002F3258">
        <w:tc>
          <w:tcPr>
            <w:tcW w:w="915" w:type="dxa"/>
          </w:tcPr>
          <w:p w14:paraId="02D6BF58" w14:textId="6DDE6F88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100</w:t>
            </w:r>
          </w:p>
        </w:tc>
        <w:tc>
          <w:tcPr>
            <w:tcW w:w="837" w:type="dxa"/>
          </w:tcPr>
          <w:p w14:paraId="03773870" w14:textId="618D64FA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FBCCD47" w14:textId="3B8A28C5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10000</w:t>
            </w:r>
          </w:p>
        </w:tc>
        <w:tc>
          <w:tcPr>
            <w:tcW w:w="837" w:type="dxa"/>
          </w:tcPr>
          <w:p w14:paraId="591BC3D2" w14:textId="50EC1E30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1934323C" w14:textId="1694AC71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11100</w:t>
            </w:r>
          </w:p>
        </w:tc>
        <w:tc>
          <w:tcPr>
            <w:tcW w:w="837" w:type="dxa"/>
          </w:tcPr>
          <w:p w14:paraId="0277E8FD" w14:textId="7F36B335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4D31E66F" w14:textId="24204879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101000</w:t>
            </w:r>
          </w:p>
        </w:tc>
        <w:tc>
          <w:tcPr>
            <w:tcW w:w="837" w:type="dxa"/>
            <w:vAlign w:val="center"/>
          </w:tcPr>
          <w:p w14:paraId="0E6216D5" w14:textId="1B1CBA67" w:rsidR="00A02395" w:rsidRPr="00A02395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6412A013" w14:textId="5C50C6CE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110100</w:t>
            </w:r>
          </w:p>
        </w:tc>
        <w:tc>
          <w:tcPr>
            <w:tcW w:w="838" w:type="dxa"/>
          </w:tcPr>
          <w:p w14:paraId="3993E9AC" w14:textId="65EB872F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A02395" w14:paraId="09AB1316" w14:textId="77777777" w:rsidTr="00B401AE">
        <w:tc>
          <w:tcPr>
            <w:tcW w:w="915" w:type="dxa"/>
          </w:tcPr>
          <w:p w14:paraId="406E7CD1" w14:textId="7B292618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101</w:t>
            </w:r>
          </w:p>
        </w:tc>
        <w:tc>
          <w:tcPr>
            <w:tcW w:w="837" w:type="dxa"/>
          </w:tcPr>
          <w:p w14:paraId="69B72F85" w14:textId="0867B8BE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33A6FA1A" w14:textId="3E4ADB58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10001</w:t>
            </w:r>
          </w:p>
        </w:tc>
        <w:tc>
          <w:tcPr>
            <w:tcW w:w="837" w:type="dxa"/>
          </w:tcPr>
          <w:p w14:paraId="27D589CB" w14:textId="0D4EFB52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4613FC20" w14:textId="60A8390D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11101</w:t>
            </w:r>
          </w:p>
        </w:tc>
        <w:tc>
          <w:tcPr>
            <w:tcW w:w="837" w:type="dxa"/>
          </w:tcPr>
          <w:p w14:paraId="07BC2721" w14:textId="7085E87E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835C5C0" w14:textId="058911E4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101001</w:t>
            </w:r>
          </w:p>
        </w:tc>
        <w:tc>
          <w:tcPr>
            <w:tcW w:w="837" w:type="dxa"/>
          </w:tcPr>
          <w:p w14:paraId="21F02966" w14:textId="3827CD05" w:rsidR="00A02395" w:rsidRPr="00A02395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1570EEF2" w14:textId="21E7BF67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110101</w:t>
            </w:r>
          </w:p>
        </w:tc>
        <w:tc>
          <w:tcPr>
            <w:tcW w:w="838" w:type="dxa"/>
          </w:tcPr>
          <w:p w14:paraId="288B78EE" w14:textId="17ADF5E9" w:rsidR="00A02395" w:rsidRPr="00407D16" w:rsidRDefault="00A02395" w:rsidP="00A0239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2E0D3638" w14:textId="77777777" w:rsidTr="00B401AE">
        <w:tc>
          <w:tcPr>
            <w:tcW w:w="915" w:type="dxa"/>
          </w:tcPr>
          <w:p w14:paraId="0307F78E" w14:textId="2332E57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110</w:t>
            </w:r>
          </w:p>
        </w:tc>
        <w:tc>
          <w:tcPr>
            <w:tcW w:w="837" w:type="dxa"/>
          </w:tcPr>
          <w:p w14:paraId="63B0BDC7" w14:textId="0E27166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E6D682B" w14:textId="58CD874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10010</w:t>
            </w:r>
          </w:p>
        </w:tc>
        <w:tc>
          <w:tcPr>
            <w:tcW w:w="837" w:type="dxa"/>
          </w:tcPr>
          <w:p w14:paraId="1642012E" w14:textId="2A0C3123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7D340717" w14:textId="30A184E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11110</w:t>
            </w:r>
          </w:p>
        </w:tc>
        <w:tc>
          <w:tcPr>
            <w:tcW w:w="837" w:type="dxa"/>
          </w:tcPr>
          <w:p w14:paraId="50010533" w14:textId="5C352DD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2315B81" w14:textId="768019B0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101010</w:t>
            </w:r>
          </w:p>
        </w:tc>
        <w:tc>
          <w:tcPr>
            <w:tcW w:w="837" w:type="dxa"/>
            <w:vAlign w:val="center"/>
          </w:tcPr>
          <w:p w14:paraId="4A9045DF" w14:textId="0F3C7F76" w:rsidR="0053652D" w:rsidRPr="00A02395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1BD545F8" w14:textId="52A6A1D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110110</w:t>
            </w:r>
          </w:p>
        </w:tc>
        <w:tc>
          <w:tcPr>
            <w:tcW w:w="838" w:type="dxa"/>
          </w:tcPr>
          <w:p w14:paraId="5FE9F948" w14:textId="07BFAB5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2B991837" w14:textId="77777777" w:rsidTr="00B401AE">
        <w:tc>
          <w:tcPr>
            <w:tcW w:w="915" w:type="dxa"/>
          </w:tcPr>
          <w:p w14:paraId="4BE5CDDF" w14:textId="1BC7BA9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111</w:t>
            </w:r>
          </w:p>
        </w:tc>
        <w:tc>
          <w:tcPr>
            <w:tcW w:w="837" w:type="dxa"/>
          </w:tcPr>
          <w:p w14:paraId="4A17C172" w14:textId="0C93754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C651FAA" w14:textId="5FCB6D2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10011</w:t>
            </w:r>
          </w:p>
        </w:tc>
        <w:tc>
          <w:tcPr>
            <w:tcW w:w="837" w:type="dxa"/>
          </w:tcPr>
          <w:p w14:paraId="1E7C69CB" w14:textId="30C5D5F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25F34A98" w14:textId="3F759D2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11111</w:t>
            </w:r>
          </w:p>
        </w:tc>
        <w:tc>
          <w:tcPr>
            <w:tcW w:w="837" w:type="dxa"/>
          </w:tcPr>
          <w:p w14:paraId="01816564" w14:textId="7F2DA6D7" w:rsidR="0053652D" w:rsidRPr="00AD6B32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D6B32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C1B5B55" w14:textId="2B66682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101011</w:t>
            </w:r>
          </w:p>
        </w:tc>
        <w:tc>
          <w:tcPr>
            <w:tcW w:w="837" w:type="dxa"/>
          </w:tcPr>
          <w:p w14:paraId="208BB9F4" w14:textId="1EB02B5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2B697E10" w14:textId="5D9BA3A0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110111</w:t>
            </w:r>
          </w:p>
        </w:tc>
        <w:tc>
          <w:tcPr>
            <w:tcW w:w="838" w:type="dxa"/>
          </w:tcPr>
          <w:p w14:paraId="0915FD0A" w14:textId="5F1CC4D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5CAD1CCA" w14:textId="77777777" w:rsidTr="00B401AE">
        <w:tc>
          <w:tcPr>
            <w:tcW w:w="915" w:type="dxa"/>
          </w:tcPr>
          <w:p w14:paraId="2B42B692" w14:textId="5264636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1000</w:t>
            </w:r>
          </w:p>
        </w:tc>
        <w:tc>
          <w:tcPr>
            <w:tcW w:w="837" w:type="dxa"/>
          </w:tcPr>
          <w:p w14:paraId="3962C88B" w14:textId="1006713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1DB45D9B" w14:textId="1A268FFD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10100</w:t>
            </w:r>
          </w:p>
        </w:tc>
        <w:tc>
          <w:tcPr>
            <w:tcW w:w="837" w:type="dxa"/>
          </w:tcPr>
          <w:p w14:paraId="2B77C65F" w14:textId="30AE652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2D01F3CB" w14:textId="32C9C90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100000</w:t>
            </w:r>
          </w:p>
        </w:tc>
        <w:tc>
          <w:tcPr>
            <w:tcW w:w="837" w:type="dxa"/>
            <w:vAlign w:val="center"/>
          </w:tcPr>
          <w:p w14:paraId="3EF27EF3" w14:textId="7F887632" w:rsidR="0053652D" w:rsidRPr="00AD6B32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D6B32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77FCFFB3" w14:textId="12B76E4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101100</w:t>
            </w:r>
          </w:p>
        </w:tc>
        <w:tc>
          <w:tcPr>
            <w:tcW w:w="837" w:type="dxa"/>
          </w:tcPr>
          <w:p w14:paraId="3FEA648C" w14:textId="677BDC6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1E2025B4" w14:textId="36E107E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111000</w:t>
            </w:r>
          </w:p>
        </w:tc>
        <w:tc>
          <w:tcPr>
            <w:tcW w:w="838" w:type="dxa"/>
          </w:tcPr>
          <w:p w14:paraId="525331DF" w14:textId="6DB8CB6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4001BBFA" w14:textId="77777777" w:rsidTr="00B401AE">
        <w:tc>
          <w:tcPr>
            <w:tcW w:w="915" w:type="dxa"/>
          </w:tcPr>
          <w:p w14:paraId="783656FC" w14:textId="613627B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1001</w:t>
            </w:r>
          </w:p>
        </w:tc>
        <w:tc>
          <w:tcPr>
            <w:tcW w:w="837" w:type="dxa"/>
          </w:tcPr>
          <w:p w14:paraId="57B3E713" w14:textId="6233328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2BB4A28A" w14:textId="546EA03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10101</w:t>
            </w:r>
          </w:p>
        </w:tc>
        <w:tc>
          <w:tcPr>
            <w:tcW w:w="837" w:type="dxa"/>
          </w:tcPr>
          <w:p w14:paraId="4BCC4B6B" w14:textId="2D6B961C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7776260E" w14:textId="0232214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100001</w:t>
            </w:r>
          </w:p>
        </w:tc>
        <w:tc>
          <w:tcPr>
            <w:tcW w:w="837" w:type="dxa"/>
            <w:vAlign w:val="center"/>
          </w:tcPr>
          <w:p w14:paraId="0A9ECD4B" w14:textId="64F1119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0936606F" w14:textId="220E4ACC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101101</w:t>
            </w:r>
          </w:p>
        </w:tc>
        <w:tc>
          <w:tcPr>
            <w:tcW w:w="837" w:type="dxa"/>
          </w:tcPr>
          <w:p w14:paraId="061E3FEB" w14:textId="15C465C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5186D9AF" w14:textId="71F89CB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111001</w:t>
            </w:r>
          </w:p>
        </w:tc>
        <w:tc>
          <w:tcPr>
            <w:tcW w:w="838" w:type="dxa"/>
          </w:tcPr>
          <w:p w14:paraId="3D59FB12" w14:textId="655FA041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330B5720" w14:textId="77777777" w:rsidTr="00B401AE">
        <w:tc>
          <w:tcPr>
            <w:tcW w:w="915" w:type="dxa"/>
          </w:tcPr>
          <w:p w14:paraId="1D9548E1" w14:textId="4C1A4D7B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1010</w:t>
            </w:r>
          </w:p>
        </w:tc>
        <w:tc>
          <w:tcPr>
            <w:tcW w:w="837" w:type="dxa"/>
          </w:tcPr>
          <w:p w14:paraId="0319982A" w14:textId="61278C63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7EF2E1F" w14:textId="33047C5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10110</w:t>
            </w:r>
          </w:p>
        </w:tc>
        <w:tc>
          <w:tcPr>
            <w:tcW w:w="837" w:type="dxa"/>
          </w:tcPr>
          <w:p w14:paraId="7DC90AD7" w14:textId="136A7D34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24B1D80D" w14:textId="5832A34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100010</w:t>
            </w:r>
          </w:p>
        </w:tc>
        <w:tc>
          <w:tcPr>
            <w:tcW w:w="837" w:type="dxa"/>
            <w:vAlign w:val="center"/>
          </w:tcPr>
          <w:p w14:paraId="55BA4250" w14:textId="53DCF8EE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658EDDDD" w14:textId="1958460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101110</w:t>
            </w:r>
          </w:p>
        </w:tc>
        <w:tc>
          <w:tcPr>
            <w:tcW w:w="837" w:type="dxa"/>
          </w:tcPr>
          <w:p w14:paraId="34E24938" w14:textId="2A80E912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681FAC54" w14:textId="69A08E4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111010</w:t>
            </w:r>
          </w:p>
        </w:tc>
        <w:tc>
          <w:tcPr>
            <w:tcW w:w="838" w:type="dxa"/>
          </w:tcPr>
          <w:p w14:paraId="2222FB31" w14:textId="2093D13B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53652D" w14:paraId="7A5EAB39" w14:textId="77777777" w:rsidTr="00B401AE">
        <w:tc>
          <w:tcPr>
            <w:tcW w:w="915" w:type="dxa"/>
          </w:tcPr>
          <w:p w14:paraId="551A35AC" w14:textId="39097F37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1011</w:t>
            </w:r>
          </w:p>
        </w:tc>
        <w:tc>
          <w:tcPr>
            <w:tcW w:w="837" w:type="dxa"/>
          </w:tcPr>
          <w:p w14:paraId="6989F986" w14:textId="45419625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D36750D" w14:textId="4E234889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10111</w:t>
            </w:r>
          </w:p>
        </w:tc>
        <w:tc>
          <w:tcPr>
            <w:tcW w:w="837" w:type="dxa"/>
          </w:tcPr>
          <w:p w14:paraId="5D3558B9" w14:textId="7751DCE0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6299ABB7" w14:textId="29AF1E36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100011</w:t>
            </w:r>
          </w:p>
        </w:tc>
        <w:tc>
          <w:tcPr>
            <w:tcW w:w="837" w:type="dxa"/>
            <w:vAlign w:val="center"/>
          </w:tcPr>
          <w:p w14:paraId="3C5D64A5" w14:textId="20C653CF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65EAED9F" w14:textId="6A8282A8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101111</w:t>
            </w:r>
          </w:p>
        </w:tc>
        <w:tc>
          <w:tcPr>
            <w:tcW w:w="837" w:type="dxa"/>
          </w:tcPr>
          <w:p w14:paraId="00AAEB3F" w14:textId="2E7A1B5A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380F7461" w14:textId="4F7F921C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111011</w:t>
            </w:r>
          </w:p>
        </w:tc>
        <w:tc>
          <w:tcPr>
            <w:tcW w:w="838" w:type="dxa"/>
          </w:tcPr>
          <w:p w14:paraId="43F07253" w14:textId="61CE8253" w:rsidR="0053652D" w:rsidRPr="00407D16" w:rsidRDefault="0053652D" w:rsidP="0053652D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</w:tbl>
    <w:p w14:paraId="1DC8231D" w14:textId="5E9AAA15" w:rsidR="00AD6B32" w:rsidRDefault="00AD6B32" w:rsidP="00407D16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lastRenderedPageBreak/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根据状态转换真值表，我们可以计算出个灯的逻辑函数。</w:t>
      </w:r>
    </w:p>
    <w:p w14:paraId="1D694261" w14:textId="2F6908CE" w:rsidR="00AD6B32" w:rsidRDefault="00AD6B32" w:rsidP="00407D16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对于绿灯</w:t>
      </w:r>
      <w:r w:rsidR="00A02395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前</w:t>
      </w:r>
      <w:r w:rsidR="00A02395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32</w:t>
      </w:r>
      <w:r w:rsidR="00A02395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秒均亮，则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F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</m:oMath>
      <w:r w:rsidR="00A02395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，将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Q</m:t>
                </m:r>
                <m:ctrlPr>
                  <w:rPr>
                    <w:rFonts w:ascii="Cambria Math" w:eastAsia="宋体" w:hAnsi="Cambria Math" w:cs="Times New Roman" w:hint="eastAsia"/>
                    <w:bCs/>
                    <w:i/>
                    <w:kern w:val="0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6</m:t>
                </m:r>
              </m:sub>
            </m:sSub>
          </m:e>
        </m:acc>
      </m:oMath>
      <w:r w:rsidR="00A02395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接入红灯就可以满足条件。</w:t>
      </w:r>
    </w:p>
    <w:p w14:paraId="5BC90AB6" w14:textId="004B3AD1" w:rsidR="00A02395" w:rsidRDefault="00A02395" w:rsidP="00407D16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对于黄灯</w:t>
      </w:r>
      <w:r w:rsidR="00901BA0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亮时，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=100</m:t>
        </m:r>
      </m:oMath>
      <w:r w:rsidR="00901BA0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。因此，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F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acc>
          <m:accPr>
            <m:chr m:val="̅"/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5</m:t>
                </m:r>
              </m:sub>
            </m:sSub>
          </m:e>
        </m:acc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4</m:t>
                </m:r>
              </m:sub>
            </m:sSub>
          </m:e>
        </m:acc>
      </m:oMath>
      <w:r w:rsidR="00901BA0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。</w:t>
      </w:r>
      <w:r w:rsidR="006632DB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只需要将三个信号接入与非门后在输出端加一个非门，就可以实现。</w:t>
      </w:r>
    </w:p>
    <w:p w14:paraId="0B4DCF06" w14:textId="098EDF65" w:rsidR="006632DB" w:rsidRDefault="006632DB" w:rsidP="00407D16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对于红灯亮时，绿、黄灯不亮，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F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F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 </m:t>
        </m:r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。需将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、</m:t>
            </m:r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信号接入非门</w:t>
      </w:r>
      <w:r w:rsidR="00245FC6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反向</w:t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后，接入</w:t>
      </w:r>
      <w:r w:rsidR="00245FC6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与非门，再将该与非门信号接入，下一个与非门的两个输入端，最后输出到黄灯。</w:t>
      </w:r>
    </w:p>
    <w:p w14:paraId="690C32B7" w14:textId="39AAA970" w:rsidR="00AD6B32" w:rsidRDefault="00245FC6" w:rsidP="00245FC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 w:rsidRPr="00245FC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具体电路图如下：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F21175" w14:paraId="52A84F91" w14:textId="77777777" w:rsidTr="0021754C">
        <w:tc>
          <w:tcPr>
            <w:tcW w:w="8522" w:type="dxa"/>
          </w:tcPr>
          <w:p w14:paraId="233F68E8" w14:textId="3B23FBC2" w:rsidR="00F21175" w:rsidRDefault="00F21175" w:rsidP="00245FC6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/>
                <w:noProof/>
                <w:kern w:val="0"/>
                <w:sz w:val="24"/>
                <w:szCs w:val="24"/>
              </w:rPr>
              <w:drawing>
                <wp:inline distT="0" distB="0" distL="0" distR="0" wp14:anchorId="6E7E1B50" wp14:editId="778004AB">
                  <wp:extent cx="5274310" cy="2224405"/>
                  <wp:effectExtent l="0" t="0" r="0" b="0"/>
                  <wp:docPr id="12240535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53592" name="图片 122405359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175" w14:paraId="32C81D20" w14:textId="77777777" w:rsidTr="0021754C">
        <w:tc>
          <w:tcPr>
            <w:tcW w:w="8522" w:type="dxa"/>
          </w:tcPr>
          <w:p w14:paraId="1E014BDD" w14:textId="60DDF128" w:rsidR="00F21175" w:rsidRDefault="00F21175" w:rsidP="00F21175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4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基础交通信号灯</w:t>
            </w:r>
          </w:p>
        </w:tc>
      </w:tr>
    </w:tbl>
    <w:p w14:paraId="5ACE4CF7" w14:textId="77777777" w:rsidR="0021754C" w:rsidRDefault="0021754C" w:rsidP="00245FC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</w:p>
    <w:p w14:paraId="34E0384E" w14:textId="7F8EE238" w:rsidR="00245FC6" w:rsidRDefault="0021754C" w:rsidP="00245FC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仿真波形图如下：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21754C" w14:paraId="27D23817" w14:textId="77777777" w:rsidTr="0021754C">
        <w:tc>
          <w:tcPr>
            <w:tcW w:w="8522" w:type="dxa"/>
          </w:tcPr>
          <w:p w14:paraId="798CC0ED" w14:textId="380D999D" w:rsidR="0021754C" w:rsidRDefault="0021754C" w:rsidP="009D2ACF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 w:rsidRPr="0021754C">
              <w:rPr>
                <w:rFonts w:ascii="Cambria Math" w:eastAsia="宋体" w:hAnsi="Cambria Math" w:cs="Times New Roman"/>
                <w:b/>
                <w:noProof/>
                <w:kern w:val="0"/>
                <w:sz w:val="24"/>
                <w:szCs w:val="24"/>
              </w:rPr>
              <w:drawing>
                <wp:inline distT="0" distB="0" distL="0" distR="0" wp14:anchorId="7CCAF2E0" wp14:editId="697760E2">
                  <wp:extent cx="3063600" cy="2160000"/>
                  <wp:effectExtent l="0" t="0" r="0" b="0"/>
                  <wp:docPr id="1587955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9553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54C" w14:paraId="181E8153" w14:textId="77777777" w:rsidTr="0021754C">
        <w:tc>
          <w:tcPr>
            <w:tcW w:w="8522" w:type="dxa"/>
          </w:tcPr>
          <w:p w14:paraId="46BE931C" w14:textId="6804FA24" w:rsidR="0021754C" w:rsidRDefault="0021754C" w:rsidP="0021754C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5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基础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仿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真波形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78515C8E" w14:textId="1CC4B16F" w:rsidR="00DD33E6" w:rsidRDefault="00DD33E6" w:rsidP="00DD33E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仿真电路图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D33E6" w14:paraId="7DDA24FE" w14:textId="77777777" w:rsidTr="00C679B8">
        <w:tc>
          <w:tcPr>
            <w:tcW w:w="8522" w:type="dxa"/>
          </w:tcPr>
          <w:p w14:paraId="67D1FCBF" w14:textId="10B5C850" w:rsidR="00DD33E6" w:rsidRDefault="003B1172" w:rsidP="009D2ACF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 w:rsidRPr="003B1172">
              <w:rPr>
                <w:rFonts w:ascii="Cambria Math" w:eastAsia="宋体" w:hAnsi="Cambria Math" w:cs="Times New Roman"/>
                <w:b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28D257F1" wp14:editId="7D1CA419">
                  <wp:extent cx="3952800" cy="2880000"/>
                  <wp:effectExtent l="0" t="0" r="0" b="0"/>
                  <wp:docPr id="1274609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095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3E6" w14:paraId="48C3DB34" w14:textId="77777777" w:rsidTr="00C679B8">
        <w:tc>
          <w:tcPr>
            <w:tcW w:w="8522" w:type="dxa"/>
          </w:tcPr>
          <w:p w14:paraId="34CA1CE9" w14:textId="094D21B2" w:rsidR="00DD33E6" w:rsidRDefault="00DD33E6" w:rsidP="00DD33E6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 w:rsidR="00F31884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6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基础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仿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真</w:t>
            </w:r>
            <w:r w:rsidR="00F31884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电路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64481F73" w14:textId="77777777" w:rsidR="007209F2" w:rsidRDefault="007209F2" w:rsidP="00DD33E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</w:p>
    <w:p w14:paraId="0CE3A6D6" w14:textId="77777777" w:rsidR="007209F2" w:rsidRDefault="007209F2" w:rsidP="00DD33E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</w:p>
    <w:p w14:paraId="709DE01A" w14:textId="3DEB7491" w:rsidR="00DD33E6" w:rsidRPr="00407D16" w:rsidRDefault="00DD33E6" w:rsidP="00DD33E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3</w:t>
      </w: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.</w:t>
      </w: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设计</w:t>
      </w:r>
      <w:r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提高要求的</w:t>
      </w:r>
      <w:r w:rsidRPr="00407D16">
        <w:rPr>
          <w:rFonts w:ascii="Cambria Math" w:eastAsia="宋体" w:hAnsi="Cambria Math" w:cs="Times New Roman" w:hint="eastAsia"/>
          <w:b/>
          <w:kern w:val="0"/>
          <w:sz w:val="24"/>
          <w:szCs w:val="24"/>
        </w:rPr>
        <w:t>交通亮灭的组合逻辑电路</w:t>
      </w:r>
    </w:p>
    <w:p w14:paraId="4733D708" w14:textId="61C91C4D" w:rsidR="00DD33E6" w:rsidRDefault="00DD33E6" w:rsidP="00DD33E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首先我们可以列出提高要求的交通灯的状态转换真值表：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15"/>
        <w:gridCol w:w="837"/>
        <w:gridCol w:w="856"/>
        <w:gridCol w:w="837"/>
        <w:gridCol w:w="855"/>
        <w:gridCol w:w="837"/>
        <w:gridCol w:w="855"/>
        <w:gridCol w:w="837"/>
        <w:gridCol w:w="855"/>
        <w:gridCol w:w="838"/>
      </w:tblGrid>
      <w:tr w:rsidR="00DD33E6" w14:paraId="1B273FD0" w14:textId="77777777" w:rsidTr="009B7E8B">
        <w:tc>
          <w:tcPr>
            <w:tcW w:w="852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CD2593" w14:textId="003D43AA" w:rsidR="00DD33E6" w:rsidRPr="0053652D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表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3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提高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交通灯的状态转换真值表</w:t>
            </w:r>
          </w:p>
        </w:tc>
      </w:tr>
      <w:tr w:rsidR="00DD33E6" w14:paraId="0EF3A3A3" w14:textId="77777777" w:rsidTr="009B7E8B">
        <w:tc>
          <w:tcPr>
            <w:tcW w:w="915" w:type="dxa"/>
            <w:tcBorders>
              <w:top w:val="single" w:sz="4" w:space="0" w:color="auto"/>
            </w:tcBorders>
            <w:vAlign w:val="center"/>
          </w:tcPr>
          <w:p w14:paraId="4BC7C60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4A04247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6" w:type="dxa"/>
            <w:tcBorders>
              <w:top w:val="single" w:sz="4" w:space="0" w:color="auto"/>
            </w:tcBorders>
            <w:vAlign w:val="center"/>
          </w:tcPr>
          <w:p w14:paraId="1BF734E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75B6708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7308556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21C1CA4E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227AE37C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5F75DB0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476039E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8" w:type="dxa"/>
            <w:tcBorders>
              <w:top w:val="single" w:sz="4" w:space="0" w:color="auto"/>
            </w:tcBorders>
            <w:vAlign w:val="center"/>
          </w:tcPr>
          <w:p w14:paraId="5199A8F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</w:tr>
      <w:tr w:rsidR="00DD33E6" w14:paraId="04929A27" w14:textId="77777777" w:rsidTr="009B7E8B">
        <w:tc>
          <w:tcPr>
            <w:tcW w:w="915" w:type="dxa"/>
            <w:vAlign w:val="center"/>
          </w:tcPr>
          <w:p w14:paraId="33D9558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000000</w:t>
            </w:r>
          </w:p>
        </w:tc>
        <w:tc>
          <w:tcPr>
            <w:tcW w:w="837" w:type="dxa"/>
            <w:vAlign w:val="center"/>
          </w:tcPr>
          <w:p w14:paraId="33B296B9" w14:textId="77777777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54D150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1100</w:t>
            </w:r>
          </w:p>
        </w:tc>
        <w:tc>
          <w:tcPr>
            <w:tcW w:w="837" w:type="dxa"/>
          </w:tcPr>
          <w:p w14:paraId="592C242D" w14:textId="77777777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0D74B781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11000</w:t>
            </w:r>
          </w:p>
        </w:tc>
        <w:tc>
          <w:tcPr>
            <w:tcW w:w="837" w:type="dxa"/>
          </w:tcPr>
          <w:p w14:paraId="51B08B95" w14:textId="59FAF881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7CE7A40C" w14:textId="77777777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100100</w:t>
            </w:r>
          </w:p>
        </w:tc>
        <w:tc>
          <w:tcPr>
            <w:tcW w:w="837" w:type="dxa"/>
          </w:tcPr>
          <w:p w14:paraId="5D8D6727" w14:textId="77777777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14BB3AAE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110000</w:t>
            </w:r>
          </w:p>
        </w:tc>
        <w:tc>
          <w:tcPr>
            <w:tcW w:w="838" w:type="dxa"/>
          </w:tcPr>
          <w:p w14:paraId="6DC6F42F" w14:textId="77777777" w:rsid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653B4326" w14:textId="77777777" w:rsidTr="009B7E8B">
        <w:tc>
          <w:tcPr>
            <w:tcW w:w="915" w:type="dxa"/>
          </w:tcPr>
          <w:p w14:paraId="07306D0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00000</w:t>
            </w:r>
            <w:r w:rsidRPr="00F5502E">
              <w:t>1</w:t>
            </w:r>
          </w:p>
        </w:tc>
        <w:tc>
          <w:tcPr>
            <w:tcW w:w="837" w:type="dxa"/>
          </w:tcPr>
          <w:p w14:paraId="67D2D15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1DB530B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1101</w:t>
            </w:r>
          </w:p>
        </w:tc>
        <w:tc>
          <w:tcPr>
            <w:tcW w:w="837" w:type="dxa"/>
          </w:tcPr>
          <w:p w14:paraId="4B1A0AC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411D817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11001</w:t>
            </w:r>
          </w:p>
        </w:tc>
        <w:tc>
          <w:tcPr>
            <w:tcW w:w="837" w:type="dxa"/>
          </w:tcPr>
          <w:p w14:paraId="23FD6D8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4C5FBB1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100101</w:t>
            </w:r>
          </w:p>
        </w:tc>
        <w:tc>
          <w:tcPr>
            <w:tcW w:w="837" w:type="dxa"/>
          </w:tcPr>
          <w:p w14:paraId="0F98720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665ABA1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110001</w:t>
            </w:r>
          </w:p>
        </w:tc>
        <w:tc>
          <w:tcPr>
            <w:tcW w:w="838" w:type="dxa"/>
          </w:tcPr>
          <w:p w14:paraId="41A154B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326C68BE" w14:textId="77777777" w:rsidTr="009B7E8B">
        <w:tc>
          <w:tcPr>
            <w:tcW w:w="915" w:type="dxa"/>
          </w:tcPr>
          <w:p w14:paraId="2D8BE6C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10</w:t>
            </w:r>
          </w:p>
        </w:tc>
        <w:tc>
          <w:tcPr>
            <w:tcW w:w="837" w:type="dxa"/>
          </w:tcPr>
          <w:p w14:paraId="6B20BE7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2391169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1110</w:t>
            </w:r>
          </w:p>
        </w:tc>
        <w:tc>
          <w:tcPr>
            <w:tcW w:w="837" w:type="dxa"/>
          </w:tcPr>
          <w:p w14:paraId="425DCBF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2366FFB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11010</w:t>
            </w:r>
          </w:p>
        </w:tc>
        <w:tc>
          <w:tcPr>
            <w:tcW w:w="837" w:type="dxa"/>
          </w:tcPr>
          <w:p w14:paraId="416C539D" w14:textId="6E75A695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73D082D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100110</w:t>
            </w:r>
          </w:p>
        </w:tc>
        <w:tc>
          <w:tcPr>
            <w:tcW w:w="837" w:type="dxa"/>
          </w:tcPr>
          <w:p w14:paraId="2138D6B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0D6A8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1C91E52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110010</w:t>
            </w:r>
          </w:p>
        </w:tc>
        <w:tc>
          <w:tcPr>
            <w:tcW w:w="838" w:type="dxa"/>
          </w:tcPr>
          <w:p w14:paraId="2410C54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2B6FB2BD" w14:textId="77777777" w:rsidTr="009B7E8B">
        <w:tc>
          <w:tcPr>
            <w:tcW w:w="915" w:type="dxa"/>
          </w:tcPr>
          <w:p w14:paraId="03FB0CDB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11</w:t>
            </w:r>
          </w:p>
        </w:tc>
        <w:tc>
          <w:tcPr>
            <w:tcW w:w="837" w:type="dxa"/>
          </w:tcPr>
          <w:p w14:paraId="5128DA2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274573D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1111</w:t>
            </w:r>
          </w:p>
        </w:tc>
        <w:tc>
          <w:tcPr>
            <w:tcW w:w="837" w:type="dxa"/>
          </w:tcPr>
          <w:p w14:paraId="2E79D400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12C6D620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11011</w:t>
            </w:r>
          </w:p>
        </w:tc>
        <w:tc>
          <w:tcPr>
            <w:tcW w:w="837" w:type="dxa"/>
          </w:tcPr>
          <w:p w14:paraId="7111401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3DD4DAF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100111</w:t>
            </w:r>
          </w:p>
        </w:tc>
        <w:tc>
          <w:tcPr>
            <w:tcW w:w="837" w:type="dxa"/>
          </w:tcPr>
          <w:p w14:paraId="29E04411" w14:textId="77777777" w:rsidR="00DD33E6" w:rsidRPr="00A02395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1BA004F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110011</w:t>
            </w:r>
          </w:p>
        </w:tc>
        <w:tc>
          <w:tcPr>
            <w:tcW w:w="838" w:type="dxa"/>
          </w:tcPr>
          <w:p w14:paraId="64EB217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193E4F9A" w14:textId="77777777" w:rsidTr="009B7E8B">
        <w:tc>
          <w:tcPr>
            <w:tcW w:w="915" w:type="dxa"/>
          </w:tcPr>
          <w:p w14:paraId="7728D4B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100</w:t>
            </w:r>
          </w:p>
        </w:tc>
        <w:tc>
          <w:tcPr>
            <w:tcW w:w="837" w:type="dxa"/>
          </w:tcPr>
          <w:p w14:paraId="7474C14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3E278A2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10000</w:t>
            </w:r>
          </w:p>
        </w:tc>
        <w:tc>
          <w:tcPr>
            <w:tcW w:w="837" w:type="dxa"/>
          </w:tcPr>
          <w:p w14:paraId="0DEBA70E" w14:textId="3AD35C1E" w:rsidR="00DD33E6" w:rsidRP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24746FF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11100</w:t>
            </w:r>
          </w:p>
        </w:tc>
        <w:tc>
          <w:tcPr>
            <w:tcW w:w="837" w:type="dxa"/>
          </w:tcPr>
          <w:p w14:paraId="21F94E0C" w14:textId="0FDF6222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7433F5F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101000</w:t>
            </w:r>
          </w:p>
        </w:tc>
        <w:tc>
          <w:tcPr>
            <w:tcW w:w="837" w:type="dxa"/>
            <w:vAlign w:val="center"/>
          </w:tcPr>
          <w:p w14:paraId="08706CF0" w14:textId="77777777" w:rsidR="00DD33E6" w:rsidRPr="00A02395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5C0FE311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110100</w:t>
            </w:r>
          </w:p>
        </w:tc>
        <w:tc>
          <w:tcPr>
            <w:tcW w:w="838" w:type="dxa"/>
          </w:tcPr>
          <w:p w14:paraId="6886DFA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50BA5342" w14:textId="77777777" w:rsidTr="009B7E8B">
        <w:tc>
          <w:tcPr>
            <w:tcW w:w="915" w:type="dxa"/>
          </w:tcPr>
          <w:p w14:paraId="06808331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101</w:t>
            </w:r>
          </w:p>
        </w:tc>
        <w:tc>
          <w:tcPr>
            <w:tcW w:w="837" w:type="dxa"/>
          </w:tcPr>
          <w:p w14:paraId="0B35A3C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23D8CCE1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10001</w:t>
            </w:r>
          </w:p>
        </w:tc>
        <w:tc>
          <w:tcPr>
            <w:tcW w:w="837" w:type="dxa"/>
          </w:tcPr>
          <w:p w14:paraId="4F38A76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4B7C230B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11101</w:t>
            </w:r>
          </w:p>
        </w:tc>
        <w:tc>
          <w:tcPr>
            <w:tcW w:w="837" w:type="dxa"/>
          </w:tcPr>
          <w:p w14:paraId="74592F0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9F08A8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1C6E8EDE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101001</w:t>
            </w:r>
          </w:p>
        </w:tc>
        <w:tc>
          <w:tcPr>
            <w:tcW w:w="837" w:type="dxa"/>
          </w:tcPr>
          <w:p w14:paraId="586B946B" w14:textId="77777777" w:rsidR="00DD33E6" w:rsidRPr="00A02395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3229A86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110101</w:t>
            </w:r>
          </w:p>
        </w:tc>
        <w:tc>
          <w:tcPr>
            <w:tcW w:w="838" w:type="dxa"/>
          </w:tcPr>
          <w:p w14:paraId="032F82D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15C8956C" w14:textId="77777777" w:rsidTr="009B7E8B">
        <w:tc>
          <w:tcPr>
            <w:tcW w:w="915" w:type="dxa"/>
          </w:tcPr>
          <w:p w14:paraId="1718E1D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110</w:t>
            </w:r>
          </w:p>
        </w:tc>
        <w:tc>
          <w:tcPr>
            <w:tcW w:w="837" w:type="dxa"/>
          </w:tcPr>
          <w:p w14:paraId="309C13C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EAF6EA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10010</w:t>
            </w:r>
          </w:p>
        </w:tc>
        <w:tc>
          <w:tcPr>
            <w:tcW w:w="837" w:type="dxa"/>
          </w:tcPr>
          <w:p w14:paraId="5B347001" w14:textId="60AAAC3F" w:rsidR="00DD33E6" w:rsidRPr="00DD33E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05B9BBE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11110</w:t>
            </w:r>
          </w:p>
        </w:tc>
        <w:tc>
          <w:tcPr>
            <w:tcW w:w="837" w:type="dxa"/>
          </w:tcPr>
          <w:p w14:paraId="4169F863" w14:textId="263370CF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196AD0A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101010</w:t>
            </w:r>
          </w:p>
        </w:tc>
        <w:tc>
          <w:tcPr>
            <w:tcW w:w="837" w:type="dxa"/>
            <w:vAlign w:val="center"/>
          </w:tcPr>
          <w:p w14:paraId="31D32C40" w14:textId="77777777" w:rsidR="00DD33E6" w:rsidRPr="00A02395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A02395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0D5552B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110110</w:t>
            </w:r>
          </w:p>
        </w:tc>
        <w:tc>
          <w:tcPr>
            <w:tcW w:w="838" w:type="dxa"/>
          </w:tcPr>
          <w:p w14:paraId="1D530A8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1428D04E" w14:textId="77777777" w:rsidTr="009B7E8B">
        <w:tc>
          <w:tcPr>
            <w:tcW w:w="915" w:type="dxa"/>
          </w:tcPr>
          <w:p w14:paraId="4B190DA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111</w:t>
            </w:r>
          </w:p>
        </w:tc>
        <w:tc>
          <w:tcPr>
            <w:tcW w:w="837" w:type="dxa"/>
          </w:tcPr>
          <w:p w14:paraId="1B2E7D9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6194D83B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10011</w:t>
            </w:r>
          </w:p>
        </w:tc>
        <w:tc>
          <w:tcPr>
            <w:tcW w:w="837" w:type="dxa"/>
          </w:tcPr>
          <w:p w14:paraId="26382920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38E745C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11111</w:t>
            </w:r>
          </w:p>
        </w:tc>
        <w:tc>
          <w:tcPr>
            <w:tcW w:w="837" w:type="dxa"/>
          </w:tcPr>
          <w:p w14:paraId="1B12CF0E" w14:textId="77777777" w:rsidR="00DD33E6" w:rsidRPr="00AD6B32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D6B32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3B9E1990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101011</w:t>
            </w:r>
          </w:p>
        </w:tc>
        <w:tc>
          <w:tcPr>
            <w:tcW w:w="837" w:type="dxa"/>
          </w:tcPr>
          <w:p w14:paraId="3B477C1C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40710CF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110111</w:t>
            </w:r>
          </w:p>
        </w:tc>
        <w:tc>
          <w:tcPr>
            <w:tcW w:w="838" w:type="dxa"/>
          </w:tcPr>
          <w:p w14:paraId="4C0C6FC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1D1951F9" w14:textId="77777777" w:rsidTr="009B7E8B">
        <w:tc>
          <w:tcPr>
            <w:tcW w:w="915" w:type="dxa"/>
          </w:tcPr>
          <w:p w14:paraId="7CCBFDD9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1000</w:t>
            </w:r>
          </w:p>
        </w:tc>
        <w:tc>
          <w:tcPr>
            <w:tcW w:w="837" w:type="dxa"/>
          </w:tcPr>
          <w:p w14:paraId="38D672E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1602F88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10100</w:t>
            </w:r>
          </w:p>
        </w:tc>
        <w:tc>
          <w:tcPr>
            <w:tcW w:w="837" w:type="dxa"/>
          </w:tcPr>
          <w:p w14:paraId="0B0579D6" w14:textId="5F571B51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6C1FC6F4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100000</w:t>
            </w:r>
          </w:p>
        </w:tc>
        <w:tc>
          <w:tcPr>
            <w:tcW w:w="837" w:type="dxa"/>
            <w:vAlign w:val="center"/>
          </w:tcPr>
          <w:p w14:paraId="1A207208" w14:textId="77777777" w:rsidR="00DD33E6" w:rsidRPr="00AD6B32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  <w:r w:rsidRPr="00AD6B32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69C36C41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101100</w:t>
            </w:r>
          </w:p>
        </w:tc>
        <w:tc>
          <w:tcPr>
            <w:tcW w:w="837" w:type="dxa"/>
          </w:tcPr>
          <w:p w14:paraId="091CE12B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33F6E32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111000</w:t>
            </w:r>
          </w:p>
        </w:tc>
        <w:tc>
          <w:tcPr>
            <w:tcW w:w="838" w:type="dxa"/>
          </w:tcPr>
          <w:p w14:paraId="2174E8F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311861F4" w14:textId="77777777" w:rsidTr="009B7E8B">
        <w:tc>
          <w:tcPr>
            <w:tcW w:w="915" w:type="dxa"/>
          </w:tcPr>
          <w:p w14:paraId="6F6A90E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1001</w:t>
            </w:r>
          </w:p>
        </w:tc>
        <w:tc>
          <w:tcPr>
            <w:tcW w:w="837" w:type="dxa"/>
          </w:tcPr>
          <w:p w14:paraId="6646BB4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428B4AE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10101</w:t>
            </w:r>
          </w:p>
        </w:tc>
        <w:tc>
          <w:tcPr>
            <w:tcW w:w="837" w:type="dxa"/>
          </w:tcPr>
          <w:p w14:paraId="74C5CEB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63984F4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100001</w:t>
            </w:r>
          </w:p>
        </w:tc>
        <w:tc>
          <w:tcPr>
            <w:tcW w:w="837" w:type="dxa"/>
            <w:vAlign w:val="center"/>
          </w:tcPr>
          <w:p w14:paraId="6525EF9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7B6578C6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101101</w:t>
            </w:r>
          </w:p>
        </w:tc>
        <w:tc>
          <w:tcPr>
            <w:tcW w:w="837" w:type="dxa"/>
          </w:tcPr>
          <w:p w14:paraId="7ED74CF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24B0CED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111001</w:t>
            </w:r>
          </w:p>
        </w:tc>
        <w:tc>
          <w:tcPr>
            <w:tcW w:w="838" w:type="dxa"/>
          </w:tcPr>
          <w:p w14:paraId="2DFBD49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227B348F" w14:textId="77777777" w:rsidTr="009B7E8B">
        <w:tc>
          <w:tcPr>
            <w:tcW w:w="915" w:type="dxa"/>
          </w:tcPr>
          <w:p w14:paraId="0F729C1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1010</w:t>
            </w:r>
          </w:p>
        </w:tc>
        <w:tc>
          <w:tcPr>
            <w:tcW w:w="837" w:type="dxa"/>
          </w:tcPr>
          <w:p w14:paraId="3ADAFF03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7E75FC10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10110</w:t>
            </w:r>
          </w:p>
        </w:tc>
        <w:tc>
          <w:tcPr>
            <w:tcW w:w="837" w:type="dxa"/>
          </w:tcPr>
          <w:p w14:paraId="0F53FA2F" w14:textId="3538A6FB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33E6">
              <w:rPr>
                <w:rFonts w:ascii="Cambria Math" w:eastAsia="宋体" w:hAnsi="Cambria Math" w:cs="Times New Roman" w:hint="eastAsia"/>
                <w:b/>
                <w:kern w:val="0"/>
                <w:szCs w:val="21"/>
              </w:rPr>
              <w:t>灭</w:t>
            </w:r>
          </w:p>
        </w:tc>
        <w:tc>
          <w:tcPr>
            <w:tcW w:w="855" w:type="dxa"/>
          </w:tcPr>
          <w:p w14:paraId="23B1A70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100010</w:t>
            </w:r>
          </w:p>
        </w:tc>
        <w:tc>
          <w:tcPr>
            <w:tcW w:w="837" w:type="dxa"/>
            <w:vAlign w:val="center"/>
          </w:tcPr>
          <w:p w14:paraId="71619C1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48AE3BC8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101110</w:t>
            </w:r>
          </w:p>
        </w:tc>
        <w:tc>
          <w:tcPr>
            <w:tcW w:w="837" w:type="dxa"/>
          </w:tcPr>
          <w:p w14:paraId="5F38334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0A134F6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111010</w:t>
            </w:r>
          </w:p>
        </w:tc>
        <w:tc>
          <w:tcPr>
            <w:tcW w:w="838" w:type="dxa"/>
          </w:tcPr>
          <w:p w14:paraId="21D9255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  <w:tr w:rsidR="00DD33E6" w14:paraId="0E1F31C8" w14:textId="77777777" w:rsidTr="009B7E8B">
        <w:tc>
          <w:tcPr>
            <w:tcW w:w="915" w:type="dxa"/>
          </w:tcPr>
          <w:p w14:paraId="6B9C084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1011</w:t>
            </w:r>
          </w:p>
        </w:tc>
        <w:tc>
          <w:tcPr>
            <w:tcW w:w="837" w:type="dxa"/>
          </w:tcPr>
          <w:p w14:paraId="5BF6335B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B0DD9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6" w:type="dxa"/>
          </w:tcPr>
          <w:p w14:paraId="0F1D004E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10111</w:t>
            </w:r>
          </w:p>
        </w:tc>
        <w:tc>
          <w:tcPr>
            <w:tcW w:w="837" w:type="dxa"/>
          </w:tcPr>
          <w:p w14:paraId="66A1666F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8A7B00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绿</w:t>
            </w:r>
          </w:p>
        </w:tc>
        <w:tc>
          <w:tcPr>
            <w:tcW w:w="855" w:type="dxa"/>
          </w:tcPr>
          <w:p w14:paraId="58E38FB5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100011</w:t>
            </w:r>
          </w:p>
        </w:tc>
        <w:tc>
          <w:tcPr>
            <w:tcW w:w="837" w:type="dxa"/>
            <w:vAlign w:val="center"/>
          </w:tcPr>
          <w:p w14:paraId="2D0CF55C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黄</w:t>
            </w:r>
          </w:p>
        </w:tc>
        <w:tc>
          <w:tcPr>
            <w:tcW w:w="855" w:type="dxa"/>
          </w:tcPr>
          <w:p w14:paraId="652DA5C2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101111</w:t>
            </w:r>
          </w:p>
        </w:tc>
        <w:tc>
          <w:tcPr>
            <w:tcW w:w="837" w:type="dxa"/>
          </w:tcPr>
          <w:p w14:paraId="233CED6D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2239F2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  <w:tc>
          <w:tcPr>
            <w:tcW w:w="855" w:type="dxa"/>
          </w:tcPr>
          <w:p w14:paraId="736D424A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111011</w:t>
            </w:r>
          </w:p>
        </w:tc>
        <w:tc>
          <w:tcPr>
            <w:tcW w:w="838" w:type="dxa"/>
          </w:tcPr>
          <w:p w14:paraId="41950CF7" w14:textId="77777777" w:rsidR="00DD33E6" w:rsidRPr="00407D16" w:rsidRDefault="00DD33E6" w:rsidP="009B7E8B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DD2C3B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红</w:t>
            </w:r>
          </w:p>
        </w:tc>
      </w:tr>
    </w:tbl>
    <w:p w14:paraId="43DD0E78" w14:textId="335C7919" w:rsidR="0021754C" w:rsidRDefault="00DD33E6" w:rsidP="0021754C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提高要求对于黄灯和红灯没有影响。根据</w:t>
      </w:r>
      <w:r w:rsidR="00F31884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表</w:t>
      </w:r>
      <w:r w:rsidR="00F31884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3</w:t>
      </w:r>
      <w:r w:rsidR="00F31884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可知，当输出为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 w:hint="eastAsia"/>
                <w:bCs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=010</m:t>
        </m:r>
      </m:oMath>
      <w:r w:rsidR="00F31884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时绿灯为灭灯状态，此时绿灯的逻辑函数为</w:t>
      </w:r>
      <m:oMath>
        <m:sSubSup>
          <m:sSubSup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'</m:t>
            </m:r>
          </m:sup>
        </m:sSub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Q</m:t>
                </m:r>
                <m:ctrlPr>
                  <w:rPr>
                    <w:rFonts w:ascii="Cambria Math" w:eastAsia="宋体" w:hAnsi="Cambria Math" w:cs="Times New Roman" w:hint="eastAsia"/>
                    <w:bCs/>
                    <w:i/>
                    <w:kern w:val="0"/>
                    <w:sz w:val="24"/>
                    <w:szCs w:val="24"/>
                  </w:rPr>
                </m:ctrlP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bCs/>
                        <w:i/>
                        <w:kern w:val="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kern w:val="0"/>
                        <w:sz w:val="24"/>
                        <w:szCs w:val="24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5</m:t>
                </m:r>
              </m:sub>
            </m:sSub>
          </m:e>
        </m:acc>
        <m:r>
          <w:rPr>
            <w:rFonts w:ascii="Cambria Math" w:eastAsia="宋体" w:hAnsi="Cambria Math" w:cs="Times New Roman"/>
            <w:kern w:val="0"/>
            <w:sz w:val="24"/>
            <w:szCs w:val="24"/>
          </w:rPr>
          <m:t>)</m:t>
        </m:r>
      </m:oMath>
      <w:r w:rsidR="00D73289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。</w:t>
      </w:r>
    </w:p>
    <w:p w14:paraId="389232B1" w14:textId="1570E431" w:rsidR="00007ED6" w:rsidRDefault="00007ED6" w:rsidP="0021754C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/>
          <w:bCs/>
          <w:kern w:val="0"/>
          <w:sz w:val="24"/>
          <w:szCs w:val="24"/>
        </w:rPr>
        <w:tab/>
      </w:r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将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接入与非门后将该门输出与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bCs/>
                    <w:i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Q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b>
        </m:sSub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接入下一个与非门再反相就可以实现</w:t>
      </w:r>
      <m:oMath>
        <m:sSubSup>
          <m:sSubSup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'</m:t>
            </m:r>
          </m:sup>
        </m:sSubSup>
      </m:oMath>
      <w:r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逻辑函数。</w:t>
      </w:r>
      <w:r w:rsidR="00C06CED">
        <w:rPr>
          <w:rFonts w:ascii="Cambria Math" w:eastAsia="宋体" w:hAnsi="Cambria Math" w:cs="Times New Roman" w:hint="eastAsia"/>
          <w:bCs/>
          <w:kern w:val="0"/>
          <w:sz w:val="24"/>
          <w:szCs w:val="24"/>
        </w:rPr>
        <w:t>电路图如下：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C06CED" w14:paraId="04B7770D" w14:textId="77777777" w:rsidTr="00C679B8">
        <w:tc>
          <w:tcPr>
            <w:tcW w:w="8522" w:type="dxa"/>
          </w:tcPr>
          <w:p w14:paraId="5F5616D9" w14:textId="513BB8AB" w:rsidR="00C06CED" w:rsidRDefault="00C06CED" w:rsidP="0021754C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Cs/>
                <w:i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7B286942" wp14:editId="793BAEB3">
                  <wp:extent cx="5274310" cy="1882140"/>
                  <wp:effectExtent l="0" t="0" r="0" b="0"/>
                  <wp:docPr id="1473942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942883" name="图片 147394288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CED" w14:paraId="0A5CE570" w14:textId="77777777" w:rsidTr="00C679B8">
        <w:tc>
          <w:tcPr>
            <w:tcW w:w="8522" w:type="dxa"/>
          </w:tcPr>
          <w:p w14:paraId="0D5ED6A3" w14:textId="2E9D3EFA" w:rsidR="00C06CED" w:rsidRDefault="00C679B8" w:rsidP="00C679B8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7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提高要求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电路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34577FB5" w14:textId="52538960" w:rsidR="00C06CED" w:rsidRDefault="00D96315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iCs/>
          <w:kern w:val="0"/>
          <w:sz w:val="24"/>
          <w:szCs w:val="24"/>
        </w:rPr>
      </w:pPr>
      <w:r w:rsidRPr="00D96315">
        <w:rPr>
          <w:rFonts w:ascii="Cambria Math" w:eastAsia="宋体" w:hAnsi="Cambria Math" w:cs="Times New Roman" w:hint="eastAsia"/>
          <w:b/>
          <w:iCs/>
          <w:kern w:val="0"/>
          <w:sz w:val="24"/>
          <w:szCs w:val="24"/>
        </w:rPr>
        <w:t>仿真波形图：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96315" w14:paraId="69584AB0" w14:textId="77777777" w:rsidTr="007209F2">
        <w:tc>
          <w:tcPr>
            <w:tcW w:w="8522" w:type="dxa"/>
          </w:tcPr>
          <w:p w14:paraId="1D65E6E9" w14:textId="4303DD84" w:rsidR="00D96315" w:rsidRDefault="00D96315" w:rsidP="00DC5058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iCs/>
                <w:kern w:val="0"/>
                <w:sz w:val="24"/>
                <w:szCs w:val="24"/>
              </w:rPr>
            </w:pPr>
            <w:r w:rsidRPr="00D96315">
              <w:rPr>
                <w:rFonts w:ascii="Cambria Math" w:eastAsia="宋体" w:hAnsi="Cambria Math" w:cs="Times New Roman"/>
                <w:b/>
                <w:iCs/>
                <w:noProof/>
                <w:kern w:val="0"/>
                <w:sz w:val="24"/>
                <w:szCs w:val="24"/>
              </w:rPr>
              <w:drawing>
                <wp:inline distT="0" distB="0" distL="0" distR="0" wp14:anchorId="0655D7D7" wp14:editId="518E5410">
                  <wp:extent cx="2552400" cy="1800000"/>
                  <wp:effectExtent l="0" t="0" r="0" b="0"/>
                  <wp:docPr id="794783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839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315" w14:paraId="6AFBD79A" w14:textId="77777777" w:rsidTr="007209F2">
        <w:tc>
          <w:tcPr>
            <w:tcW w:w="8522" w:type="dxa"/>
          </w:tcPr>
          <w:p w14:paraId="7B363E2A" w14:textId="015EC863" w:rsidR="00D96315" w:rsidRDefault="007209F2" w:rsidP="007209F2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iCs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8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提高要求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仿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真波形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296C4252" w14:textId="54E94CEE" w:rsidR="007209F2" w:rsidRDefault="007209F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仿真电路图：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209F2" w14:paraId="5EDB74F3" w14:textId="77777777" w:rsidTr="007209F2">
        <w:tc>
          <w:tcPr>
            <w:tcW w:w="8522" w:type="dxa"/>
          </w:tcPr>
          <w:p w14:paraId="1B6723F7" w14:textId="297EA798" w:rsidR="007209F2" w:rsidRDefault="00305F51" w:rsidP="006974DF">
            <w:pPr>
              <w:autoSpaceDE w:val="0"/>
              <w:autoSpaceDN w:val="0"/>
              <w:adjustRightInd w:val="0"/>
              <w:snapToGrid w:val="0"/>
              <w:spacing w:line="288" w:lineRule="auto"/>
              <w:rPr>
                <w:rFonts w:ascii="Cambria Math" w:eastAsia="宋体" w:hAnsi="Cambria Math" w:cs="Times New Roman"/>
                <w:b/>
                <w:bCs/>
                <w:kern w:val="0"/>
                <w:sz w:val="22"/>
                <w:szCs w:val="21"/>
              </w:rPr>
            </w:pPr>
            <w:r w:rsidRPr="00305F51">
              <w:rPr>
                <w:rFonts w:ascii="Cambria Math" w:eastAsia="宋体" w:hAnsi="Cambria Math" w:cs="Times New Roman"/>
                <w:b/>
                <w:bCs/>
                <w:noProof/>
                <w:kern w:val="0"/>
                <w:sz w:val="22"/>
                <w:szCs w:val="21"/>
              </w:rPr>
              <w:drawing>
                <wp:inline distT="0" distB="0" distL="0" distR="0" wp14:anchorId="7AF03B58" wp14:editId="6D21A9F5">
                  <wp:extent cx="5274310" cy="2451100"/>
                  <wp:effectExtent l="0" t="0" r="2540" b="6350"/>
                  <wp:docPr id="12565097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5097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9F2" w14:paraId="57C76FA5" w14:textId="77777777" w:rsidTr="007209F2">
        <w:tc>
          <w:tcPr>
            <w:tcW w:w="8522" w:type="dxa"/>
          </w:tcPr>
          <w:p w14:paraId="24226D4A" w14:textId="4ED275DF" w:rsidR="007209F2" w:rsidRDefault="007209F2" w:rsidP="007209F2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bCs/>
                <w:kern w:val="0"/>
                <w:sz w:val="22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9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提高要求</w:t>
            </w:r>
            <w:r w:rsidR="00A54589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仿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真电路</w:t>
            </w:r>
            <w:r w:rsidRPr="0052013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图</w:t>
            </w:r>
          </w:p>
        </w:tc>
      </w:tr>
    </w:tbl>
    <w:p w14:paraId="54076E88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F3AB56F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E93B2DE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9850553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7EDF269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574E0A0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0E01E36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871D495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FAF93C4" w14:textId="41F5552F" w:rsidR="006974DF" w:rsidRDefault="00A54589" w:rsidP="00A54589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lastRenderedPageBreak/>
        <w:t>数据记录：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15"/>
        <w:gridCol w:w="837"/>
        <w:gridCol w:w="856"/>
        <w:gridCol w:w="837"/>
        <w:gridCol w:w="855"/>
        <w:gridCol w:w="837"/>
        <w:gridCol w:w="855"/>
        <w:gridCol w:w="837"/>
        <w:gridCol w:w="855"/>
        <w:gridCol w:w="838"/>
      </w:tblGrid>
      <w:tr w:rsidR="00A54589" w14:paraId="0E527552" w14:textId="77777777" w:rsidTr="00A20497">
        <w:tc>
          <w:tcPr>
            <w:tcW w:w="852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AF2CB1" w14:textId="398DFAE6" w:rsidR="00A54589" w:rsidRPr="0053652D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表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4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基础交通灯的状态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记录</w:t>
            </w:r>
          </w:p>
        </w:tc>
      </w:tr>
      <w:tr w:rsidR="00A54589" w14:paraId="4F620B4F" w14:textId="77777777" w:rsidTr="00A20497">
        <w:tc>
          <w:tcPr>
            <w:tcW w:w="915" w:type="dxa"/>
            <w:tcBorders>
              <w:top w:val="single" w:sz="4" w:space="0" w:color="auto"/>
            </w:tcBorders>
            <w:vAlign w:val="center"/>
          </w:tcPr>
          <w:p w14:paraId="0C6B774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11CC746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6" w:type="dxa"/>
            <w:tcBorders>
              <w:top w:val="single" w:sz="4" w:space="0" w:color="auto"/>
            </w:tcBorders>
            <w:vAlign w:val="center"/>
          </w:tcPr>
          <w:p w14:paraId="6B9A6C6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1E3EB01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65F582F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16AE5B8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39FA386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4F53035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3EB3E95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8" w:type="dxa"/>
            <w:tcBorders>
              <w:top w:val="single" w:sz="4" w:space="0" w:color="auto"/>
            </w:tcBorders>
            <w:vAlign w:val="center"/>
          </w:tcPr>
          <w:p w14:paraId="170C569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</w:tr>
      <w:tr w:rsidR="00A54589" w14:paraId="2649D897" w14:textId="77777777" w:rsidTr="00A20497">
        <w:tc>
          <w:tcPr>
            <w:tcW w:w="915" w:type="dxa"/>
            <w:vAlign w:val="center"/>
          </w:tcPr>
          <w:p w14:paraId="7F58C19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000000</w:t>
            </w:r>
          </w:p>
        </w:tc>
        <w:tc>
          <w:tcPr>
            <w:tcW w:w="837" w:type="dxa"/>
            <w:vAlign w:val="center"/>
          </w:tcPr>
          <w:p w14:paraId="0B07D3A4" w14:textId="16DF1ADB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464EF1F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1100</w:t>
            </w:r>
          </w:p>
        </w:tc>
        <w:tc>
          <w:tcPr>
            <w:tcW w:w="837" w:type="dxa"/>
          </w:tcPr>
          <w:p w14:paraId="5DA4DA08" w14:textId="264DC888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84D4E2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11000</w:t>
            </w:r>
          </w:p>
        </w:tc>
        <w:tc>
          <w:tcPr>
            <w:tcW w:w="837" w:type="dxa"/>
          </w:tcPr>
          <w:p w14:paraId="68BD1C6A" w14:textId="4396F207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9F80951" w14:textId="77777777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100100</w:t>
            </w:r>
          </w:p>
        </w:tc>
        <w:tc>
          <w:tcPr>
            <w:tcW w:w="837" w:type="dxa"/>
          </w:tcPr>
          <w:p w14:paraId="7B8A3719" w14:textId="0A7873A2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070AFA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110000</w:t>
            </w:r>
          </w:p>
        </w:tc>
        <w:tc>
          <w:tcPr>
            <w:tcW w:w="838" w:type="dxa"/>
          </w:tcPr>
          <w:p w14:paraId="7E0F26A1" w14:textId="15D767A0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3FA92935" w14:textId="77777777" w:rsidTr="00A20497">
        <w:tc>
          <w:tcPr>
            <w:tcW w:w="915" w:type="dxa"/>
          </w:tcPr>
          <w:p w14:paraId="7A06DFA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00000</w:t>
            </w:r>
            <w:r w:rsidRPr="00F5502E">
              <w:t>1</w:t>
            </w:r>
          </w:p>
        </w:tc>
        <w:tc>
          <w:tcPr>
            <w:tcW w:w="837" w:type="dxa"/>
          </w:tcPr>
          <w:p w14:paraId="74BF492F" w14:textId="0815FA1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6967746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1101</w:t>
            </w:r>
          </w:p>
        </w:tc>
        <w:tc>
          <w:tcPr>
            <w:tcW w:w="837" w:type="dxa"/>
          </w:tcPr>
          <w:p w14:paraId="40E975A6" w14:textId="1112D84F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753402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11001</w:t>
            </w:r>
          </w:p>
        </w:tc>
        <w:tc>
          <w:tcPr>
            <w:tcW w:w="837" w:type="dxa"/>
          </w:tcPr>
          <w:p w14:paraId="2FD16373" w14:textId="10CFD68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EE1049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100101</w:t>
            </w:r>
          </w:p>
        </w:tc>
        <w:tc>
          <w:tcPr>
            <w:tcW w:w="837" w:type="dxa"/>
          </w:tcPr>
          <w:p w14:paraId="697A48E8" w14:textId="49F8C56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34BD8A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110001</w:t>
            </w:r>
          </w:p>
        </w:tc>
        <w:tc>
          <w:tcPr>
            <w:tcW w:w="838" w:type="dxa"/>
          </w:tcPr>
          <w:p w14:paraId="5FC264FD" w14:textId="03AF334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754DB83A" w14:textId="77777777" w:rsidTr="00A20497">
        <w:tc>
          <w:tcPr>
            <w:tcW w:w="915" w:type="dxa"/>
          </w:tcPr>
          <w:p w14:paraId="579EB44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10</w:t>
            </w:r>
          </w:p>
        </w:tc>
        <w:tc>
          <w:tcPr>
            <w:tcW w:w="837" w:type="dxa"/>
          </w:tcPr>
          <w:p w14:paraId="7E775325" w14:textId="4E28C0A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42BDB19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1110</w:t>
            </w:r>
          </w:p>
        </w:tc>
        <w:tc>
          <w:tcPr>
            <w:tcW w:w="837" w:type="dxa"/>
          </w:tcPr>
          <w:p w14:paraId="0252F781" w14:textId="1B010C71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3EDB6D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11010</w:t>
            </w:r>
          </w:p>
        </w:tc>
        <w:tc>
          <w:tcPr>
            <w:tcW w:w="837" w:type="dxa"/>
          </w:tcPr>
          <w:p w14:paraId="118BA7E1" w14:textId="1065C6A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5B42A7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100110</w:t>
            </w:r>
          </w:p>
        </w:tc>
        <w:tc>
          <w:tcPr>
            <w:tcW w:w="837" w:type="dxa"/>
          </w:tcPr>
          <w:p w14:paraId="5BCD2ABC" w14:textId="67B8BE34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68ED478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110010</w:t>
            </w:r>
          </w:p>
        </w:tc>
        <w:tc>
          <w:tcPr>
            <w:tcW w:w="838" w:type="dxa"/>
          </w:tcPr>
          <w:p w14:paraId="71DE396B" w14:textId="734EEF9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05FACDBA" w14:textId="77777777" w:rsidTr="00A20497">
        <w:tc>
          <w:tcPr>
            <w:tcW w:w="915" w:type="dxa"/>
          </w:tcPr>
          <w:p w14:paraId="41A17AB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11</w:t>
            </w:r>
          </w:p>
        </w:tc>
        <w:tc>
          <w:tcPr>
            <w:tcW w:w="837" w:type="dxa"/>
          </w:tcPr>
          <w:p w14:paraId="6AEE6D43" w14:textId="0C731D7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57E2A3E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1111</w:t>
            </w:r>
          </w:p>
        </w:tc>
        <w:tc>
          <w:tcPr>
            <w:tcW w:w="837" w:type="dxa"/>
          </w:tcPr>
          <w:p w14:paraId="2CB73C86" w14:textId="1247184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C99A57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11011</w:t>
            </w:r>
          </w:p>
        </w:tc>
        <w:tc>
          <w:tcPr>
            <w:tcW w:w="837" w:type="dxa"/>
          </w:tcPr>
          <w:p w14:paraId="7D6D9653" w14:textId="2B836ED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702CF50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100111</w:t>
            </w:r>
          </w:p>
        </w:tc>
        <w:tc>
          <w:tcPr>
            <w:tcW w:w="837" w:type="dxa"/>
          </w:tcPr>
          <w:p w14:paraId="07C0BF39" w14:textId="3565B1EC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0874B1A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110011</w:t>
            </w:r>
          </w:p>
        </w:tc>
        <w:tc>
          <w:tcPr>
            <w:tcW w:w="838" w:type="dxa"/>
          </w:tcPr>
          <w:p w14:paraId="7FD0BD4A" w14:textId="3649D0DD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4BDEA0D3" w14:textId="77777777" w:rsidTr="00A20497">
        <w:tc>
          <w:tcPr>
            <w:tcW w:w="915" w:type="dxa"/>
          </w:tcPr>
          <w:p w14:paraId="01B3063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100</w:t>
            </w:r>
          </w:p>
        </w:tc>
        <w:tc>
          <w:tcPr>
            <w:tcW w:w="837" w:type="dxa"/>
          </w:tcPr>
          <w:p w14:paraId="4C01C41E" w14:textId="373DEF1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7ACD9AD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10000</w:t>
            </w:r>
          </w:p>
        </w:tc>
        <w:tc>
          <w:tcPr>
            <w:tcW w:w="837" w:type="dxa"/>
          </w:tcPr>
          <w:p w14:paraId="3CB97F06" w14:textId="4C7C263A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34AD21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11100</w:t>
            </w:r>
          </w:p>
        </w:tc>
        <w:tc>
          <w:tcPr>
            <w:tcW w:w="837" w:type="dxa"/>
          </w:tcPr>
          <w:p w14:paraId="586A65B7" w14:textId="6C408E2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4CD018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101000</w:t>
            </w:r>
          </w:p>
        </w:tc>
        <w:tc>
          <w:tcPr>
            <w:tcW w:w="837" w:type="dxa"/>
            <w:vAlign w:val="center"/>
          </w:tcPr>
          <w:p w14:paraId="47BFC4DF" w14:textId="19678D31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22F0876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110100</w:t>
            </w:r>
          </w:p>
        </w:tc>
        <w:tc>
          <w:tcPr>
            <w:tcW w:w="838" w:type="dxa"/>
          </w:tcPr>
          <w:p w14:paraId="0086BBC8" w14:textId="48DE8ED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7C40FE43" w14:textId="77777777" w:rsidTr="00A20497">
        <w:tc>
          <w:tcPr>
            <w:tcW w:w="915" w:type="dxa"/>
          </w:tcPr>
          <w:p w14:paraId="36CCAF3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101</w:t>
            </w:r>
          </w:p>
        </w:tc>
        <w:tc>
          <w:tcPr>
            <w:tcW w:w="837" w:type="dxa"/>
          </w:tcPr>
          <w:p w14:paraId="6569EFB9" w14:textId="5E0A1A2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2C1E6EE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10001</w:t>
            </w:r>
          </w:p>
        </w:tc>
        <w:tc>
          <w:tcPr>
            <w:tcW w:w="837" w:type="dxa"/>
          </w:tcPr>
          <w:p w14:paraId="2690DCC6" w14:textId="51D35A4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E72576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11101</w:t>
            </w:r>
          </w:p>
        </w:tc>
        <w:tc>
          <w:tcPr>
            <w:tcW w:w="837" w:type="dxa"/>
          </w:tcPr>
          <w:p w14:paraId="238F91C3" w14:textId="0399D8F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5D7B80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101001</w:t>
            </w:r>
          </w:p>
        </w:tc>
        <w:tc>
          <w:tcPr>
            <w:tcW w:w="837" w:type="dxa"/>
          </w:tcPr>
          <w:p w14:paraId="4FBC1513" w14:textId="34A05E34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7D8151A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110101</w:t>
            </w:r>
          </w:p>
        </w:tc>
        <w:tc>
          <w:tcPr>
            <w:tcW w:w="838" w:type="dxa"/>
          </w:tcPr>
          <w:p w14:paraId="6525F551" w14:textId="1D1BB9A9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6972A3FF" w14:textId="77777777" w:rsidTr="00A20497">
        <w:tc>
          <w:tcPr>
            <w:tcW w:w="915" w:type="dxa"/>
          </w:tcPr>
          <w:p w14:paraId="6467486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110</w:t>
            </w:r>
          </w:p>
        </w:tc>
        <w:tc>
          <w:tcPr>
            <w:tcW w:w="837" w:type="dxa"/>
          </w:tcPr>
          <w:p w14:paraId="6950646A" w14:textId="449AFB8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4C2912A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10010</w:t>
            </w:r>
          </w:p>
        </w:tc>
        <w:tc>
          <w:tcPr>
            <w:tcW w:w="837" w:type="dxa"/>
          </w:tcPr>
          <w:p w14:paraId="5EBE13FE" w14:textId="343A71FD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D11EA5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11110</w:t>
            </w:r>
          </w:p>
        </w:tc>
        <w:tc>
          <w:tcPr>
            <w:tcW w:w="837" w:type="dxa"/>
          </w:tcPr>
          <w:p w14:paraId="7358CB9F" w14:textId="4025462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0888AC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101010</w:t>
            </w:r>
          </w:p>
        </w:tc>
        <w:tc>
          <w:tcPr>
            <w:tcW w:w="837" w:type="dxa"/>
            <w:vAlign w:val="center"/>
          </w:tcPr>
          <w:p w14:paraId="01418DA7" w14:textId="074ABCB9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AE3F57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110110</w:t>
            </w:r>
          </w:p>
        </w:tc>
        <w:tc>
          <w:tcPr>
            <w:tcW w:w="838" w:type="dxa"/>
          </w:tcPr>
          <w:p w14:paraId="264CC01B" w14:textId="4BAE482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79E59F78" w14:textId="77777777" w:rsidTr="00A20497">
        <w:tc>
          <w:tcPr>
            <w:tcW w:w="915" w:type="dxa"/>
          </w:tcPr>
          <w:p w14:paraId="6E0A65D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111</w:t>
            </w:r>
          </w:p>
        </w:tc>
        <w:tc>
          <w:tcPr>
            <w:tcW w:w="837" w:type="dxa"/>
          </w:tcPr>
          <w:p w14:paraId="1FF1109E" w14:textId="08AF3E7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7E17437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10011</w:t>
            </w:r>
          </w:p>
        </w:tc>
        <w:tc>
          <w:tcPr>
            <w:tcW w:w="837" w:type="dxa"/>
          </w:tcPr>
          <w:p w14:paraId="5D83B2F9" w14:textId="4133D2D9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075E1C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11111</w:t>
            </w:r>
          </w:p>
        </w:tc>
        <w:tc>
          <w:tcPr>
            <w:tcW w:w="837" w:type="dxa"/>
          </w:tcPr>
          <w:p w14:paraId="6563A200" w14:textId="71006E59" w:rsidR="00A54589" w:rsidRPr="00AD6B32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3A4ACCD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101011</w:t>
            </w:r>
          </w:p>
        </w:tc>
        <w:tc>
          <w:tcPr>
            <w:tcW w:w="837" w:type="dxa"/>
          </w:tcPr>
          <w:p w14:paraId="62A22595" w14:textId="5936B1CA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188A32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110111</w:t>
            </w:r>
          </w:p>
        </w:tc>
        <w:tc>
          <w:tcPr>
            <w:tcW w:w="838" w:type="dxa"/>
          </w:tcPr>
          <w:p w14:paraId="71E85A85" w14:textId="78131679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29C50D24" w14:textId="77777777" w:rsidTr="00A20497">
        <w:tc>
          <w:tcPr>
            <w:tcW w:w="915" w:type="dxa"/>
          </w:tcPr>
          <w:p w14:paraId="7923AD6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1000</w:t>
            </w:r>
          </w:p>
        </w:tc>
        <w:tc>
          <w:tcPr>
            <w:tcW w:w="837" w:type="dxa"/>
          </w:tcPr>
          <w:p w14:paraId="68C087DC" w14:textId="45FBE9F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3D28E05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10100</w:t>
            </w:r>
          </w:p>
        </w:tc>
        <w:tc>
          <w:tcPr>
            <w:tcW w:w="837" w:type="dxa"/>
          </w:tcPr>
          <w:p w14:paraId="6433F04D" w14:textId="7C2CA3C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796B3B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100000</w:t>
            </w:r>
          </w:p>
        </w:tc>
        <w:tc>
          <w:tcPr>
            <w:tcW w:w="837" w:type="dxa"/>
            <w:vAlign w:val="center"/>
          </w:tcPr>
          <w:p w14:paraId="2B79ED25" w14:textId="38965108" w:rsidR="00A54589" w:rsidRPr="00AD6B32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7F8B609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101100</w:t>
            </w:r>
          </w:p>
        </w:tc>
        <w:tc>
          <w:tcPr>
            <w:tcW w:w="837" w:type="dxa"/>
          </w:tcPr>
          <w:p w14:paraId="2106150B" w14:textId="224F6F25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1620ED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111000</w:t>
            </w:r>
          </w:p>
        </w:tc>
        <w:tc>
          <w:tcPr>
            <w:tcW w:w="838" w:type="dxa"/>
          </w:tcPr>
          <w:p w14:paraId="29E0A274" w14:textId="0F520809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6EFA0061" w14:textId="77777777" w:rsidTr="00A20497">
        <w:tc>
          <w:tcPr>
            <w:tcW w:w="915" w:type="dxa"/>
          </w:tcPr>
          <w:p w14:paraId="0795EA9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1001</w:t>
            </w:r>
          </w:p>
        </w:tc>
        <w:tc>
          <w:tcPr>
            <w:tcW w:w="837" w:type="dxa"/>
          </w:tcPr>
          <w:p w14:paraId="1D568B00" w14:textId="6C4C86C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1C1F47C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10101</w:t>
            </w:r>
          </w:p>
        </w:tc>
        <w:tc>
          <w:tcPr>
            <w:tcW w:w="837" w:type="dxa"/>
          </w:tcPr>
          <w:p w14:paraId="77120F32" w14:textId="5794C89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ADDEE8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100001</w:t>
            </w:r>
          </w:p>
        </w:tc>
        <w:tc>
          <w:tcPr>
            <w:tcW w:w="837" w:type="dxa"/>
            <w:vAlign w:val="center"/>
          </w:tcPr>
          <w:p w14:paraId="7F15A9B4" w14:textId="79AF6DC1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7D1C62B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101101</w:t>
            </w:r>
          </w:p>
        </w:tc>
        <w:tc>
          <w:tcPr>
            <w:tcW w:w="837" w:type="dxa"/>
          </w:tcPr>
          <w:p w14:paraId="4503D7ED" w14:textId="5C67B355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F7F8A0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111001</w:t>
            </w:r>
          </w:p>
        </w:tc>
        <w:tc>
          <w:tcPr>
            <w:tcW w:w="838" w:type="dxa"/>
          </w:tcPr>
          <w:p w14:paraId="1ADEC360" w14:textId="590B004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7FCC5DF1" w14:textId="77777777" w:rsidTr="00A20497">
        <w:tc>
          <w:tcPr>
            <w:tcW w:w="915" w:type="dxa"/>
          </w:tcPr>
          <w:p w14:paraId="07ED868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1010</w:t>
            </w:r>
          </w:p>
        </w:tc>
        <w:tc>
          <w:tcPr>
            <w:tcW w:w="837" w:type="dxa"/>
          </w:tcPr>
          <w:p w14:paraId="3E4E6AC4" w14:textId="4EDC0B9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6162C1D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10110</w:t>
            </w:r>
          </w:p>
        </w:tc>
        <w:tc>
          <w:tcPr>
            <w:tcW w:w="837" w:type="dxa"/>
          </w:tcPr>
          <w:p w14:paraId="24B3FAE7" w14:textId="01DF151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7AD2B9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100010</w:t>
            </w:r>
          </w:p>
        </w:tc>
        <w:tc>
          <w:tcPr>
            <w:tcW w:w="837" w:type="dxa"/>
            <w:vAlign w:val="center"/>
          </w:tcPr>
          <w:p w14:paraId="396CFD44" w14:textId="5A127AC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53CFE4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101110</w:t>
            </w:r>
          </w:p>
        </w:tc>
        <w:tc>
          <w:tcPr>
            <w:tcW w:w="837" w:type="dxa"/>
          </w:tcPr>
          <w:p w14:paraId="2FF2FAAD" w14:textId="1157BC5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7878A6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111010</w:t>
            </w:r>
          </w:p>
        </w:tc>
        <w:tc>
          <w:tcPr>
            <w:tcW w:w="838" w:type="dxa"/>
          </w:tcPr>
          <w:p w14:paraId="45D46250" w14:textId="1616C125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332452B5" w14:textId="77777777" w:rsidTr="00A20497">
        <w:tc>
          <w:tcPr>
            <w:tcW w:w="915" w:type="dxa"/>
          </w:tcPr>
          <w:p w14:paraId="5E3CE04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1011</w:t>
            </w:r>
          </w:p>
        </w:tc>
        <w:tc>
          <w:tcPr>
            <w:tcW w:w="837" w:type="dxa"/>
          </w:tcPr>
          <w:p w14:paraId="607616FB" w14:textId="6AB469DA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2D5C84A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10111</w:t>
            </w:r>
          </w:p>
        </w:tc>
        <w:tc>
          <w:tcPr>
            <w:tcW w:w="837" w:type="dxa"/>
          </w:tcPr>
          <w:p w14:paraId="515AFDD2" w14:textId="663969A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AC84FB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100011</w:t>
            </w:r>
          </w:p>
        </w:tc>
        <w:tc>
          <w:tcPr>
            <w:tcW w:w="837" w:type="dxa"/>
            <w:vAlign w:val="center"/>
          </w:tcPr>
          <w:p w14:paraId="61A7AF18" w14:textId="11FBF87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78F516B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101111</w:t>
            </w:r>
          </w:p>
        </w:tc>
        <w:tc>
          <w:tcPr>
            <w:tcW w:w="837" w:type="dxa"/>
          </w:tcPr>
          <w:p w14:paraId="6D755301" w14:textId="6DE2189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8FE363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111011</w:t>
            </w:r>
          </w:p>
        </w:tc>
        <w:tc>
          <w:tcPr>
            <w:tcW w:w="838" w:type="dxa"/>
          </w:tcPr>
          <w:p w14:paraId="5B71ADC5" w14:textId="01FC6D01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</w:tbl>
    <w:p w14:paraId="1DC49FD2" w14:textId="77777777" w:rsidR="00C725E8" w:rsidRDefault="00C725E8" w:rsidP="00A54589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15"/>
        <w:gridCol w:w="837"/>
        <w:gridCol w:w="856"/>
        <w:gridCol w:w="837"/>
        <w:gridCol w:w="855"/>
        <w:gridCol w:w="837"/>
        <w:gridCol w:w="855"/>
        <w:gridCol w:w="837"/>
        <w:gridCol w:w="855"/>
        <w:gridCol w:w="838"/>
      </w:tblGrid>
      <w:tr w:rsidR="00A54589" w14:paraId="38031448" w14:textId="77777777" w:rsidTr="00A20497">
        <w:tc>
          <w:tcPr>
            <w:tcW w:w="852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E1F1B9" w14:textId="70550AC3" w:rsidR="00A54589" w:rsidRPr="0053652D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 w:val="18"/>
                <w:szCs w:val="18"/>
              </w:rPr>
            </w:pP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表</w:t>
            </w:r>
            <w:r w:rsidR="00A55B42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5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提高</w:t>
            </w:r>
            <w:r w:rsidRPr="0053652D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交通灯的状态</w:t>
            </w:r>
            <w:r w:rsidR="00A55B42">
              <w:rPr>
                <w:rFonts w:ascii="Cambria Math" w:eastAsia="宋体" w:hAnsi="Cambria Math" w:cs="Times New Roman" w:hint="eastAsia"/>
                <w:bCs/>
                <w:kern w:val="0"/>
                <w:sz w:val="18"/>
                <w:szCs w:val="18"/>
              </w:rPr>
              <w:t>记录</w:t>
            </w:r>
          </w:p>
        </w:tc>
      </w:tr>
      <w:tr w:rsidR="00A54589" w14:paraId="3DC75A38" w14:textId="77777777" w:rsidTr="00A20497">
        <w:tc>
          <w:tcPr>
            <w:tcW w:w="915" w:type="dxa"/>
            <w:tcBorders>
              <w:top w:val="single" w:sz="4" w:space="0" w:color="auto"/>
            </w:tcBorders>
            <w:vAlign w:val="center"/>
          </w:tcPr>
          <w:p w14:paraId="692DF25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22B6A17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6" w:type="dxa"/>
            <w:tcBorders>
              <w:top w:val="single" w:sz="4" w:space="0" w:color="auto"/>
            </w:tcBorders>
            <w:vAlign w:val="center"/>
          </w:tcPr>
          <w:p w14:paraId="535D0C0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33A2379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713A67C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68AD112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5278757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7" w:type="dxa"/>
            <w:tcBorders>
              <w:top w:val="single" w:sz="4" w:space="0" w:color="auto"/>
            </w:tcBorders>
            <w:vAlign w:val="center"/>
          </w:tcPr>
          <w:p w14:paraId="723F1DB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center"/>
          </w:tcPr>
          <w:p w14:paraId="7A63B3E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407D16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输出</w:t>
            </w:r>
          </w:p>
        </w:tc>
        <w:tc>
          <w:tcPr>
            <w:tcW w:w="838" w:type="dxa"/>
            <w:tcBorders>
              <w:top w:val="single" w:sz="4" w:space="0" w:color="auto"/>
            </w:tcBorders>
            <w:vAlign w:val="center"/>
          </w:tcPr>
          <w:p w14:paraId="5DF93DD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颜色</w:t>
            </w:r>
          </w:p>
        </w:tc>
      </w:tr>
      <w:tr w:rsidR="00A54589" w14:paraId="19E78274" w14:textId="77777777" w:rsidTr="00A20497">
        <w:tc>
          <w:tcPr>
            <w:tcW w:w="915" w:type="dxa"/>
            <w:vAlign w:val="center"/>
          </w:tcPr>
          <w:p w14:paraId="23DCF7C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000000</w:t>
            </w:r>
          </w:p>
        </w:tc>
        <w:tc>
          <w:tcPr>
            <w:tcW w:w="837" w:type="dxa"/>
            <w:vAlign w:val="center"/>
          </w:tcPr>
          <w:p w14:paraId="6F195FAE" w14:textId="5F56ABBF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3B789BB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1100</w:t>
            </w:r>
          </w:p>
        </w:tc>
        <w:tc>
          <w:tcPr>
            <w:tcW w:w="837" w:type="dxa"/>
          </w:tcPr>
          <w:p w14:paraId="1CFB4926" w14:textId="611FCE60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6F32061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11000</w:t>
            </w:r>
          </w:p>
        </w:tc>
        <w:tc>
          <w:tcPr>
            <w:tcW w:w="837" w:type="dxa"/>
          </w:tcPr>
          <w:p w14:paraId="6D200DD9" w14:textId="6F2A8B14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1C01CEC" w14:textId="77777777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100100</w:t>
            </w:r>
          </w:p>
        </w:tc>
        <w:tc>
          <w:tcPr>
            <w:tcW w:w="837" w:type="dxa"/>
          </w:tcPr>
          <w:p w14:paraId="42222A2E" w14:textId="34ECCDAC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3B8F32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110000</w:t>
            </w:r>
          </w:p>
        </w:tc>
        <w:tc>
          <w:tcPr>
            <w:tcW w:w="838" w:type="dxa"/>
          </w:tcPr>
          <w:p w14:paraId="5954810C" w14:textId="1FFF1588" w:rsidR="00A54589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5F48B58C" w14:textId="77777777" w:rsidTr="00A20497">
        <w:tc>
          <w:tcPr>
            <w:tcW w:w="915" w:type="dxa"/>
          </w:tcPr>
          <w:p w14:paraId="61844E7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00000</w:t>
            </w:r>
            <w:r w:rsidRPr="00F5502E">
              <w:t>1</w:t>
            </w:r>
          </w:p>
        </w:tc>
        <w:tc>
          <w:tcPr>
            <w:tcW w:w="837" w:type="dxa"/>
          </w:tcPr>
          <w:p w14:paraId="2BC41403" w14:textId="1B07A2C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1C40819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1101</w:t>
            </w:r>
          </w:p>
        </w:tc>
        <w:tc>
          <w:tcPr>
            <w:tcW w:w="837" w:type="dxa"/>
          </w:tcPr>
          <w:p w14:paraId="71B786A4" w14:textId="1C3D107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8B5422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11001</w:t>
            </w:r>
          </w:p>
        </w:tc>
        <w:tc>
          <w:tcPr>
            <w:tcW w:w="837" w:type="dxa"/>
          </w:tcPr>
          <w:p w14:paraId="4CB7C6AE" w14:textId="4E266751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14DEC5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100101</w:t>
            </w:r>
          </w:p>
        </w:tc>
        <w:tc>
          <w:tcPr>
            <w:tcW w:w="837" w:type="dxa"/>
          </w:tcPr>
          <w:p w14:paraId="65715585" w14:textId="7B9B0E9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7EAAFD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110001</w:t>
            </w:r>
          </w:p>
        </w:tc>
        <w:tc>
          <w:tcPr>
            <w:tcW w:w="838" w:type="dxa"/>
          </w:tcPr>
          <w:p w14:paraId="116809B2" w14:textId="17E9B9B5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3B7D6E09" w14:textId="77777777" w:rsidTr="00A20497">
        <w:tc>
          <w:tcPr>
            <w:tcW w:w="915" w:type="dxa"/>
          </w:tcPr>
          <w:p w14:paraId="0369AB6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10</w:t>
            </w:r>
          </w:p>
        </w:tc>
        <w:tc>
          <w:tcPr>
            <w:tcW w:w="837" w:type="dxa"/>
          </w:tcPr>
          <w:p w14:paraId="07E26033" w14:textId="0EFD088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129131B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1110</w:t>
            </w:r>
          </w:p>
        </w:tc>
        <w:tc>
          <w:tcPr>
            <w:tcW w:w="837" w:type="dxa"/>
          </w:tcPr>
          <w:p w14:paraId="672CDAE5" w14:textId="6DAD8C08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ED683D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11010</w:t>
            </w:r>
          </w:p>
        </w:tc>
        <w:tc>
          <w:tcPr>
            <w:tcW w:w="837" w:type="dxa"/>
          </w:tcPr>
          <w:p w14:paraId="468CCA96" w14:textId="32565B61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244C38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100110</w:t>
            </w:r>
          </w:p>
        </w:tc>
        <w:tc>
          <w:tcPr>
            <w:tcW w:w="837" w:type="dxa"/>
          </w:tcPr>
          <w:p w14:paraId="430D95CA" w14:textId="068C495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7B38435E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110010</w:t>
            </w:r>
          </w:p>
        </w:tc>
        <w:tc>
          <w:tcPr>
            <w:tcW w:w="838" w:type="dxa"/>
          </w:tcPr>
          <w:p w14:paraId="387D56F3" w14:textId="7C860A2D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460CDAA9" w14:textId="77777777" w:rsidTr="00A20497">
        <w:tc>
          <w:tcPr>
            <w:tcW w:w="915" w:type="dxa"/>
          </w:tcPr>
          <w:p w14:paraId="55F32D3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0000</w:t>
            </w:r>
            <w:r w:rsidRPr="00F5502E">
              <w:t>11</w:t>
            </w:r>
          </w:p>
        </w:tc>
        <w:tc>
          <w:tcPr>
            <w:tcW w:w="837" w:type="dxa"/>
          </w:tcPr>
          <w:p w14:paraId="6D1B01BA" w14:textId="1C3C370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401E3FD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B930EE">
              <w:t>1111</w:t>
            </w:r>
          </w:p>
        </w:tc>
        <w:tc>
          <w:tcPr>
            <w:tcW w:w="837" w:type="dxa"/>
          </w:tcPr>
          <w:p w14:paraId="6384244C" w14:textId="35E1F0D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F7167D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11011</w:t>
            </w:r>
          </w:p>
        </w:tc>
        <w:tc>
          <w:tcPr>
            <w:tcW w:w="837" w:type="dxa"/>
          </w:tcPr>
          <w:p w14:paraId="1CA9F3C9" w14:textId="35FC609F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EFA147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100111</w:t>
            </w:r>
          </w:p>
        </w:tc>
        <w:tc>
          <w:tcPr>
            <w:tcW w:w="837" w:type="dxa"/>
          </w:tcPr>
          <w:p w14:paraId="1AF0577A" w14:textId="4EE58FC0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11589DE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110011</w:t>
            </w:r>
          </w:p>
        </w:tc>
        <w:tc>
          <w:tcPr>
            <w:tcW w:w="838" w:type="dxa"/>
          </w:tcPr>
          <w:p w14:paraId="0FAEF580" w14:textId="3D414DB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68E85B82" w14:textId="77777777" w:rsidTr="00A20497">
        <w:tc>
          <w:tcPr>
            <w:tcW w:w="915" w:type="dxa"/>
          </w:tcPr>
          <w:p w14:paraId="762D50D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100</w:t>
            </w:r>
          </w:p>
        </w:tc>
        <w:tc>
          <w:tcPr>
            <w:tcW w:w="837" w:type="dxa"/>
          </w:tcPr>
          <w:p w14:paraId="43836B4D" w14:textId="4D16B15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23B8342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10000</w:t>
            </w:r>
          </w:p>
        </w:tc>
        <w:tc>
          <w:tcPr>
            <w:tcW w:w="837" w:type="dxa"/>
          </w:tcPr>
          <w:p w14:paraId="6CB49094" w14:textId="37E12B2B" w:rsidR="00A54589" w:rsidRPr="00DD33E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661B7F9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11100</w:t>
            </w:r>
          </w:p>
        </w:tc>
        <w:tc>
          <w:tcPr>
            <w:tcW w:w="837" w:type="dxa"/>
          </w:tcPr>
          <w:p w14:paraId="47FBA1FF" w14:textId="2E13791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B82860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101000</w:t>
            </w:r>
          </w:p>
        </w:tc>
        <w:tc>
          <w:tcPr>
            <w:tcW w:w="837" w:type="dxa"/>
            <w:vAlign w:val="center"/>
          </w:tcPr>
          <w:p w14:paraId="795DBFCB" w14:textId="57C8A518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1C93C07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110100</w:t>
            </w:r>
          </w:p>
        </w:tc>
        <w:tc>
          <w:tcPr>
            <w:tcW w:w="838" w:type="dxa"/>
          </w:tcPr>
          <w:p w14:paraId="6B4C4B0E" w14:textId="0D50535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292A8EB4" w14:textId="77777777" w:rsidTr="00A20497">
        <w:tc>
          <w:tcPr>
            <w:tcW w:w="915" w:type="dxa"/>
          </w:tcPr>
          <w:p w14:paraId="350B7B2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101</w:t>
            </w:r>
          </w:p>
        </w:tc>
        <w:tc>
          <w:tcPr>
            <w:tcW w:w="837" w:type="dxa"/>
          </w:tcPr>
          <w:p w14:paraId="14800A05" w14:textId="7A9D8B1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0F0D118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10001</w:t>
            </w:r>
          </w:p>
        </w:tc>
        <w:tc>
          <w:tcPr>
            <w:tcW w:w="837" w:type="dxa"/>
          </w:tcPr>
          <w:p w14:paraId="0366F663" w14:textId="5441D9E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006F53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11101</w:t>
            </w:r>
          </w:p>
        </w:tc>
        <w:tc>
          <w:tcPr>
            <w:tcW w:w="837" w:type="dxa"/>
          </w:tcPr>
          <w:p w14:paraId="45FA93ED" w14:textId="3C18820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909CD7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101001</w:t>
            </w:r>
          </w:p>
        </w:tc>
        <w:tc>
          <w:tcPr>
            <w:tcW w:w="837" w:type="dxa"/>
          </w:tcPr>
          <w:p w14:paraId="481CAE1E" w14:textId="47727C95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F5084D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110101</w:t>
            </w:r>
          </w:p>
        </w:tc>
        <w:tc>
          <w:tcPr>
            <w:tcW w:w="838" w:type="dxa"/>
          </w:tcPr>
          <w:p w14:paraId="1F054B68" w14:textId="5D9AA20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3524BC95" w14:textId="77777777" w:rsidTr="00A20497">
        <w:tc>
          <w:tcPr>
            <w:tcW w:w="915" w:type="dxa"/>
          </w:tcPr>
          <w:p w14:paraId="60B1528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110</w:t>
            </w:r>
          </w:p>
        </w:tc>
        <w:tc>
          <w:tcPr>
            <w:tcW w:w="837" w:type="dxa"/>
          </w:tcPr>
          <w:p w14:paraId="0DB7D54B" w14:textId="08ED548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607E6653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10010</w:t>
            </w:r>
          </w:p>
        </w:tc>
        <w:tc>
          <w:tcPr>
            <w:tcW w:w="837" w:type="dxa"/>
          </w:tcPr>
          <w:p w14:paraId="6C287450" w14:textId="7D513F1E" w:rsidR="00A54589" w:rsidRPr="00DD33E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67030C0F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11110</w:t>
            </w:r>
          </w:p>
        </w:tc>
        <w:tc>
          <w:tcPr>
            <w:tcW w:w="837" w:type="dxa"/>
          </w:tcPr>
          <w:p w14:paraId="7AF283F9" w14:textId="134216C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4BDD03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101010</w:t>
            </w:r>
          </w:p>
        </w:tc>
        <w:tc>
          <w:tcPr>
            <w:tcW w:w="837" w:type="dxa"/>
            <w:vAlign w:val="center"/>
          </w:tcPr>
          <w:p w14:paraId="40E958B2" w14:textId="0E224B6E" w:rsidR="00A54589" w:rsidRPr="00A02395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2FC7D8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110110</w:t>
            </w:r>
          </w:p>
        </w:tc>
        <w:tc>
          <w:tcPr>
            <w:tcW w:w="838" w:type="dxa"/>
          </w:tcPr>
          <w:p w14:paraId="3B688E38" w14:textId="1046A3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1A563C35" w14:textId="77777777" w:rsidTr="00A20497">
        <w:tc>
          <w:tcPr>
            <w:tcW w:w="915" w:type="dxa"/>
          </w:tcPr>
          <w:p w14:paraId="5D63697B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000</w:t>
            </w:r>
            <w:r w:rsidRPr="00F5502E">
              <w:t>111</w:t>
            </w:r>
          </w:p>
        </w:tc>
        <w:tc>
          <w:tcPr>
            <w:tcW w:w="837" w:type="dxa"/>
          </w:tcPr>
          <w:p w14:paraId="49D28D38" w14:textId="13CFDBC4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2D8068A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10011</w:t>
            </w:r>
          </w:p>
        </w:tc>
        <w:tc>
          <w:tcPr>
            <w:tcW w:w="837" w:type="dxa"/>
          </w:tcPr>
          <w:p w14:paraId="323B70D6" w14:textId="30EF57B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D6494FD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C0D06">
              <w:t>11111</w:t>
            </w:r>
          </w:p>
        </w:tc>
        <w:tc>
          <w:tcPr>
            <w:tcW w:w="837" w:type="dxa"/>
          </w:tcPr>
          <w:p w14:paraId="06B4802F" w14:textId="696F780C" w:rsidR="00A54589" w:rsidRPr="00AD6B32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55A64F7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101011</w:t>
            </w:r>
          </w:p>
        </w:tc>
        <w:tc>
          <w:tcPr>
            <w:tcW w:w="837" w:type="dxa"/>
          </w:tcPr>
          <w:p w14:paraId="68441BAA" w14:textId="54B472A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17E63DE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110111</w:t>
            </w:r>
          </w:p>
        </w:tc>
        <w:tc>
          <w:tcPr>
            <w:tcW w:w="838" w:type="dxa"/>
          </w:tcPr>
          <w:p w14:paraId="76E06A2D" w14:textId="00F9B33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5A4B0F1D" w14:textId="77777777" w:rsidTr="00A20497">
        <w:tc>
          <w:tcPr>
            <w:tcW w:w="915" w:type="dxa"/>
          </w:tcPr>
          <w:p w14:paraId="79507A7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1000</w:t>
            </w:r>
          </w:p>
        </w:tc>
        <w:tc>
          <w:tcPr>
            <w:tcW w:w="837" w:type="dxa"/>
          </w:tcPr>
          <w:p w14:paraId="1F7736CC" w14:textId="282EAE32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3B7DE47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10100</w:t>
            </w:r>
          </w:p>
        </w:tc>
        <w:tc>
          <w:tcPr>
            <w:tcW w:w="837" w:type="dxa"/>
          </w:tcPr>
          <w:p w14:paraId="67B3419C" w14:textId="6903C31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62E8F25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100000</w:t>
            </w:r>
          </w:p>
        </w:tc>
        <w:tc>
          <w:tcPr>
            <w:tcW w:w="837" w:type="dxa"/>
            <w:vAlign w:val="center"/>
          </w:tcPr>
          <w:p w14:paraId="1DA59FF7" w14:textId="745D5C51" w:rsidR="00A54589" w:rsidRPr="00AD6B32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/>
                <w:kern w:val="0"/>
                <w:szCs w:val="21"/>
              </w:rPr>
            </w:pPr>
          </w:p>
        </w:tc>
        <w:tc>
          <w:tcPr>
            <w:tcW w:w="855" w:type="dxa"/>
          </w:tcPr>
          <w:p w14:paraId="75F68E9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101100</w:t>
            </w:r>
          </w:p>
        </w:tc>
        <w:tc>
          <w:tcPr>
            <w:tcW w:w="837" w:type="dxa"/>
          </w:tcPr>
          <w:p w14:paraId="0EC8F1C1" w14:textId="299E891E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4DEF23E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111000</w:t>
            </w:r>
          </w:p>
        </w:tc>
        <w:tc>
          <w:tcPr>
            <w:tcW w:w="838" w:type="dxa"/>
          </w:tcPr>
          <w:p w14:paraId="6A40FD87" w14:textId="065C4A0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29DF8870" w14:textId="77777777" w:rsidTr="00A20497">
        <w:tc>
          <w:tcPr>
            <w:tcW w:w="915" w:type="dxa"/>
          </w:tcPr>
          <w:p w14:paraId="0C8FBB08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1001</w:t>
            </w:r>
          </w:p>
        </w:tc>
        <w:tc>
          <w:tcPr>
            <w:tcW w:w="837" w:type="dxa"/>
          </w:tcPr>
          <w:p w14:paraId="0106E02D" w14:textId="21DD6C4A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7FD2CFA6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10101</w:t>
            </w:r>
          </w:p>
        </w:tc>
        <w:tc>
          <w:tcPr>
            <w:tcW w:w="837" w:type="dxa"/>
          </w:tcPr>
          <w:p w14:paraId="55750113" w14:textId="5060467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04B71F5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100001</w:t>
            </w:r>
          </w:p>
        </w:tc>
        <w:tc>
          <w:tcPr>
            <w:tcW w:w="837" w:type="dxa"/>
            <w:vAlign w:val="center"/>
          </w:tcPr>
          <w:p w14:paraId="0039A2CD" w14:textId="3CAB8836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E27385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101101</w:t>
            </w:r>
          </w:p>
        </w:tc>
        <w:tc>
          <w:tcPr>
            <w:tcW w:w="837" w:type="dxa"/>
          </w:tcPr>
          <w:p w14:paraId="01A8247E" w14:textId="41FF1CB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A8CA5F4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111001</w:t>
            </w:r>
          </w:p>
        </w:tc>
        <w:tc>
          <w:tcPr>
            <w:tcW w:w="838" w:type="dxa"/>
          </w:tcPr>
          <w:p w14:paraId="70C7539C" w14:textId="1D909F40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4D3B491F" w14:textId="77777777" w:rsidTr="00A20497">
        <w:tc>
          <w:tcPr>
            <w:tcW w:w="915" w:type="dxa"/>
          </w:tcPr>
          <w:p w14:paraId="7F81FD3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1010</w:t>
            </w:r>
          </w:p>
        </w:tc>
        <w:tc>
          <w:tcPr>
            <w:tcW w:w="837" w:type="dxa"/>
          </w:tcPr>
          <w:p w14:paraId="38DB05BC" w14:textId="4690083B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4577DB55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10110</w:t>
            </w:r>
          </w:p>
        </w:tc>
        <w:tc>
          <w:tcPr>
            <w:tcW w:w="837" w:type="dxa"/>
          </w:tcPr>
          <w:p w14:paraId="22262426" w14:textId="187CE9ED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2C45783C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100010</w:t>
            </w:r>
          </w:p>
        </w:tc>
        <w:tc>
          <w:tcPr>
            <w:tcW w:w="837" w:type="dxa"/>
            <w:vAlign w:val="center"/>
          </w:tcPr>
          <w:p w14:paraId="002252A5" w14:textId="1B9551F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FC923F0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101110</w:t>
            </w:r>
          </w:p>
        </w:tc>
        <w:tc>
          <w:tcPr>
            <w:tcW w:w="837" w:type="dxa"/>
          </w:tcPr>
          <w:p w14:paraId="2274772C" w14:textId="72FC6F24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690C91B2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111010</w:t>
            </w:r>
          </w:p>
        </w:tc>
        <w:tc>
          <w:tcPr>
            <w:tcW w:w="838" w:type="dxa"/>
          </w:tcPr>
          <w:p w14:paraId="223E5B24" w14:textId="503A1BC5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A54589" w14:paraId="0B5568D0" w14:textId="77777777" w:rsidTr="00A20497">
        <w:tc>
          <w:tcPr>
            <w:tcW w:w="915" w:type="dxa"/>
          </w:tcPr>
          <w:p w14:paraId="76710A5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00</w:t>
            </w:r>
            <w:r w:rsidRPr="00F5502E">
              <w:t>1011</w:t>
            </w:r>
          </w:p>
        </w:tc>
        <w:tc>
          <w:tcPr>
            <w:tcW w:w="837" w:type="dxa"/>
          </w:tcPr>
          <w:p w14:paraId="69A5C062" w14:textId="1E98A5DD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6" w:type="dxa"/>
          </w:tcPr>
          <w:p w14:paraId="16D24C4A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>
              <w:rPr>
                <w:rFonts w:hint="eastAsia"/>
              </w:rPr>
              <w:t>0</w:t>
            </w:r>
            <w:r w:rsidRPr="00B930EE">
              <w:t>10111</w:t>
            </w:r>
          </w:p>
        </w:tc>
        <w:tc>
          <w:tcPr>
            <w:tcW w:w="837" w:type="dxa"/>
          </w:tcPr>
          <w:p w14:paraId="1CC580D0" w14:textId="0B26EBA3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FEB5B71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BC0D06">
              <w:t>100011</w:t>
            </w:r>
          </w:p>
        </w:tc>
        <w:tc>
          <w:tcPr>
            <w:tcW w:w="837" w:type="dxa"/>
            <w:vAlign w:val="center"/>
          </w:tcPr>
          <w:p w14:paraId="631FDA83" w14:textId="4A763C1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580EB2F9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F28CD">
              <w:t>101111</w:t>
            </w:r>
          </w:p>
        </w:tc>
        <w:tc>
          <w:tcPr>
            <w:tcW w:w="837" w:type="dxa"/>
          </w:tcPr>
          <w:p w14:paraId="46F4DD10" w14:textId="5940A4C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855" w:type="dxa"/>
          </w:tcPr>
          <w:p w14:paraId="3AD18A27" w14:textId="77777777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E748CC">
              <w:t>111011</w:t>
            </w:r>
          </w:p>
        </w:tc>
        <w:tc>
          <w:tcPr>
            <w:tcW w:w="838" w:type="dxa"/>
          </w:tcPr>
          <w:p w14:paraId="13ADBDC2" w14:textId="604833FC" w:rsidR="00A54589" w:rsidRPr="00407D16" w:rsidRDefault="00A54589" w:rsidP="00A20497"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</w:tbl>
    <w:p w14:paraId="4F52C87B" w14:textId="77777777" w:rsidR="00A54589" w:rsidRDefault="00A54589" w:rsidP="00A54589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25CD8A2" w14:textId="72978147" w:rsidR="00732AC2" w:rsidRPr="00732AC2" w:rsidRDefault="00732AC2" w:rsidP="00A54589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kern w:val="0"/>
          <w:sz w:val="22"/>
          <w:szCs w:val="21"/>
        </w:rPr>
      </w:pPr>
      <w:r w:rsidRPr="00732AC2"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四、实验总结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与思考</w:t>
      </w:r>
    </w:p>
    <w:sectPr w:rsidR="00732AC2" w:rsidRPr="00732AC2" w:rsidSect="00987BA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BF8D" w14:textId="77777777" w:rsidR="00E279AA" w:rsidRDefault="00E279AA" w:rsidP="00A71877">
      <w:r>
        <w:separator/>
      </w:r>
    </w:p>
  </w:endnote>
  <w:endnote w:type="continuationSeparator" w:id="0">
    <w:p w14:paraId="3F5A46AB" w14:textId="77777777" w:rsidR="00E279AA" w:rsidRDefault="00E279AA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0C26" w14:textId="77777777" w:rsidR="00224C81" w:rsidRDefault="00224C8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178153" w14:textId="77777777" w:rsidR="00AC7BDE" w:rsidRDefault="00AC7BDE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C91CE0" w14:textId="77777777" w:rsidR="00AC7BDE" w:rsidRDefault="00AC7BD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BD4A" w14:textId="77777777" w:rsidR="00224C81" w:rsidRDefault="00224C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2FEB" w14:textId="77777777" w:rsidR="00E279AA" w:rsidRDefault="00E279AA" w:rsidP="00A71877">
      <w:r>
        <w:separator/>
      </w:r>
    </w:p>
  </w:footnote>
  <w:footnote w:type="continuationSeparator" w:id="0">
    <w:p w14:paraId="7A51E9A1" w14:textId="77777777" w:rsidR="00E279AA" w:rsidRDefault="00E279AA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6303" w14:textId="77777777" w:rsidR="00224C81" w:rsidRDefault="00224C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AAA8" w14:textId="687E3CA4" w:rsidR="00AC7BDE" w:rsidRPr="003C3D01" w:rsidRDefault="00AC7BDE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="00224C81">
      <w:rPr>
        <w:rFonts w:hint="eastAsia"/>
        <w:b/>
      </w:rPr>
      <w:t xml:space="preserve">         </w:t>
    </w:r>
    <w:r w:rsidR="00224C81">
      <w:rPr>
        <w:rFonts w:hint="eastAsia"/>
      </w:rPr>
      <w:t>交通灯控制系统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6A33" w14:textId="77777777" w:rsidR="00224C81" w:rsidRDefault="00224C8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BE3AC9"/>
    <w:multiLevelType w:val="hybridMultilevel"/>
    <w:tmpl w:val="89748E44"/>
    <w:lvl w:ilvl="0" w:tplc="2F8EA40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1731E37"/>
    <w:multiLevelType w:val="hybridMultilevel"/>
    <w:tmpl w:val="2208F218"/>
    <w:lvl w:ilvl="0" w:tplc="703C2392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5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6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9C422EA"/>
    <w:multiLevelType w:val="hybridMultilevel"/>
    <w:tmpl w:val="97D084B8"/>
    <w:lvl w:ilvl="0" w:tplc="094ABA9C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71418479">
    <w:abstractNumId w:val="0"/>
  </w:num>
  <w:num w:numId="2" w16cid:durableId="947469774">
    <w:abstractNumId w:val="5"/>
  </w:num>
  <w:num w:numId="3" w16cid:durableId="902058114">
    <w:abstractNumId w:val="6"/>
  </w:num>
  <w:num w:numId="4" w16cid:durableId="1540901201">
    <w:abstractNumId w:val="2"/>
  </w:num>
  <w:num w:numId="5" w16cid:durableId="566190073">
    <w:abstractNumId w:val="4"/>
  </w:num>
  <w:num w:numId="6" w16cid:durableId="354769296">
    <w:abstractNumId w:val="3"/>
  </w:num>
  <w:num w:numId="7" w16cid:durableId="1545871815">
    <w:abstractNumId w:val="7"/>
  </w:num>
  <w:num w:numId="8" w16cid:durableId="63421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7ED6"/>
    <w:rsid w:val="000369BA"/>
    <w:rsid w:val="0004283E"/>
    <w:rsid w:val="00045F6A"/>
    <w:rsid w:val="000470FD"/>
    <w:rsid w:val="000760A8"/>
    <w:rsid w:val="000921D9"/>
    <w:rsid w:val="00097950"/>
    <w:rsid w:val="000A0B8B"/>
    <w:rsid w:val="000D0A97"/>
    <w:rsid w:val="000D4D1D"/>
    <w:rsid w:val="000E0F4C"/>
    <w:rsid w:val="000E4C43"/>
    <w:rsid w:val="001074E4"/>
    <w:rsid w:val="00110861"/>
    <w:rsid w:val="0011167F"/>
    <w:rsid w:val="0013358E"/>
    <w:rsid w:val="001577E2"/>
    <w:rsid w:val="00160A22"/>
    <w:rsid w:val="0017198C"/>
    <w:rsid w:val="001926AD"/>
    <w:rsid w:val="001A1DC6"/>
    <w:rsid w:val="001A489B"/>
    <w:rsid w:val="001C3AA2"/>
    <w:rsid w:val="001C7F5F"/>
    <w:rsid w:val="001D083F"/>
    <w:rsid w:val="0020699D"/>
    <w:rsid w:val="0021754C"/>
    <w:rsid w:val="0021760A"/>
    <w:rsid w:val="00224C81"/>
    <w:rsid w:val="00232248"/>
    <w:rsid w:val="00245B5C"/>
    <w:rsid w:val="00245FC6"/>
    <w:rsid w:val="00294A48"/>
    <w:rsid w:val="002C1CBF"/>
    <w:rsid w:val="002F44C8"/>
    <w:rsid w:val="00305F51"/>
    <w:rsid w:val="00323DC8"/>
    <w:rsid w:val="003268CA"/>
    <w:rsid w:val="003330B1"/>
    <w:rsid w:val="00337B84"/>
    <w:rsid w:val="003518C6"/>
    <w:rsid w:val="003520D6"/>
    <w:rsid w:val="00360C99"/>
    <w:rsid w:val="0037328E"/>
    <w:rsid w:val="00392ABA"/>
    <w:rsid w:val="003B1172"/>
    <w:rsid w:val="003C3D01"/>
    <w:rsid w:val="003C4167"/>
    <w:rsid w:val="003D2B95"/>
    <w:rsid w:val="003E297E"/>
    <w:rsid w:val="003E49F6"/>
    <w:rsid w:val="003F69B8"/>
    <w:rsid w:val="003F75C7"/>
    <w:rsid w:val="00406171"/>
    <w:rsid w:val="00407D16"/>
    <w:rsid w:val="00440F7F"/>
    <w:rsid w:val="00447F8D"/>
    <w:rsid w:val="00450CB1"/>
    <w:rsid w:val="00452B61"/>
    <w:rsid w:val="004651F1"/>
    <w:rsid w:val="00470B13"/>
    <w:rsid w:val="0047298C"/>
    <w:rsid w:val="00474795"/>
    <w:rsid w:val="00483070"/>
    <w:rsid w:val="00495FDE"/>
    <w:rsid w:val="004B6BA2"/>
    <w:rsid w:val="004E36D5"/>
    <w:rsid w:val="00502540"/>
    <w:rsid w:val="00503E96"/>
    <w:rsid w:val="00507E1C"/>
    <w:rsid w:val="0051360D"/>
    <w:rsid w:val="0052013D"/>
    <w:rsid w:val="00524908"/>
    <w:rsid w:val="00525E7B"/>
    <w:rsid w:val="0053652D"/>
    <w:rsid w:val="00551A55"/>
    <w:rsid w:val="00552F1F"/>
    <w:rsid w:val="00576D1B"/>
    <w:rsid w:val="0058093B"/>
    <w:rsid w:val="00582C9E"/>
    <w:rsid w:val="00585DDC"/>
    <w:rsid w:val="0058794A"/>
    <w:rsid w:val="00597FF0"/>
    <w:rsid w:val="005A132A"/>
    <w:rsid w:val="005A158C"/>
    <w:rsid w:val="005C1476"/>
    <w:rsid w:val="005D468C"/>
    <w:rsid w:val="005F095A"/>
    <w:rsid w:val="00600C4C"/>
    <w:rsid w:val="00607957"/>
    <w:rsid w:val="00625711"/>
    <w:rsid w:val="00625A38"/>
    <w:rsid w:val="00625F88"/>
    <w:rsid w:val="00626045"/>
    <w:rsid w:val="00627DF0"/>
    <w:rsid w:val="00631F4D"/>
    <w:rsid w:val="00634F12"/>
    <w:rsid w:val="0064111E"/>
    <w:rsid w:val="006472F4"/>
    <w:rsid w:val="00647BD0"/>
    <w:rsid w:val="00657A96"/>
    <w:rsid w:val="006632DB"/>
    <w:rsid w:val="00692381"/>
    <w:rsid w:val="006974DF"/>
    <w:rsid w:val="006C5DA7"/>
    <w:rsid w:val="006E495A"/>
    <w:rsid w:val="006E5305"/>
    <w:rsid w:val="006F4676"/>
    <w:rsid w:val="006F481A"/>
    <w:rsid w:val="006F7ACB"/>
    <w:rsid w:val="007032A3"/>
    <w:rsid w:val="00703DFB"/>
    <w:rsid w:val="00705900"/>
    <w:rsid w:val="00717AE4"/>
    <w:rsid w:val="007209F2"/>
    <w:rsid w:val="00732AC2"/>
    <w:rsid w:val="00761EB0"/>
    <w:rsid w:val="00764E4F"/>
    <w:rsid w:val="00772203"/>
    <w:rsid w:val="007914C5"/>
    <w:rsid w:val="00794F22"/>
    <w:rsid w:val="00797071"/>
    <w:rsid w:val="00797A19"/>
    <w:rsid w:val="007B2DA8"/>
    <w:rsid w:val="007B6AFD"/>
    <w:rsid w:val="007C0815"/>
    <w:rsid w:val="007D5194"/>
    <w:rsid w:val="007E697C"/>
    <w:rsid w:val="007F2F33"/>
    <w:rsid w:val="00801021"/>
    <w:rsid w:val="008212FD"/>
    <w:rsid w:val="00821FFB"/>
    <w:rsid w:val="00832C3A"/>
    <w:rsid w:val="00842703"/>
    <w:rsid w:val="008620A8"/>
    <w:rsid w:val="008714AD"/>
    <w:rsid w:val="008772AF"/>
    <w:rsid w:val="008A2077"/>
    <w:rsid w:val="008B1117"/>
    <w:rsid w:val="008B4BDA"/>
    <w:rsid w:val="008C19EF"/>
    <w:rsid w:val="008C298B"/>
    <w:rsid w:val="008C4AA8"/>
    <w:rsid w:val="008D1E81"/>
    <w:rsid w:val="008D48BF"/>
    <w:rsid w:val="008E2A95"/>
    <w:rsid w:val="008F2053"/>
    <w:rsid w:val="00901BA0"/>
    <w:rsid w:val="00902785"/>
    <w:rsid w:val="00904384"/>
    <w:rsid w:val="00906F47"/>
    <w:rsid w:val="00907B83"/>
    <w:rsid w:val="00915AEB"/>
    <w:rsid w:val="009222CC"/>
    <w:rsid w:val="0094404A"/>
    <w:rsid w:val="00954EBF"/>
    <w:rsid w:val="0096386D"/>
    <w:rsid w:val="0096684C"/>
    <w:rsid w:val="0096746A"/>
    <w:rsid w:val="00967485"/>
    <w:rsid w:val="00973D34"/>
    <w:rsid w:val="00987BA8"/>
    <w:rsid w:val="0099180A"/>
    <w:rsid w:val="009942B1"/>
    <w:rsid w:val="0099766D"/>
    <w:rsid w:val="009B1D32"/>
    <w:rsid w:val="009C4E51"/>
    <w:rsid w:val="009D2ACF"/>
    <w:rsid w:val="009F3F41"/>
    <w:rsid w:val="00A02395"/>
    <w:rsid w:val="00A05310"/>
    <w:rsid w:val="00A1792B"/>
    <w:rsid w:val="00A20968"/>
    <w:rsid w:val="00A261B0"/>
    <w:rsid w:val="00A27416"/>
    <w:rsid w:val="00A310BF"/>
    <w:rsid w:val="00A3512D"/>
    <w:rsid w:val="00A40C50"/>
    <w:rsid w:val="00A43420"/>
    <w:rsid w:val="00A44CDA"/>
    <w:rsid w:val="00A53FCB"/>
    <w:rsid w:val="00A54589"/>
    <w:rsid w:val="00A55B42"/>
    <w:rsid w:val="00A60326"/>
    <w:rsid w:val="00A67949"/>
    <w:rsid w:val="00A71877"/>
    <w:rsid w:val="00A742BC"/>
    <w:rsid w:val="00A745B9"/>
    <w:rsid w:val="00A74B82"/>
    <w:rsid w:val="00A80B2E"/>
    <w:rsid w:val="00A82148"/>
    <w:rsid w:val="00A9672D"/>
    <w:rsid w:val="00AC2DD7"/>
    <w:rsid w:val="00AC7BDE"/>
    <w:rsid w:val="00AD5E5F"/>
    <w:rsid w:val="00AD6B32"/>
    <w:rsid w:val="00AE5567"/>
    <w:rsid w:val="00AE7FFB"/>
    <w:rsid w:val="00AF58FB"/>
    <w:rsid w:val="00B057F0"/>
    <w:rsid w:val="00B07E64"/>
    <w:rsid w:val="00B1199C"/>
    <w:rsid w:val="00B12502"/>
    <w:rsid w:val="00B168A0"/>
    <w:rsid w:val="00B24E37"/>
    <w:rsid w:val="00B26345"/>
    <w:rsid w:val="00B318DA"/>
    <w:rsid w:val="00B328DA"/>
    <w:rsid w:val="00B32E0D"/>
    <w:rsid w:val="00B34946"/>
    <w:rsid w:val="00B41324"/>
    <w:rsid w:val="00B469B7"/>
    <w:rsid w:val="00B46A7D"/>
    <w:rsid w:val="00B5000F"/>
    <w:rsid w:val="00B6136A"/>
    <w:rsid w:val="00B74E3E"/>
    <w:rsid w:val="00B75A64"/>
    <w:rsid w:val="00B8545B"/>
    <w:rsid w:val="00B87DB4"/>
    <w:rsid w:val="00B90257"/>
    <w:rsid w:val="00BA1145"/>
    <w:rsid w:val="00BA1AD9"/>
    <w:rsid w:val="00BA321A"/>
    <w:rsid w:val="00BA770D"/>
    <w:rsid w:val="00BB34C2"/>
    <w:rsid w:val="00BC313E"/>
    <w:rsid w:val="00BE4A07"/>
    <w:rsid w:val="00BE751E"/>
    <w:rsid w:val="00BF22E1"/>
    <w:rsid w:val="00BF243B"/>
    <w:rsid w:val="00C06CED"/>
    <w:rsid w:val="00C210C6"/>
    <w:rsid w:val="00C645B2"/>
    <w:rsid w:val="00C679B8"/>
    <w:rsid w:val="00C67E74"/>
    <w:rsid w:val="00C725E8"/>
    <w:rsid w:val="00C90273"/>
    <w:rsid w:val="00CA3484"/>
    <w:rsid w:val="00CA6866"/>
    <w:rsid w:val="00CB1103"/>
    <w:rsid w:val="00CB65FA"/>
    <w:rsid w:val="00CC1F7D"/>
    <w:rsid w:val="00CC2BBB"/>
    <w:rsid w:val="00CE52E4"/>
    <w:rsid w:val="00CF4DF1"/>
    <w:rsid w:val="00CF532E"/>
    <w:rsid w:val="00CF6371"/>
    <w:rsid w:val="00D061C6"/>
    <w:rsid w:val="00D07965"/>
    <w:rsid w:val="00D07DFB"/>
    <w:rsid w:val="00D32942"/>
    <w:rsid w:val="00D3786A"/>
    <w:rsid w:val="00D42AA3"/>
    <w:rsid w:val="00D47B8F"/>
    <w:rsid w:val="00D64649"/>
    <w:rsid w:val="00D70E61"/>
    <w:rsid w:val="00D73289"/>
    <w:rsid w:val="00D75678"/>
    <w:rsid w:val="00D7788E"/>
    <w:rsid w:val="00D90372"/>
    <w:rsid w:val="00D905D9"/>
    <w:rsid w:val="00D9108D"/>
    <w:rsid w:val="00D93611"/>
    <w:rsid w:val="00D96315"/>
    <w:rsid w:val="00D97EFF"/>
    <w:rsid w:val="00DA1DBC"/>
    <w:rsid w:val="00DA52C2"/>
    <w:rsid w:val="00DB0AF1"/>
    <w:rsid w:val="00DC14B9"/>
    <w:rsid w:val="00DC2D61"/>
    <w:rsid w:val="00DC5058"/>
    <w:rsid w:val="00DD01C4"/>
    <w:rsid w:val="00DD04B7"/>
    <w:rsid w:val="00DD0D16"/>
    <w:rsid w:val="00DD33E6"/>
    <w:rsid w:val="00DD5026"/>
    <w:rsid w:val="00DE31CF"/>
    <w:rsid w:val="00DF71A1"/>
    <w:rsid w:val="00E20E57"/>
    <w:rsid w:val="00E279AA"/>
    <w:rsid w:val="00E40C59"/>
    <w:rsid w:val="00E41C7A"/>
    <w:rsid w:val="00E61A8A"/>
    <w:rsid w:val="00E81524"/>
    <w:rsid w:val="00E83F58"/>
    <w:rsid w:val="00E90CF8"/>
    <w:rsid w:val="00E91239"/>
    <w:rsid w:val="00E96205"/>
    <w:rsid w:val="00EB51B5"/>
    <w:rsid w:val="00EB7768"/>
    <w:rsid w:val="00ED0DF0"/>
    <w:rsid w:val="00ED54BA"/>
    <w:rsid w:val="00EF5FC2"/>
    <w:rsid w:val="00F03811"/>
    <w:rsid w:val="00F10B9E"/>
    <w:rsid w:val="00F21175"/>
    <w:rsid w:val="00F25457"/>
    <w:rsid w:val="00F31884"/>
    <w:rsid w:val="00F40295"/>
    <w:rsid w:val="00F41ADF"/>
    <w:rsid w:val="00F47EB8"/>
    <w:rsid w:val="00F5272D"/>
    <w:rsid w:val="00F826A8"/>
    <w:rsid w:val="00F83605"/>
    <w:rsid w:val="00F85F0C"/>
    <w:rsid w:val="00F974D9"/>
    <w:rsid w:val="00FA14EF"/>
    <w:rsid w:val="00FB2E29"/>
    <w:rsid w:val="00FB6610"/>
    <w:rsid w:val="00FC1B78"/>
    <w:rsid w:val="00FD43AA"/>
    <w:rsid w:val="00FD5682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BAD21A1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5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qFormat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7970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11">
    <w:name w:val="font11"/>
    <w:basedOn w:val="a0"/>
    <w:qFormat/>
    <w:rsid w:val="00483070"/>
    <w:rPr>
      <w:rFonts w:ascii="宋体" w:eastAsia="宋体" w:hAnsi="宋体" w:cs="宋体" w:hint="eastAsia"/>
      <w:b/>
      <w:color w:val="000000"/>
      <w:sz w:val="21"/>
      <w:szCs w:val="21"/>
      <w:u w:val="none"/>
      <w:vertAlign w:val="subscript"/>
    </w:rPr>
  </w:style>
  <w:style w:type="character" w:styleId="ad">
    <w:name w:val="Placeholder Text"/>
    <w:basedOn w:val="a0"/>
    <w:uiPriority w:val="99"/>
    <w:semiHidden/>
    <w:rsid w:val="00906F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285E-DCE4-47D0-8AF1-C77050E2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1836</TotalTime>
  <Pages>7</Pages>
  <Words>670</Words>
  <Characters>3821</Characters>
  <Application>Microsoft Office Word</Application>
  <DocSecurity>0</DocSecurity>
  <Lines>31</Lines>
  <Paragraphs>8</Paragraphs>
  <ScaleCrop>false</ScaleCrop>
  <Company>Hewlett-Packard Company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101</cp:revision>
  <dcterms:created xsi:type="dcterms:W3CDTF">2023-03-02T15:02:00Z</dcterms:created>
  <dcterms:modified xsi:type="dcterms:W3CDTF">2025-11-18T12:26:00Z</dcterms:modified>
</cp:coreProperties>
</file>