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152AE" w14:textId="77777777" w:rsidR="004651F1" w:rsidRDefault="004651F1" w:rsidP="00B41324"/>
    <w:p w14:paraId="10BDB661" w14:textId="77777777" w:rsidR="004651F1" w:rsidRDefault="004651F1" w:rsidP="00B41324">
      <w:pPr>
        <w:jc w:val="center"/>
        <w:rPr>
          <w:rFonts w:ascii="微软雅黑" w:eastAsia="微软雅黑" w:hAnsi="微软雅黑" w:cs="微软雅黑" w:hint="eastAsia"/>
          <w:bCs/>
          <w:sz w:val="30"/>
          <w:szCs w:val="30"/>
        </w:rPr>
      </w:pPr>
      <w:r>
        <w:rPr>
          <w:rFonts w:ascii="黑体" w:eastAsia="黑体" w:hAnsi="黑体" w:cs="黑体" w:hint="eastAsia"/>
          <w:bCs/>
          <w:sz w:val="30"/>
          <w:szCs w:val="30"/>
        </w:rPr>
        <w:t>《</w:t>
      </w:r>
      <w:r w:rsidR="00C725E8">
        <w:rPr>
          <w:rFonts w:ascii="黑体" w:eastAsia="黑体" w:hAnsi="黑体" w:cs="黑体" w:hint="eastAsia"/>
          <w:bCs/>
          <w:sz w:val="30"/>
          <w:szCs w:val="30"/>
        </w:rPr>
        <w:t>电子技术</w:t>
      </w:r>
      <w:r w:rsidR="00B41324">
        <w:rPr>
          <w:rFonts w:ascii="黑体" w:eastAsia="黑体" w:hAnsi="黑体" w:cs="黑体" w:hint="eastAsia"/>
          <w:bCs/>
          <w:sz w:val="30"/>
          <w:szCs w:val="30"/>
        </w:rPr>
        <w:t>实验</w:t>
      </w:r>
      <w:r>
        <w:rPr>
          <w:rFonts w:ascii="黑体" w:eastAsia="黑体" w:hAnsi="黑体" w:cs="黑体" w:hint="eastAsia"/>
          <w:bCs/>
          <w:sz w:val="30"/>
          <w:szCs w:val="30"/>
        </w:rPr>
        <w:t>》课程实验报告</w:t>
      </w:r>
    </w:p>
    <w:p w14:paraId="590A608F" w14:textId="77777777" w:rsidR="003F69B8" w:rsidRDefault="003F69B8" w:rsidP="003F69B8">
      <w:pPr>
        <w:jc w:val="center"/>
        <w:rPr>
          <w:rFonts w:ascii="楷体" w:eastAsia="楷体" w:hAnsi="楷体" w:cs="楷体" w:hint="eastAsia"/>
          <w:sz w:val="24"/>
          <w:szCs w:val="24"/>
        </w:rPr>
      </w:pPr>
    </w:p>
    <w:p w14:paraId="7E272610" w14:textId="0DD9C405" w:rsidR="004651F1" w:rsidRDefault="004651F1" w:rsidP="003F69B8">
      <w:pPr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学院：</w:t>
      </w:r>
      <w:r w:rsidR="003F69B8">
        <w:rPr>
          <w:rFonts w:ascii="楷体" w:eastAsia="楷体" w:hAnsi="楷体" w:cs="楷体" w:hint="eastAsia"/>
          <w:sz w:val="24"/>
          <w:szCs w:val="24"/>
        </w:rPr>
        <w:t xml:space="preserve">  </w:t>
      </w:r>
      <w:r w:rsidR="00DE67C2">
        <w:rPr>
          <w:rFonts w:ascii="楷体" w:eastAsia="楷体" w:hAnsi="楷体" w:cs="楷体" w:hint="eastAsia"/>
          <w:sz w:val="24"/>
          <w:szCs w:val="24"/>
        </w:rPr>
        <w:t>物理学院</w:t>
      </w:r>
      <w:r>
        <w:rPr>
          <w:rFonts w:ascii="楷体" w:eastAsia="楷体" w:hAnsi="楷体" w:cs="楷体"/>
          <w:sz w:val="24"/>
          <w:szCs w:val="24"/>
        </w:rPr>
        <w:t xml:space="preserve">  </w:t>
      </w:r>
      <w:r>
        <w:rPr>
          <w:rFonts w:ascii="楷体" w:eastAsia="楷体" w:hAnsi="楷体" w:cs="楷体" w:hint="eastAsia"/>
          <w:sz w:val="24"/>
          <w:szCs w:val="24"/>
        </w:rPr>
        <w:t>专业：</w:t>
      </w:r>
      <w:r w:rsidR="003F69B8">
        <w:rPr>
          <w:rFonts w:ascii="楷体" w:eastAsia="楷体" w:hAnsi="楷体" w:cs="楷体" w:hint="eastAsia"/>
          <w:sz w:val="24"/>
          <w:szCs w:val="24"/>
        </w:rPr>
        <w:t xml:space="preserve"> </w:t>
      </w:r>
      <w:r w:rsidR="00DE67C2">
        <w:rPr>
          <w:rFonts w:ascii="楷体" w:eastAsia="楷体" w:hAnsi="楷体" w:cs="楷体" w:hint="eastAsia"/>
          <w:sz w:val="24"/>
          <w:szCs w:val="24"/>
        </w:rPr>
        <w:t>光电信息科学与工程</w:t>
      </w:r>
      <w:r>
        <w:rPr>
          <w:rFonts w:ascii="楷体" w:eastAsia="楷体" w:hAnsi="楷体" w:cs="楷体"/>
          <w:sz w:val="24"/>
          <w:szCs w:val="24"/>
        </w:rPr>
        <w:t xml:space="preserve">  </w:t>
      </w:r>
      <w:r>
        <w:rPr>
          <w:rFonts w:ascii="楷体" w:eastAsia="楷体" w:hAnsi="楷体" w:cs="楷体" w:hint="eastAsia"/>
          <w:sz w:val="24"/>
          <w:szCs w:val="24"/>
        </w:rPr>
        <w:t>年级：</w:t>
      </w:r>
      <w:r w:rsidR="00DE67C2">
        <w:rPr>
          <w:rFonts w:ascii="楷体" w:eastAsia="楷体" w:hAnsi="楷体" w:cs="楷体" w:hint="eastAsia"/>
          <w:sz w:val="24"/>
          <w:szCs w:val="24"/>
        </w:rPr>
        <w:t>2023</w:t>
      </w:r>
    </w:p>
    <w:p w14:paraId="3EEC2508" w14:textId="77777777" w:rsidR="004651F1" w:rsidRDefault="004651F1" w:rsidP="003F69B8">
      <w:pPr>
        <w:jc w:val="center"/>
        <w:rPr>
          <w:rFonts w:ascii="楷体" w:eastAsia="楷体" w:hAnsi="楷体" w:cs="楷体" w:hint="eastAsia"/>
          <w:sz w:val="24"/>
          <w:szCs w:val="24"/>
        </w:rPr>
      </w:pPr>
    </w:p>
    <w:p w14:paraId="04556912" w14:textId="50323F23" w:rsidR="004651F1" w:rsidRPr="00B41324" w:rsidRDefault="004651F1" w:rsidP="003F69B8">
      <w:pPr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实验人姓名（学号）：</w:t>
      </w:r>
      <w:r w:rsidR="00B41324">
        <w:rPr>
          <w:rFonts w:ascii="楷体" w:eastAsia="楷体" w:hAnsi="楷体" w:cs="楷体" w:hint="eastAsia"/>
          <w:sz w:val="24"/>
          <w:szCs w:val="24"/>
        </w:rPr>
        <w:t xml:space="preserve"> </w:t>
      </w:r>
      <w:r w:rsidR="003F69B8">
        <w:rPr>
          <w:rFonts w:ascii="楷体" w:eastAsia="楷体" w:hAnsi="楷体" w:cs="楷体" w:hint="eastAsia"/>
          <w:sz w:val="24"/>
          <w:szCs w:val="24"/>
        </w:rPr>
        <w:t xml:space="preserve">  </w:t>
      </w:r>
      <w:r w:rsidR="00DE67C2">
        <w:rPr>
          <w:rFonts w:ascii="楷体" w:eastAsia="楷体" w:hAnsi="楷体" w:cs="楷体" w:hint="eastAsia"/>
          <w:sz w:val="24"/>
          <w:szCs w:val="24"/>
        </w:rPr>
        <w:t>徐殊行</w:t>
      </w:r>
      <w:r w:rsidR="003F69B8">
        <w:rPr>
          <w:rFonts w:ascii="楷体" w:eastAsia="楷体" w:hAnsi="楷体" w:cs="楷体" w:hint="eastAsia"/>
          <w:sz w:val="24"/>
          <w:szCs w:val="24"/>
        </w:rPr>
        <w:t xml:space="preserve"> </w:t>
      </w:r>
      <w:r w:rsidR="00B41324">
        <w:rPr>
          <w:rFonts w:ascii="楷体" w:eastAsia="楷体" w:hAnsi="楷体" w:cs="楷体" w:hint="eastAsia"/>
          <w:sz w:val="24"/>
          <w:szCs w:val="24"/>
        </w:rPr>
        <w:t xml:space="preserve"> </w:t>
      </w:r>
      <w:r w:rsidRPr="00AC7EC9">
        <w:rPr>
          <w:rFonts w:ascii="Cambria Math" w:eastAsia="楷体" w:hAnsi="Cambria Math" w:cs="楷体"/>
          <w:sz w:val="24"/>
          <w:szCs w:val="24"/>
        </w:rPr>
        <w:t>（</w:t>
      </w:r>
      <w:r w:rsidR="00DE67C2">
        <w:rPr>
          <w:rFonts w:ascii="Cambria Math" w:eastAsia="楷体" w:hAnsi="Cambria Math" w:cs="楷体" w:hint="eastAsia"/>
          <w:sz w:val="24"/>
          <w:szCs w:val="24"/>
        </w:rPr>
        <w:t>23343071</w:t>
      </w:r>
      <w:r w:rsidRPr="00AC7EC9">
        <w:rPr>
          <w:rFonts w:ascii="Cambria Math" w:eastAsia="楷体" w:hAnsi="Cambria Math" w:cs="楷体"/>
          <w:sz w:val="24"/>
          <w:szCs w:val="24"/>
        </w:rPr>
        <w:t>）</w:t>
      </w:r>
    </w:p>
    <w:p w14:paraId="5BAC7DC0" w14:textId="77777777" w:rsidR="004651F1" w:rsidRDefault="004651F1" w:rsidP="003F69B8">
      <w:pPr>
        <w:jc w:val="center"/>
        <w:rPr>
          <w:rFonts w:ascii="楷体" w:eastAsia="楷体" w:hAnsi="楷体" w:cs="楷体" w:hint="eastAsia"/>
          <w:sz w:val="24"/>
          <w:szCs w:val="24"/>
        </w:rPr>
      </w:pPr>
    </w:p>
    <w:p w14:paraId="03612105" w14:textId="49D52690" w:rsidR="003C3D01" w:rsidRPr="003C3D01" w:rsidRDefault="00DE67C2" w:rsidP="003F69B8">
      <w:pPr>
        <w:ind w:firstLine="420"/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rFonts w:ascii="Cambria Math" w:eastAsia="楷体" w:hAnsi="Cambria Math" w:cs="楷体" w:hint="eastAsia"/>
          <w:sz w:val="24"/>
          <w:szCs w:val="24"/>
        </w:rPr>
        <w:t>2025</w:t>
      </w:r>
      <w:r w:rsidR="004651F1" w:rsidRPr="00AC7EC9">
        <w:rPr>
          <w:rFonts w:ascii="Cambria Math" w:eastAsia="楷体" w:hAnsi="Cambria Math" w:cs="楷体"/>
          <w:sz w:val="24"/>
          <w:szCs w:val="24"/>
        </w:rPr>
        <w:t>年</w:t>
      </w:r>
      <w:r>
        <w:rPr>
          <w:rFonts w:ascii="Cambria Math" w:eastAsia="楷体" w:hAnsi="Cambria Math" w:cs="楷体" w:hint="eastAsia"/>
          <w:sz w:val="24"/>
          <w:szCs w:val="24"/>
        </w:rPr>
        <w:t>11</w:t>
      </w:r>
      <w:r w:rsidR="003F69B8">
        <w:rPr>
          <w:rFonts w:ascii="Cambria Math" w:eastAsia="楷体" w:hAnsi="Cambria Math" w:cs="楷体" w:hint="eastAsia"/>
          <w:sz w:val="24"/>
          <w:szCs w:val="24"/>
        </w:rPr>
        <w:t xml:space="preserve"> </w:t>
      </w:r>
      <w:r w:rsidR="004651F1" w:rsidRPr="00AC7EC9">
        <w:rPr>
          <w:rFonts w:ascii="Cambria Math" w:eastAsia="楷体" w:hAnsi="Cambria Math" w:cs="楷体"/>
          <w:sz w:val="24"/>
          <w:szCs w:val="24"/>
        </w:rPr>
        <w:t>月</w:t>
      </w:r>
      <w:r w:rsidR="003F69B8">
        <w:rPr>
          <w:rFonts w:ascii="Cambria Math" w:eastAsia="楷体" w:hAnsi="Cambria Math" w:cs="楷体" w:hint="eastAsia"/>
          <w:sz w:val="24"/>
          <w:szCs w:val="24"/>
        </w:rPr>
        <w:t xml:space="preserve"> </w:t>
      </w:r>
      <w:r>
        <w:rPr>
          <w:rFonts w:ascii="Cambria Math" w:eastAsia="楷体" w:hAnsi="Cambria Math" w:cs="楷体" w:hint="eastAsia"/>
          <w:sz w:val="24"/>
          <w:szCs w:val="24"/>
        </w:rPr>
        <w:t>12</w:t>
      </w:r>
      <w:r w:rsidR="003F69B8">
        <w:rPr>
          <w:rFonts w:ascii="Cambria Math" w:eastAsia="楷体" w:hAnsi="Cambria Math" w:cs="楷体" w:hint="eastAsia"/>
          <w:sz w:val="24"/>
          <w:szCs w:val="24"/>
        </w:rPr>
        <w:t xml:space="preserve"> </w:t>
      </w:r>
      <w:r w:rsidR="004651F1" w:rsidRPr="00AC7EC9">
        <w:rPr>
          <w:rFonts w:ascii="Cambria Math" w:eastAsia="楷体" w:hAnsi="Cambria Math" w:cs="楷体"/>
          <w:sz w:val="24"/>
          <w:szCs w:val="24"/>
        </w:rPr>
        <w:t>日</w:t>
      </w:r>
      <w:r w:rsidR="004651F1">
        <w:rPr>
          <w:rFonts w:ascii="楷体" w:eastAsia="楷体" w:hAnsi="楷体" w:cs="楷体" w:hint="eastAsia"/>
          <w:sz w:val="24"/>
          <w:szCs w:val="24"/>
        </w:rPr>
        <w:t xml:space="preserve">  下午</w:t>
      </w:r>
      <w:r w:rsidR="00DD5026">
        <w:rPr>
          <w:rFonts w:ascii="楷体" w:eastAsia="楷体" w:hAnsi="楷体" w:cs="楷体" w:hint="eastAsia"/>
          <w:sz w:val="24"/>
          <w:szCs w:val="24"/>
        </w:rPr>
        <w:t xml:space="preserve">  </w:t>
      </w:r>
    </w:p>
    <w:p w14:paraId="403C705E" w14:textId="77777777" w:rsidR="004651F1" w:rsidRDefault="00000000" w:rsidP="00B41324">
      <w:pPr>
        <w:jc w:val="left"/>
        <w:rPr>
          <w:sz w:val="24"/>
          <w:szCs w:val="24"/>
        </w:rPr>
      </w:pPr>
      <w:r>
        <w:rPr>
          <w:noProof/>
        </w:rPr>
        <w:pict w14:anchorId="17037DED">
          <v:line id="直接连接符 12" o:spid="_x0000_s2050" style="position:absolute;flip:y;z-index:251659264;visibility:visible;mso-width-relative:margin;mso-height-relative:margin" from="-31.5pt,20.05pt" to="446.1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" strokecolor="black [3200]" strokeweight=".5pt">
            <v:stroke joinstyle="miter"/>
          </v:line>
        </w:pict>
      </w:r>
    </w:p>
    <w:p w14:paraId="69AF9EC9" w14:textId="77777777" w:rsidR="003F69B8" w:rsidRDefault="003F69B8" w:rsidP="00B41324">
      <w:pPr>
        <w:autoSpaceDE w:val="0"/>
        <w:autoSpaceDN w:val="0"/>
        <w:adjustRightInd w:val="0"/>
        <w:jc w:val="left"/>
        <w:rPr>
          <w:rFonts w:ascii="宋体" w:eastAsia="宋体" w:hAnsi="宋体" w:cs="宋体" w:hint="eastAsia"/>
          <w:bCs/>
          <w:kern w:val="0"/>
          <w:szCs w:val="21"/>
        </w:rPr>
      </w:pPr>
    </w:p>
    <w:p w14:paraId="116B80A8" w14:textId="77777777" w:rsidR="004651F1" w:rsidRDefault="00B41324" w:rsidP="004651F1">
      <w:pPr>
        <w:spacing w:line="360" w:lineRule="auto"/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实验</w:t>
      </w:r>
      <w:r w:rsidR="00FB2E29">
        <w:rPr>
          <w:rFonts w:ascii="黑体" w:eastAsia="黑体" w:hAnsi="黑体" w:hint="eastAsia"/>
          <w:sz w:val="28"/>
          <w:szCs w:val="28"/>
        </w:rPr>
        <w:t>六</w:t>
      </w:r>
      <w:r>
        <w:rPr>
          <w:rFonts w:ascii="黑体" w:eastAsia="黑体" w:hAnsi="黑体" w:hint="eastAsia"/>
          <w:sz w:val="28"/>
          <w:szCs w:val="28"/>
        </w:rPr>
        <w:t xml:space="preserve">  </w:t>
      </w:r>
      <w:r w:rsidR="00B46A7D">
        <w:rPr>
          <w:rFonts w:ascii="黑体" w:eastAsia="黑体" w:hAnsi="黑体" w:hint="eastAsia"/>
          <w:sz w:val="28"/>
          <w:szCs w:val="28"/>
        </w:rPr>
        <w:t>触发器</w:t>
      </w:r>
      <w:r w:rsidR="0058093B">
        <w:rPr>
          <w:rFonts w:ascii="黑体" w:eastAsia="黑体" w:hAnsi="黑体" w:hint="eastAsia"/>
          <w:sz w:val="28"/>
          <w:szCs w:val="28"/>
        </w:rPr>
        <w:t>与</w:t>
      </w:r>
      <w:r w:rsidR="00B46A7D">
        <w:rPr>
          <w:rFonts w:ascii="黑体" w:eastAsia="黑体" w:hAnsi="黑体" w:hint="eastAsia"/>
          <w:sz w:val="28"/>
          <w:szCs w:val="28"/>
        </w:rPr>
        <w:t>时序</w:t>
      </w:r>
      <w:r w:rsidR="0058093B">
        <w:rPr>
          <w:rFonts w:ascii="黑体" w:eastAsia="黑体" w:hAnsi="黑体" w:hint="eastAsia"/>
          <w:sz w:val="28"/>
          <w:szCs w:val="28"/>
        </w:rPr>
        <w:t>逻辑电路</w:t>
      </w:r>
    </w:p>
    <w:p w14:paraId="64335544" w14:textId="77777777" w:rsidR="003F69B8" w:rsidRDefault="003F69B8" w:rsidP="003C4167">
      <w:pPr>
        <w:autoSpaceDE w:val="0"/>
        <w:autoSpaceDN w:val="0"/>
        <w:adjustRightInd w:val="0"/>
        <w:snapToGrid w:val="0"/>
        <w:spacing w:afterLines="50" w:after="156"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205B004D" w14:textId="77777777" w:rsidR="00AD5E5F" w:rsidRPr="00C725E8" w:rsidRDefault="003F69B8" w:rsidP="003C4167">
      <w:pPr>
        <w:autoSpaceDE w:val="0"/>
        <w:autoSpaceDN w:val="0"/>
        <w:adjustRightInd w:val="0"/>
        <w:snapToGrid w:val="0"/>
        <w:spacing w:afterLines="50" w:after="156"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一、</w:t>
      </w:r>
      <w:r w:rsidR="00AD5E5F" w:rsidRPr="00C725E8">
        <w:rPr>
          <w:rFonts w:ascii="Cambria Math" w:eastAsia="宋体" w:hAnsi="Cambria Math" w:cs="Times New Roman"/>
          <w:b/>
          <w:bCs/>
          <w:kern w:val="0"/>
          <w:sz w:val="22"/>
          <w:szCs w:val="21"/>
        </w:rPr>
        <w:t>实验目的</w:t>
      </w:r>
    </w:p>
    <w:p w14:paraId="5E274158" w14:textId="77777777" w:rsidR="006E5305" w:rsidRPr="0058093B" w:rsidRDefault="006E5305" w:rsidP="006E5305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、</w:t>
      </w:r>
      <w:r w:rsidR="00607957">
        <w:rPr>
          <w:rFonts w:ascii="Times New Roman" w:eastAsia="宋体" w:hAnsi="Times New Roman" w:cs="Times New Roman"/>
          <w:szCs w:val="21"/>
        </w:rPr>
        <w:t>熟悉并掌握</w:t>
      </w:r>
      <w:r w:rsidR="00607957">
        <w:rPr>
          <w:rFonts w:ascii="Times New Roman" w:eastAsia="宋体" w:hAnsi="Times New Roman" w:cs="Times New Roman"/>
          <w:szCs w:val="21"/>
        </w:rPr>
        <w:t>R-S</w:t>
      </w:r>
      <w:r w:rsidR="00607957">
        <w:rPr>
          <w:rFonts w:ascii="Times New Roman" w:eastAsia="宋体" w:hAnsi="Times New Roman" w:cs="Times New Roman"/>
          <w:szCs w:val="21"/>
        </w:rPr>
        <w:t>、</w:t>
      </w:r>
      <w:r w:rsidR="00607957">
        <w:rPr>
          <w:rFonts w:ascii="Times New Roman" w:eastAsia="宋体" w:hAnsi="Times New Roman" w:cs="Times New Roman"/>
          <w:szCs w:val="21"/>
        </w:rPr>
        <w:t>D</w:t>
      </w:r>
      <w:r w:rsidR="00607957">
        <w:rPr>
          <w:rFonts w:ascii="Times New Roman" w:eastAsia="宋体" w:hAnsi="Times New Roman" w:cs="Times New Roman"/>
          <w:szCs w:val="21"/>
        </w:rPr>
        <w:t>、</w:t>
      </w:r>
      <w:r w:rsidR="00607957">
        <w:rPr>
          <w:rFonts w:ascii="Times New Roman" w:eastAsia="宋体" w:hAnsi="Times New Roman" w:cs="Times New Roman"/>
          <w:szCs w:val="21"/>
        </w:rPr>
        <w:t>J-K</w:t>
      </w:r>
      <w:r w:rsidR="00607957">
        <w:rPr>
          <w:rFonts w:ascii="Times New Roman" w:eastAsia="宋体" w:hAnsi="Times New Roman" w:cs="Times New Roman"/>
          <w:szCs w:val="21"/>
        </w:rPr>
        <w:t>触发器的构成，工作原理和功能测试方法。</w:t>
      </w:r>
    </w:p>
    <w:p w14:paraId="2302AFBA" w14:textId="77777777" w:rsidR="006E5305" w:rsidRDefault="006E5305" w:rsidP="006E5305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、</w:t>
      </w:r>
      <w:r w:rsidR="00607957">
        <w:rPr>
          <w:rFonts w:ascii="Times New Roman" w:eastAsia="宋体" w:hAnsi="Times New Roman" w:cs="Times New Roman"/>
          <w:szCs w:val="21"/>
        </w:rPr>
        <w:t>了解不同逻辑功能触发器相互转换的方法。</w:t>
      </w:r>
    </w:p>
    <w:p w14:paraId="391C357B" w14:textId="77777777" w:rsidR="006E5305" w:rsidRDefault="006E5305" w:rsidP="006E5305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 w:hint="eastAsia"/>
          <w:szCs w:val="21"/>
        </w:rPr>
        <w:t>、</w:t>
      </w:r>
      <w:r w:rsidR="00607957">
        <w:rPr>
          <w:rFonts w:ascii="Times New Roman" w:eastAsia="宋体" w:hAnsi="Times New Roman" w:cs="Times New Roman"/>
          <w:szCs w:val="21"/>
        </w:rPr>
        <w:t>掌握常用时序电路分析、设计及测试方法。</w:t>
      </w:r>
    </w:p>
    <w:p w14:paraId="0A3C9165" w14:textId="77777777" w:rsidR="006974DF" w:rsidRPr="006974DF" w:rsidRDefault="006E5305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4</w:t>
      </w:r>
      <w:r w:rsidR="006974DF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、</w:t>
      </w:r>
      <w:r w:rsidR="00607957">
        <w:rPr>
          <w:rFonts w:ascii="Times New Roman" w:eastAsia="宋体" w:hAnsi="Times New Roman" w:cs="Times New Roman"/>
          <w:szCs w:val="21"/>
        </w:rPr>
        <w:t>熟悉计数器</w:t>
      </w:r>
      <w:r w:rsidR="00607957">
        <w:rPr>
          <w:rFonts w:ascii="Times New Roman" w:eastAsia="宋体" w:hAnsi="Times New Roman" w:cs="Times New Roman" w:hint="eastAsia"/>
          <w:szCs w:val="21"/>
        </w:rPr>
        <w:t>、寄存器</w:t>
      </w:r>
      <w:r w:rsidR="00607957">
        <w:rPr>
          <w:rFonts w:ascii="Times New Roman" w:eastAsia="宋体" w:hAnsi="Times New Roman" w:cs="Times New Roman"/>
          <w:szCs w:val="21"/>
        </w:rPr>
        <w:t>的工作原理、逻辑功能和使用方法。</w:t>
      </w:r>
    </w:p>
    <w:p w14:paraId="50A27DC6" w14:textId="77777777" w:rsidR="003F69B8" w:rsidRPr="006974DF" w:rsidRDefault="003F69B8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26E21D6A" w14:textId="77777777" w:rsidR="006974DF" w:rsidRDefault="005C1476" w:rsidP="003C4167">
      <w:pPr>
        <w:autoSpaceDE w:val="0"/>
        <w:autoSpaceDN w:val="0"/>
        <w:adjustRightInd w:val="0"/>
        <w:snapToGrid w:val="0"/>
        <w:spacing w:afterLines="50" w:after="156"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三、</w:t>
      </w:r>
      <w:r w:rsidR="006974DF" w:rsidRPr="006974DF">
        <w:rPr>
          <w:rFonts w:ascii="Cambria Math" w:eastAsia="宋体" w:hAnsi="Cambria Math" w:cs="Times New Roman"/>
          <w:b/>
          <w:bCs/>
          <w:kern w:val="0"/>
          <w:sz w:val="22"/>
          <w:szCs w:val="21"/>
        </w:rPr>
        <w:t>实验内容</w:t>
      </w:r>
      <w:r w:rsidR="00447F8D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及数据处理</w:t>
      </w:r>
    </w:p>
    <w:p w14:paraId="4B8F2859" w14:textId="77777777" w:rsidR="00440F7F" w:rsidRPr="00EB51B5" w:rsidRDefault="00440F7F" w:rsidP="006F481A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4E0BCB0D" w14:textId="77777777" w:rsidR="00440F7F" w:rsidRPr="004D2136" w:rsidRDefault="00440F7F" w:rsidP="00440F7F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/>
          <w:b/>
          <w:szCs w:val="21"/>
        </w:rPr>
        <w:t>1</w:t>
      </w:r>
      <w:r w:rsidRPr="004D2136">
        <w:rPr>
          <w:rFonts w:ascii="Times New Roman" w:eastAsia="宋体" w:hAnsi="Times New Roman" w:cs="Times New Roman" w:hint="eastAsia"/>
          <w:b/>
          <w:szCs w:val="21"/>
        </w:rPr>
        <w:t>．</w:t>
      </w:r>
      <w:r>
        <w:rPr>
          <w:rFonts w:ascii="Times New Roman" w:eastAsia="宋体" w:hAnsi="Times New Roman" w:cs="Times New Roman" w:hint="eastAsia"/>
          <w:b/>
          <w:szCs w:val="21"/>
        </w:rPr>
        <w:t>触发器基本功能测试。</w:t>
      </w:r>
      <w:r>
        <w:rPr>
          <w:rFonts w:ascii="Times New Roman" w:eastAsia="宋体" w:hAnsi="Times New Roman" w:cs="Times New Roman" w:hint="eastAsia"/>
          <w:b/>
          <w:szCs w:val="21"/>
        </w:rPr>
        <w:t xml:space="preserve"> </w:t>
      </w:r>
    </w:p>
    <w:p w14:paraId="3579A111" w14:textId="77777777" w:rsidR="006F481A" w:rsidRPr="004D2136" w:rsidRDefault="00440F7F" w:rsidP="00440F7F">
      <w:pPr>
        <w:adjustRightInd w:val="0"/>
        <w:snapToGrid w:val="0"/>
        <w:spacing w:line="288" w:lineRule="auto"/>
        <w:ind w:left="418"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1.1</w:t>
      </w:r>
      <w:r w:rsidR="00E96205" w:rsidRPr="004D2136">
        <w:rPr>
          <w:rFonts w:ascii="Times New Roman" w:eastAsia="宋体" w:hAnsi="Times New Roman" w:cs="Times New Roman" w:hint="eastAsia"/>
          <w:b/>
          <w:szCs w:val="21"/>
        </w:rPr>
        <w:t>维持</w:t>
      </w:r>
      <w:r w:rsidR="00E96205">
        <w:rPr>
          <w:rFonts w:ascii="Times New Roman" w:eastAsia="宋体" w:hAnsi="Times New Roman" w:cs="Times New Roman" w:hint="eastAsia"/>
          <w:b/>
          <w:szCs w:val="21"/>
        </w:rPr>
        <w:t>——</w:t>
      </w:r>
      <w:r w:rsidR="00E96205" w:rsidRPr="004D2136">
        <w:rPr>
          <w:rFonts w:ascii="Times New Roman" w:eastAsia="宋体" w:hAnsi="Times New Roman" w:cs="Times New Roman" w:hint="eastAsia"/>
          <w:b/>
          <w:szCs w:val="21"/>
        </w:rPr>
        <w:t>阻塞型</w:t>
      </w:r>
      <w:r w:rsidR="00E96205" w:rsidRPr="004D2136">
        <w:rPr>
          <w:rFonts w:ascii="Times New Roman" w:eastAsia="宋体" w:hAnsi="Times New Roman" w:cs="Times New Roman"/>
          <w:b/>
          <w:szCs w:val="21"/>
        </w:rPr>
        <w:t>D</w:t>
      </w:r>
      <w:r w:rsidR="00E96205" w:rsidRPr="004D2136">
        <w:rPr>
          <w:rFonts w:ascii="Times New Roman" w:eastAsia="宋体" w:hAnsi="Times New Roman" w:cs="Times New Roman" w:hint="eastAsia"/>
          <w:b/>
          <w:szCs w:val="21"/>
        </w:rPr>
        <w:t>触发器功能测试</w:t>
      </w:r>
      <w:r w:rsidR="00360C99">
        <w:rPr>
          <w:rFonts w:ascii="Times New Roman" w:eastAsia="宋体" w:hAnsi="Times New Roman" w:cs="Times New Roman" w:hint="eastAsia"/>
          <w:b/>
          <w:szCs w:val="21"/>
        </w:rPr>
        <w:t xml:space="preserve"> </w:t>
      </w:r>
    </w:p>
    <w:p w14:paraId="1624DFDF" w14:textId="77777777" w:rsidR="00E96205" w:rsidRDefault="00E96205" w:rsidP="00E96205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双</w:t>
      </w: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/>
          <w:szCs w:val="21"/>
        </w:rPr>
        <w:t>型正边沿维持</w:t>
      </w:r>
      <w:r>
        <w:rPr>
          <w:rFonts w:ascii="Times New Roman" w:eastAsia="宋体" w:hAnsi="Times New Roman" w:cs="Times New Roman" w:hint="eastAsia"/>
          <w:szCs w:val="21"/>
        </w:rPr>
        <w:t>——</w:t>
      </w:r>
      <w:r>
        <w:rPr>
          <w:rFonts w:ascii="Times New Roman" w:eastAsia="宋体" w:hAnsi="Times New Roman" w:cs="Times New Roman"/>
          <w:szCs w:val="21"/>
        </w:rPr>
        <w:t>阻塞触发器</w:t>
      </w:r>
      <w:r>
        <w:rPr>
          <w:rFonts w:ascii="Times New Roman" w:eastAsia="宋体" w:hAnsi="Times New Roman" w:cs="Times New Roman"/>
          <w:szCs w:val="21"/>
        </w:rPr>
        <w:t>74LS74</w:t>
      </w:r>
      <w:r>
        <w:rPr>
          <w:rFonts w:ascii="Times New Roman" w:eastAsia="宋体" w:hAnsi="Times New Roman" w:cs="Times New Roman"/>
          <w:szCs w:val="21"/>
        </w:rPr>
        <w:t>的逻辑符号如图</w:t>
      </w:r>
      <w:r w:rsidR="00AC7BDE">
        <w:rPr>
          <w:rFonts w:ascii="Times New Roman" w:eastAsia="宋体" w:hAnsi="Times New Roman" w:cs="Times New Roman"/>
          <w:szCs w:val="21"/>
        </w:rPr>
        <w:t>10-12</w:t>
      </w:r>
      <w:r>
        <w:rPr>
          <w:rFonts w:ascii="Times New Roman" w:eastAsia="宋体" w:hAnsi="Times New Roman" w:cs="Times New Roman"/>
          <w:szCs w:val="21"/>
        </w:rPr>
        <w:t>所示。</w:t>
      </w:r>
    </w:p>
    <w:p w14:paraId="1FAD278F" w14:textId="77777777" w:rsidR="00E96205" w:rsidRDefault="00E96205" w:rsidP="00E96205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图中</w:t>
      </w:r>
      <w:r w:rsidRPr="002C1AC2">
        <w:rPr>
          <w:rFonts w:ascii="Times New Roman" w:eastAsia="宋体" w:hAnsi="Times New Roman" w:cs="Times New Roman"/>
          <w:position w:val="-12"/>
          <w:szCs w:val="21"/>
        </w:rPr>
        <w:object w:dxaOrig="279" w:dyaOrig="380" w14:anchorId="41441F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9" type="#_x0000_t75" style="width:14.5pt;height:22pt" o:ole="">
            <v:imagedata r:id="rId8" o:title=""/>
          </v:shape>
          <o:OLEObject Type="Embed" ProgID="Equation.DSMT4" ShapeID="_x0000_i1049" DrawAspect="Content" ObjectID="_1824311595" r:id="rId9"/>
        </w:object>
      </w:r>
      <w:r>
        <w:rPr>
          <w:rFonts w:ascii="Times New Roman" w:eastAsia="宋体" w:hAnsi="Times New Roman" w:cs="Times New Roman"/>
          <w:szCs w:val="21"/>
        </w:rPr>
        <w:t>、</w:t>
      </w:r>
      <w:r w:rsidRPr="002C1AC2">
        <w:rPr>
          <w:rFonts w:ascii="Times New Roman" w:eastAsia="宋体" w:hAnsi="Times New Roman" w:cs="Times New Roman"/>
          <w:position w:val="-12"/>
          <w:szCs w:val="21"/>
        </w:rPr>
        <w:object w:dxaOrig="340" w:dyaOrig="380" w14:anchorId="6D735CFD">
          <v:shape id="_x0000_i1050" type="#_x0000_t75" style="width:14.5pt;height:22pt" o:ole="">
            <v:imagedata r:id="rId10" o:title=""/>
          </v:shape>
          <o:OLEObject Type="Embed" ProgID="Equation.DSMT4" ShapeID="_x0000_i1050" DrawAspect="Content" ObjectID="_1824311596" r:id="rId11"/>
        </w:object>
      </w:r>
      <w:r>
        <w:rPr>
          <w:rFonts w:ascii="Times New Roman" w:eastAsia="宋体" w:hAnsi="Times New Roman" w:cs="Times New Roman"/>
          <w:szCs w:val="21"/>
        </w:rPr>
        <w:t>端为异步置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端，置</w:t>
      </w:r>
      <w:r>
        <w:rPr>
          <w:rFonts w:ascii="Times New Roman" w:eastAsia="宋体" w:hAnsi="Times New Roman" w:cs="Times New Roman"/>
          <w:szCs w:val="21"/>
        </w:rPr>
        <w:t>0</w:t>
      </w:r>
      <w:r>
        <w:rPr>
          <w:rFonts w:ascii="Times New Roman" w:eastAsia="宋体" w:hAnsi="Times New Roman" w:cs="Times New Roman"/>
          <w:szCs w:val="21"/>
        </w:rPr>
        <w:t>端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或称异步置位，复位端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。</w:t>
      </w:r>
      <w:r>
        <w:rPr>
          <w:rFonts w:ascii="Times New Roman" w:eastAsia="宋体" w:hAnsi="Times New Roman" w:cs="Times New Roman"/>
          <w:szCs w:val="21"/>
        </w:rPr>
        <w:t>CP</w:t>
      </w:r>
      <w:r>
        <w:rPr>
          <w:rFonts w:ascii="Times New Roman" w:eastAsia="宋体" w:hAnsi="Times New Roman" w:cs="Times New Roman"/>
          <w:szCs w:val="21"/>
        </w:rPr>
        <w:t>为时钟脉冲端。</w:t>
      </w:r>
    </w:p>
    <w:p w14:paraId="50D35F9B" w14:textId="77777777" w:rsidR="00E96205" w:rsidRDefault="00E96205" w:rsidP="00E96205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试按下面步骤做实验：</w:t>
      </w:r>
    </w:p>
    <w:p w14:paraId="5807A229" w14:textId="77777777" w:rsidR="00E96205" w:rsidRDefault="00E96205" w:rsidP="00E96205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分别在</w:t>
      </w:r>
      <w:r w:rsidRPr="002C1AC2">
        <w:rPr>
          <w:rFonts w:ascii="Times New Roman" w:eastAsia="宋体" w:hAnsi="Times New Roman" w:cs="Times New Roman"/>
          <w:position w:val="-12"/>
          <w:szCs w:val="21"/>
        </w:rPr>
        <w:object w:dxaOrig="279" w:dyaOrig="380" w14:anchorId="7DC356EF">
          <v:shape id="_x0000_i1051" type="#_x0000_t75" style="width:14.5pt;height:22pt" o:ole="">
            <v:imagedata r:id="rId8" o:title=""/>
          </v:shape>
          <o:OLEObject Type="Embed" ProgID="Equation.DSMT4" ShapeID="_x0000_i1051" DrawAspect="Content" ObjectID="_1824311597" r:id="rId12"/>
        </w:object>
      </w:r>
      <w:r>
        <w:rPr>
          <w:rFonts w:ascii="Times New Roman" w:eastAsia="宋体" w:hAnsi="Times New Roman" w:cs="Times New Roman"/>
          <w:szCs w:val="21"/>
        </w:rPr>
        <w:t>、</w:t>
      </w:r>
      <w:r w:rsidRPr="002C1AC2">
        <w:rPr>
          <w:rFonts w:ascii="Times New Roman" w:eastAsia="宋体" w:hAnsi="Times New Roman" w:cs="Times New Roman"/>
          <w:position w:val="-12"/>
          <w:szCs w:val="21"/>
        </w:rPr>
        <w:object w:dxaOrig="340" w:dyaOrig="380" w14:anchorId="49EB06EF">
          <v:shape id="_x0000_i1052" type="#_x0000_t75" style="width:14.5pt;height:19.5pt" o:ole="">
            <v:imagedata r:id="rId10" o:title=""/>
          </v:shape>
          <o:OLEObject Type="Embed" ProgID="Equation.DSMT4" ShapeID="_x0000_i1052" DrawAspect="Content" ObjectID="_1824311598" r:id="rId13"/>
        </w:object>
      </w:r>
      <w:r>
        <w:rPr>
          <w:rFonts w:ascii="Times New Roman" w:eastAsia="宋体" w:hAnsi="Times New Roman" w:cs="Times New Roman"/>
          <w:szCs w:val="21"/>
        </w:rPr>
        <w:t>端加低电平，观察并记录</w:t>
      </w:r>
      <w:r>
        <w:rPr>
          <w:rFonts w:ascii="Times New Roman" w:eastAsia="宋体" w:hAnsi="Times New Roman" w:cs="Times New Roman"/>
          <w:szCs w:val="21"/>
        </w:rPr>
        <w:t>Q</w:t>
      </w:r>
      <w:r>
        <w:rPr>
          <w:rFonts w:ascii="Times New Roman" w:eastAsia="宋体" w:hAnsi="Times New Roman" w:cs="Times New Roman"/>
          <w:szCs w:val="21"/>
        </w:rPr>
        <w:t>、</w:t>
      </w:r>
      <w:r w:rsidRPr="003727AA">
        <w:rPr>
          <w:rFonts w:ascii="Times New Roman" w:eastAsia="宋体" w:hAnsi="Times New Roman" w:cs="Times New Roman"/>
          <w:position w:val="-10"/>
          <w:szCs w:val="21"/>
        </w:rPr>
        <w:object w:dxaOrig="240" w:dyaOrig="360" w14:anchorId="5875DF41">
          <v:shape id="_x0000_i1053" type="#_x0000_t75" style="width:14.5pt;height:19.5pt" o:ole="">
            <v:imagedata r:id="rId14" o:title=""/>
          </v:shape>
          <o:OLEObject Type="Embed" ProgID="Equation.DSMT4" ShapeID="_x0000_i1053" DrawAspect="Content" ObjectID="_1824311599" r:id="rId15"/>
        </w:object>
      </w:r>
      <w:r>
        <w:rPr>
          <w:rFonts w:ascii="Times New Roman" w:eastAsia="宋体" w:hAnsi="Times New Roman" w:cs="Times New Roman"/>
          <w:szCs w:val="21"/>
        </w:rPr>
        <w:t>端的状态。</w:t>
      </w:r>
    </w:p>
    <w:p w14:paraId="37E4EB77" w14:textId="77777777" w:rsidR="00E96205" w:rsidRDefault="00E96205" w:rsidP="00E96205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令</w:t>
      </w:r>
      <w:r w:rsidRPr="002C1AC2">
        <w:rPr>
          <w:rFonts w:ascii="Times New Roman" w:eastAsia="宋体" w:hAnsi="Times New Roman" w:cs="Times New Roman"/>
          <w:position w:val="-12"/>
          <w:szCs w:val="21"/>
        </w:rPr>
        <w:object w:dxaOrig="279" w:dyaOrig="380" w14:anchorId="3D02B80D">
          <v:shape id="_x0000_i1054" type="#_x0000_t75" style="width:14.5pt;height:19.5pt" o:ole="">
            <v:imagedata r:id="rId8" o:title=""/>
          </v:shape>
          <o:OLEObject Type="Embed" ProgID="Equation.DSMT4" ShapeID="_x0000_i1054" DrawAspect="Content" ObjectID="_1824311600" r:id="rId16"/>
        </w:object>
      </w:r>
      <w:r>
        <w:rPr>
          <w:rFonts w:ascii="Times New Roman" w:eastAsia="宋体" w:hAnsi="Times New Roman" w:cs="Times New Roman"/>
          <w:szCs w:val="21"/>
        </w:rPr>
        <w:t>、</w:t>
      </w:r>
      <w:r w:rsidRPr="002C1AC2">
        <w:rPr>
          <w:rFonts w:ascii="Times New Roman" w:eastAsia="宋体" w:hAnsi="Times New Roman" w:cs="Times New Roman"/>
          <w:position w:val="-12"/>
          <w:szCs w:val="21"/>
        </w:rPr>
        <w:object w:dxaOrig="340" w:dyaOrig="380" w14:anchorId="2C5B92BB">
          <v:shape id="_x0000_i1055" type="#_x0000_t75" style="width:14.5pt;height:19.5pt" o:ole="">
            <v:imagedata r:id="rId10" o:title=""/>
          </v:shape>
          <o:OLEObject Type="Embed" ProgID="Equation.DSMT4" ShapeID="_x0000_i1055" DrawAspect="Content" ObjectID="_1824311601" r:id="rId17"/>
        </w:object>
      </w:r>
      <w:r>
        <w:rPr>
          <w:rFonts w:ascii="Times New Roman" w:eastAsia="宋体" w:hAnsi="Times New Roman" w:cs="Times New Roman"/>
          <w:szCs w:val="21"/>
        </w:rPr>
        <w:t>端为高电平，</w:t>
      </w: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/>
          <w:szCs w:val="21"/>
        </w:rPr>
        <w:t>端分别接高，低电平，用单脉冲作为</w:t>
      </w:r>
      <w:r>
        <w:rPr>
          <w:rFonts w:ascii="Times New Roman" w:eastAsia="宋体" w:hAnsi="Times New Roman" w:cs="Times New Roman"/>
          <w:szCs w:val="21"/>
        </w:rPr>
        <w:t>CP</w:t>
      </w:r>
      <w:r>
        <w:rPr>
          <w:rFonts w:ascii="Times New Roman" w:eastAsia="宋体" w:hAnsi="Times New Roman" w:cs="Times New Roman"/>
          <w:szCs w:val="21"/>
        </w:rPr>
        <w:t>，观察并记录当</w:t>
      </w:r>
      <w:r>
        <w:rPr>
          <w:rFonts w:ascii="Times New Roman" w:eastAsia="宋体" w:hAnsi="Times New Roman" w:cs="Times New Roman"/>
          <w:szCs w:val="21"/>
        </w:rPr>
        <w:t>CP</w:t>
      </w:r>
      <w:r>
        <w:rPr>
          <w:rFonts w:ascii="Times New Roman" w:eastAsia="宋体" w:hAnsi="Times New Roman" w:cs="Times New Roman"/>
          <w:szCs w:val="21"/>
        </w:rPr>
        <w:t>为</w:t>
      </w:r>
      <w:r>
        <w:rPr>
          <w:rFonts w:ascii="Times New Roman" w:eastAsia="宋体" w:hAnsi="Times New Roman" w:cs="Times New Roman"/>
          <w:szCs w:val="21"/>
        </w:rPr>
        <w:t>0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↑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↓</w:t>
      </w:r>
      <w:r>
        <w:rPr>
          <w:rFonts w:ascii="Times New Roman" w:eastAsia="宋体" w:hAnsi="Times New Roman" w:cs="Times New Roman"/>
          <w:szCs w:val="21"/>
        </w:rPr>
        <w:t>时</w:t>
      </w:r>
      <w:r>
        <w:rPr>
          <w:rFonts w:ascii="Times New Roman" w:eastAsia="宋体" w:hAnsi="Times New Roman" w:cs="Times New Roman"/>
          <w:szCs w:val="21"/>
        </w:rPr>
        <w:t>Q</w:t>
      </w:r>
      <w:r>
        <w:rPr>
          <w:rFonts w:ascii="Times New Roman" w:eastAsia="宋体" w:hAnsi="Times New Roman" w:cs="Times New Roman"/>
          <w:szCs w:val="21"/>
        </w:rPr>
        <w:t>端状态的变化</w:t>
      </w:r>
      <w:r w:rsidR="00634F12">
        <w:rPr>
          <w:rFonts w:ascii="Times New Roman" w:eastAsia="宋体" w:hAnsi="Times New Roman" w:cs="Times New Roman" w:hint="eastAsia"/>
          <w:szCs w:val="21"/>
        </w:rPr>
        <w:t>，填写表</w:t>
      </w:r>
      <w:r w:rsidR="00AC7BDE">
        <w:rPr>
          <w:rFonts w:ascii="Times New Roman" w:eastAsia="宋体" w:hAnsi="Times New Roman" w:cs="Times New Roman"/>
          <w:szCs w:val="21"/>
        </w:rPr>
        <w:t>10-8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642A15A3" w14:textId="77777777" w:rsidR="00634F12" w:rsidRDefault="00000000" w:rsidP="00634F12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pict w14:anchorId="5018D8C3">
          <v:shapetype id="_x0000_t202" coordsize="21600,21600" o:spt="202" path="m,l,21600r21600,l21600,xe">
            <v:stroke joinstyle="miter"/>
            <v:path gradientshapeok="t" o:connecttype="rect"/>
          </v:shapetype>
          <v:shape id="_x0000_s2104" type="#_x0000_t202" style="position:absolute;left:0;text-align:left;margin-left:146pt;margin-top:106.3pt;width:118.25pt;height:24.95pt;z-index:251696128;visibility:visible;mso-width-relative:margin;mso-height-relative:margin" stroked="f">
            <v:textbox>
              <w:txbxContent>
                <w:p w14:paraId="303600BD" w14:textId="77777777" w:rsidR="00AC7BDE" w:rsidRPr="004D2136" w:rsidRDefault="00AC7BDE" w:rsidP="00634F12">
                  <w:pPr>
                    <w:ind w:firstLineChars="150" w:firstLine="270"/>
                    <w:rPr>
                      <w:sz w:val="18"/>
                      <w:szCs w:val="18"/>
                    </w:rPr>
                  </w:pPr>
                  <w:r w:rsidRPr="004D2136">
                    <w:rPr>
                      <w:rFonts w:hint="eastAsia"/>
                      <w:sz w:val="18"/>
                      <w:szCs w:val="18"/>
                    </w:rPr>
                    <w:t>图</w:t>
                  </w:r>
                  <w:r>
                    <w:rPr>
                      <w:sz w:val="18"/>
                      <w:szCs w:val="18"/>
                    </w:rPr>
                    <w:t>10-12</w:t>
                  </w:r>
                  <w:r w:rsidRPr="004D2136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cs="Times New Roman" w:hint="eastAsia"/>
                      <w:sz w:val="18"/>
                      <w:szCs w:val="18"/>
                    </w:rPr>
                    <w:t xml:space="preserve"> </w:t>
                  </w:r>
                  <w:r w:rsidRPr="004D2136">
                    <w:rPr>
                      <w:rFonts w:ascii="Times New Roman" w:hAnsi="Times New Roman" w:cs="Times New Roman"/>
                      <w:sz w:val="18"/>
                      <w:szCs w:val="18"/>
                    </w:rPr>
                    <w:t>D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r w:rsidRPr="004D2136">
                    <w:rPr>
                      <w:rFonts w:ascii="Times New Roman" w:hAnsi="Times New Roman" w:cs="Times New Roman"/>
                      <w:sz w:val="18"/>
                      <w:szCs w:val="18"/>
                    </w:rPr>
                    <w:t>FF</w:t>
                  </w:r>
                  <w:r>
                    <w:rPr>
                      <w:rFonts w:hint="eastAsia"/>
                      <w:sz w:val="18"/>
                      <w:szCs w:val="18"/>
                    </w:rPr>
                    <w:t>逻辑符号</w:t>
                  </w:r>
                </w:p>
              </w:txbxContent>
            </v:textbox>
          </v:shape>
        </w:pict>
      </w:r>
      <w:r w:rsidR="00634F12" w:rsidRPr="00677F33">
        <w:rPr>
          <w:noProof/>
        </w:rPr>
        <w:drawing>
          <wp:inline distT="0" distB="0" distL="0" distR="0" wp14:anchorId="64409FF5" wp14:editId="1E456228">
            <wp:extent cx="1606164" cy="1390308"/>
            <wp:effectExtent l="0" t="0" r="0" b="0"/>
            <wp:docPr id="274" name="图片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164" cy="1390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CED26" w14:textId="77777777" w:rsidR="00F10B9E" w:rsidRPr="00E96205" w:rsidRDefault="00F10B9E" w:rsidP="00634F12">
      <w:pPr>
        <w:autoSpaceDE w:val="0"/>
        <w:autoSpaceDN w:val="0"/>
        <w:adjustRightInd w:val="0"/>
        <w:snapToGrid w:val="0"/>
        <w:spacing w:line="288" w:lineRule="auto"/>
        <w:jc w:val="center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6272A9F6" w14:textId="77777777" w:rsidR="00F10B9E" w:rsidRPr="00634F12" w:rsidRDefault="00F10B9E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63EF366E" w14:textId="77777777" w:rsidR="00634F12" w:rsidRPr="004D2136" w:rsidRDefault="00634F12" w:rsidP="00634F12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 w:rsidR="00AC7BDE">
        <w:rPr>
          <w:rFonts w:ascii="Times New Roman" w:eastAsia="宋体" w:hAnsi="Times New Roman" w:cs="Times New Roman"/>
          <w:b/>
          <w:szCs w:val="21"/>
        </w:rPr>
        <w:t>10-8</w:t>
      </w:r>
      <w:r>
        <w:rPr>
          <w:rFonts w:ascii="Times New Roman" w:eastAsia="宋体" w:hAnsi="Times New Roman" w:cs="Times New Roman"/>
          <w:b/>
          <w:szCs w:val="21"/>
        </w:rPr>
        <w:t xml:space="preserve">  </w:t>
      </w:r>
      <w:r>
        <w:rPr>
          <w:rFonts w:ascii="Times New Roman" w:eastAsia="宋体" w:hAnsi="Times New Roman" w:cs="Times New Roman" w:hint="eastAsia"/>
          <w:b/>
          <w:szCs w:val="21"/>
        </w:rPr>
        <w:t>D</w:t>
      </w:r>
      <w:r>
        <w:rPr>
          <w:rFonts w:ascii="Times New Roman" w:eastAsia="宋体" w:hAnsi="Times New Roman" w:cs="Times New Roman" w:hint="eastAsia"/>
          <w:b/>
          <w:szCs w:val="21"/>
        </w:rPr>
        <w:t>触发器真值表（测量）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4"/>
        <w:gridCol w:w="50"/>
        <w:gridCol w:w="854"/>
        <w:gridCol w:w="1253"/>
        <w:gridCol w:w="1256"/>
        <w:gridCol w:w="1256"/>
        <w:gridCol w:w="1266"/>
      </w:tblGrid>
      <w:tr w:rsidR="00634F12" w:rsidRPr="008B7FE5" w14:paraId="13D11B36" w14:textId="77777777" w:rsidTr="00A43420">
        <w:trPr>
          <w:trHeight w:val="541"/>
          <w:jc w:val="center"/>
        </w:trPr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B0801A9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position w:val="-12"/>
                <w:szCs w:val="21"/>
              </w:rPr>
              <w:object w:dxaOrig="279" w:dyaOrig="380" w14:anchorId="66D35E70">
                <v:shape id="_x0000_i1056" type="#_x0000_t75" style="width:14.5pt;height:19.5pt" o:ole="">
                  <v:imagedata r:id="rId19" o:title=""/>
                </v:shape>
                <o:OLEObject Type="Embed" ProgID="Equation.DSMT4" ShapeID="_x0000_i1056" DrawAspect="Content" ObjectID="_1824311602" r:id="rId20"/>
              </w:objec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349938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position w:val="-12"/>
                <w:szCs w:val="21"/>
              </w:rPr>
              <w:object w:dxaOrig="340" w:dyaOrig="380" w14:anchorId="55DADA95">
                <v:shape id="_x0000_i1057" type="#_x0000_t75" style="width:14.5pt;height:19.5pt" o:ole="">
                  <v:imagedata r:id="rId21" o:title=""/>
                </v:shape>
                <o:OLEObject Type="Embed" ProgID="Equation.DSMT4" ShapeID="_x0000_i1057" DrawAspect="Content" ObjectID="_1824311603" r:id="rId22"/>
              </w:objec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E6D7AD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szCs w:val="21"/>
              </w:rPr>
              <w:t>CP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ECFBFD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szCs w:val="21"/>
              </w:rPr>
              <w:t>D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8BE138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szCs w:val="21"/>
              </w:rPr>
              <w:t>Q</w:t>
            </w:r>
            <w:r w:rsidRPr="0087419C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n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4BDFAF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szCs w:val="21"/>
              </w:rPr>
              <w:t>Q</w:t>
            </w:r>
            <w:r w:rsidRPr="0087419C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n</w:t>
            </w:r>
            <w:r w:rsidRPr="0087419C">
              <w:rPr>
                <w:rFonts w:ascii="Times New Roman" w:eastAsia="宋体" w:hAnsi="Times New Roman" w:cs="Times New Roman"/>
                <w:szCs w:val="21"/>
                <w:vertAlign w:val="superscript"/>
                <w:lang w:val="zh-CN"/>
              </w:rPr>
              <w:t>+1</w:t>
            </w:r>
          </w:p>
        </w:tc>
      </w:tr>
      <w:tr w:rsidR="00634F12" w:rsidRPr="008B7FE5" w14:paraId="72ECF52E" w14:textId="77777777" w:rsidTr="00A43420">
        <w:trPr>
          <w:trHeight w:val="340"/>
          <w:jc w:val="center"/>
        </w:trPr>
        <w:tc>
          <w:tcPr>
            <w:tcW w:w="8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80DA9E7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904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3BE11B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25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3788A5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125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88218DB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004727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B6627B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34F12" w:rsidRPr="008B7FE5" w14:paraId="4734437B" w14:textId="77777777" w:rsidTr="00A43420">
        <w:trPr>
          <w:trHeight w:val="340"/>
          <w:jc w:val="center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786D728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4" w:type="dxa"/>
            <w:gridSpan w:val="2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F8CD4E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5E916E2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A1FA502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0A0D74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B2D8CE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34F12" w:rsidRPr="008B7FE5" w14:paraId="66487A79" w14:textId="77777777" w:rsidTr="00A43420">
        <w:trPr>
          <w:trHeight w:val="340"/>
          <w:jc w:val="center"/>
        </w:trPr>
        <w:tc>
          <w:tcPr>
            <w:tcW w:w="8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B0DAE36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904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E11002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125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2FCDA7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125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F170F5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87596C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7E45CB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34F12" w:rsidRPr="008B7FE5" w14:paraId="4A15A030" w14:textId="77777777" w:rsidTr="00A43420">
        <w:trPr>
          <w:trHeight w:val="340"/>
          <w:jc w:val="center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58F6C5F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4" w:type="dxa"/>
            <w:gridSpan w:val="2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3D2804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7350170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784F350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7724CC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CB6CB1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34F12" w:rsidRPr="008B7FE5" w14:paraId="4ACC329D" w14:textId="77777777" w:rsidTr="00A43420">
        <w:trPr>
          <w:trHeight w:val="340"/>
          <w:jc w:val="center"/>
        </w:trPr>
        <w:tc>
          <w:tcPr>
            <w:tcW w:w="8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AAF1BC4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904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C90F3C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25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5A5341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D410C">
              <w:rPr>
                <w:noProof/>
                <w:szCs w:val="21"/>
              </w:rPr>
              <w:drawing>
                <wp:inline distT="0" distB="0" distL="114300" distR="114300" wp14:anchorId="4800758C" wp14:editId="54AA5985">
                  <wp:extent cx="264381" cy="310101"/>
                  <wp:effectExtent l="19050" t="0" r="2319" b="0"/>
                  <wp:docPr id="744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204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lum contrast="10000"/>
                          </a:blip>
                          <a:srcRect l="12852" r="11181" b="170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81" cy="310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38B22A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17CF05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6DE3E3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34F12" w:rsidRPr="008B7FE5" w14:paraId="6EAC7F68" w14:textId="77777777" w:rsidTr="00A43420">
        <w:trPr>
          <w:trHeight w:val="340"/>
          <w:jc w:val="center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6BE7EE3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4" w:type="dxa"/>
            <w:gridSpan w:val="2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1699BE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F14C83D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B52D189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3D348A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153559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34F12" w:rsidRPr="008B7FE5" w14:paraId="5EED13BA" w14:textId="77777777" w:rsidTr="00A43420">
        <w:trPr>
          <w:trHeight w:val="340"/>
          <w:jc w:val="center"/>
        </w:trPr>
        <w:tc>
          <w:tcPr>
            <w:tcW w:w="8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AA0B516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904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4FF405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25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51344A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D410C">
              <w:rPr>
                <w:noProof/>
                <w:szCs w:val="21"/>
              </w:rPr>
              <w:drawing>
                <wp:inline distT="0" distB="0" distL="114300" distR="114300" wp14:anchorId="26391F1B" wp14:editId="786B15D6">
                  <wp:extent cx="264381" cy="310101"/>
                  <wp:effectExtent l="19050" t="0" r="2319" b="0"/>
                  <wp:docPr id="745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204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lum contrast="10000"/>
                          </a:blip>
                          <a:srcRect l="12852" r="11181" b="170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81" cy="310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4FD7DF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194973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23868A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34F12" w:rsidRPr="008B7FE5" w14:paraId="3591BFF9" w14:textId="77777777" w:rsidTr="00A43420">
        <w:trPr>
          <w:trHeight w:val="340"/>
          <w:jc w:val="center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81ABE3B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4" w:type="dxa"/>
            <w:gridSpan w:val="2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00BA58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F9A4CD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6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F34165A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4A5849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2996F9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34F12" w:rsidRPr="008B7FE5" w14:paraId="2643835E" w14:textId="77777777" w:rsidTr="00A43420">
        <w:trPr>
          <w:trHeight w:val="340"/>
          <w:jc w:val="center"/>
        </w:trPr>
        <w:tc>
          <w:tcPr>
            <w:tcW w:w="85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37E947E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854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1361DE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2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49E4F0C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D2136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114300" distR="114300" wp14:anchorId="3F31BA70" wp14:editId="71CA32BA">
                  <wp:extent cx="264381" cy="310101"/>
                  <wp:effectExtent l="19050" t="0" r="2319" b="0"/>
                  <wp:docPr id="746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204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lum contrast="10000"/>
                          </a:blip>
                          <a:srcRect l="12852" r="11181" b="17021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64381" cy="310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84B718C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150012C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49AB74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34F12" w:rsidRPr="008B7FE5" w14:paraId="0B86C657" w14:textId="77777777" w:rsidTr="00A43420">
        <w:trPr>
          <w:trHeight w:val="340"/>
          <w:jc w:val="center"/>
        </w:trPr>
        <w:tc>
          <w:tcPr>
            <w:tcW w:w="854" w:type="dxa"/>
            <w:gridSpan w:val="2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71386B1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4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22EA1A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D7BAAF5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6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C5A45BB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E31F0C6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EEAD9B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34F12" w:rsidRPr="008B7FE5" w14:paraId="3678756E" w14:textId="77777777" w:rsidTr="00A43420">
        <w:trPr>
          <w:trHeight w:val="340"/>
          <w:jc w:val="center"/>
        </w:trPr>
        <w:tc>
          <w:tcPr>
            <w:tcW w:w="854" w:type="dxa"/>
            <w:gridSpan w:val="2"/>
            <w:vMerge w:val="restar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C739F78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854" w:type="dxa"/>
            <w:vMerge w:val="restar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B98A5A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253" w:type="dxa"/>
            <w:vMerge w:val="restar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AFD4450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D2136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114300" distR="114300" wp14:anchorId="7508F3D1" wp14:editId="737E88A4">
                  <wp:extent cx="264381" cy="310101"/>
                  <wp:effectExtent l="19050" t="0" r="2319" b="0"/>
                  <wp:docPr id="747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204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lum contrast="10000"/>
                          </a:blip>
                          <a:srcRect l="12852" r="11181" b="17021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64381" cy="310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6" w:type="dxa"/>
            <w:vMerge w:val="restar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1326B95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5607A5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7419C"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7040F2" w14:textId="77777777" w:rsidR="00634F12" w:rsidRPr="0087419C" w:rsidRDefault="00634F12" w:rsidP="00A4342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463DDDEB" w14:textId="77777777" w:rsidR="00F10B9E" w:rsidRDefault="00F10B9E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4E775BDC" w14:textId="77777777" w:rsidR="00634F12" w:rsidRDefault="00634F12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540BD871" w14:textId="77777777" w:rsidR="00634F12" w:rsidRPr="004D2136" w:rsidRDefault="00440F7F" w:rsidP="00440F7F">
      <w:pPr>
        <w:adjustRightInd w:val="0"/>
        <w:snapToGrid w:val="0"/>
        <w:spacing w:line="288" w:lineRule="auto"/>
        <w:ind w:left="418"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1.</w:t>
      </w:r>
      <w:r w:rsidR="00634F12">
        <w:rPr>
          <w:rFonts w:ascii="Times New Roman" w:eastAsia="宋体" w:hAnsi="Times New Roman" w:cs="Times New Roman"/>
          <w:b/>
          <w:szCs w:val="21"/>
        </w:rPr>
        <w:t>2</w:t>
      </w:r>
      <w:r w:rsidR="00634F12" w:rsidRPr="004D2136">
        <w:rPr>
          <w:rFonts w:ascii="Times New Roman" w:eastAsia="宋体" w:hAnsi="Times New Roman" w:cs="Times New Roman" w:hint="eastAsia"/>
          <w:b/>
          <w:szCs w:val="21"/>
        </w:rPr>
        <w:t>负边沿</w:t>
      </w:r>
      <w:r w:rsidR="00634F12" w:rsidRPr="004D2136">
        <w:rPr>
          <w:rFonts w:ascii="Times New Roman" w:eastAsia="宋体" w:hAnsi="Times New Roman" w:cs="Times New Roman"/>
          <w:b/>
          <w:szCs w:val="21"/>
        </w:rPr>
        <w:t>J-K</w:t>
      </w:r>
      <w:r w:rsidR="00634F12" w:rsidRPr="004D2136">
        <w:rPr>
          <w:rFonts w:ascii="Times New Roman" w:eastAsia="宋体" w:hAnsi="Times New Roman" w:cs="Times New Roman" w:hint="eastAsia"/>
          <w:b/>
          <w:szCs w:val="21"/>
        </w:rPr>
        <w:t>触发器功能测试</w:t>
      </w:r>
    </w:p>
    <w:p w14:paraId="657B58DD" w14:textId="77777777" w:rsidR="00F10B9E" w:rsidRDefault="00634F12" w:rsidP="00ED0DF0">
      <w:pPr>
        <w:adjustRightInd w:val="0"/>
        <w:snapToGrid w:val="0"/>
        <w:spacing w:line="288" w:lineRule="auto"/>
        <w:ind w:firstLineChars="200"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  <w:r>
        <w:rPr>
          <w:rFonts w:ascii="Times New Roman" w:eastAsia="宋体" w:hAnsi="Times New Roman" w:cs="Times New Roman"/>
          <w:szCs w:val="21"/>
        </w:rPr>
        <w:t>双</w:t>
      </w:r>
      <w:r>
        <w:rPr>
          <w:rFonts w:ascii="Times New Roman" w:eastAsia="宋体" w:hAnsi="Times New Roman" w:cs="Times New Roman"/>
          <w:szCs w:val="21"/>
        </w:rPr>
        <w:t>J-K</w:t>
      </w:r>
      <w:r>
        <w:rPr>
          <w:rFonts w:ascii="Times New Roman" w:eastAsia="宋体" w:hAnsi="Times New Roman" w:cs="Times New Roman"/>
          <w:szCs w:val="21"/>
        </w:rPr>
        <w:t>负边沿触发器</w:t>
      </w:r>
      <w:r>
        <w:rPr>
          <w:rFonts w:ascii="Times New Roman" w:eastAsia="宋体" w:hAnsi="Times New Roman" w:cs="Times New Roman"/>
          <w:szCs w:val="21"/>
        </w:rPr>
        <w:t>74LSll2</w:t>
      </w:r>
      <w:r>
        <w:rPr>
          <w:rFonts w:ascii="Times New Roman" w:eastAsia="宋体" w:hAnsi="Times New Roman" w:cs="Times New Roman"/>
          <w:szCs w:val="21"/>
        </w:rPr>
        <w:t>芯片的逻辑符号如图</w:t>
      </w:r>
      <w:r w:rsidR="00AC7BDE">
        <w:rPr>
          <w:rFonts w:ascii="Times New Roman" w:eastAsia="宋体" w:hAnsi="Times New Roman" w:cs="Times New Roman" w:hint="eastAsia"/>
          <w:szCs w:val="21"/>
        </w:rPr>
        <w:t>1</w:t>
      </w:r>
      <w:r w:rsidR="00AC7BDE">
        <w:rPr>
          <w:rFonts w:ascii="Times New Roman" w:eastAsia="宋体" w:hAnsi="Times New Roman" w:cs="Times New Roman"/>
          <w:szCs w:val="21"/>
        </w:rPr>
        <w:t>0-13</w:t>
      </w:r>
      <w:r>
        <w:rPr>
          <w:rFonts w:ascii="Times New Roman" w:eastAsia="宋体" w:hAnsi="Times New Roman" w:cs="Times New Roman"/>
          <w:szCs w:val="21"/>
        </w:rPr>
        <w:t>所示。自拟实验步骤，测试其功能，并将结果</w:t>
      </w:r>
      <w:r>
        <w:rPr>
          <w:rFonts w:ascii="Times New Roman" w:eastAsia="宋体" w:hAnsi="Times New Roman" w:cs="Times New Roman" w:hint="eastAsia"/>
          <w:szCs w:val="21"/>
        </w:rPr>
        <w:t>填入</w:t>
      </w:r>
      <w:r>
        <w:rPr>
          <w:rFonts w:ascii="Times New Roman" w:eastAsia="宋体" w:hAnsi="Times New Roman" w:cs="Times New Roman"/>
          <w:szCs w:val="21"/>
        </w:rPr>
        <w:t>表</w:t>
      </w:r>
      <w:r w:rsidR="00AC7BDE">
        <w:rPr>
          <w:rFonts w:ascii="Times New Roman" w:eastAsia="宋体" w:hAnsi="Times New Roman" w:cs="Times New Roman"/>
          <w:szCs w:val="21"/>
        </w:rPr>
        <w:t>10-9</w:t>
      </w:r>
      <w:r>
        <w:rPr>
          <w:rFonts w:ascii="Times New Roman" w:eastAsia="宋体" w:hAnsi="Times New Roman" w:cs="Times New Roman"/>
          <w:szCs w:val="21"/>
        </w:rPr>
        <w:t>中。</w:t>
      </w:r>
    </w:p>
    <w:p w14:paraId="480D131E" w14:textId="77777777" w:rsidR="00634F12" w:rsidRDefault="00000000" w:rsidP="00634F12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pict w14:anchorId="584CF530">
          <v:shape id="_x0000_s2105" type="#_x0000_t202" style="position:absolute;left:0;text-align:left;margin-left:142.7pt;margin-top:108.9pt;width:136.15pt;height:24.95pt;z-index:251698176;visibility:visible;mso-width-relative:margin;mso-height-relative:margin" filled="f" stroked="f">
            <v:textbox>
              <w:txbxContent>
                <w:p w14:paraId="4B0C1E50" w14:textId="77777777" w:rsidR="00AC7BDE" w:rsidRPr="004D2136" w:rsidRDefault="00AC7BDE" w:rsidP="00634F12">
                  <w:pPr>
                    <w:ind w:firstLineChars="150" w:firstLine="270"/>
                    <w:rPr>
                      <w:sz w:val="18"/>
                      <w:szCs w:val="18"/>
                    </w:rPr>
                  </w:pPr>
                  <w:r w:rsidRPr="004D2136">
                    <w:rPr>
                      <w:rFonts w:hint="eastAsia"/>
                      <w:sz w:val="18"/>
                      <w:szCs w:val="18"/>
                    </w:rPr>
                    <w:t>图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10-13</w:t>
                  </w:r>
                  <w:r w:rsidRPr="004D2136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cs="Times New Roman" w:hint="eastAsia"/>
                      <w:sz w:val="18"/>
                      <w:szCs w:val="18"/>
                    </w:rPr>
                    <w:t xml:space="preserve"> </w:t>
                  </w:r>
                  <w:r w:rsidRPr="004D2136">
                    <w:rPr>
                      <w:rFonts w:ascii="Times New Roman" w:hAnsi="Times New Roman" w:cs="Times New Roman"/>
                      <w:sz w:val="18"/>
                      <w:szCs w:val="18"/>
                    </w:rPr>
                    <w:t>J-K FF</w:t>
                  </w:r>
                  <w:r>
                    <w:rPr>
                      <w:rFonts w:hint="eastAsia"/>
                      <w:sz w:val="18"/>
                      <w:szCs w:val="18"/>
                    </w:rPr>
                    <w:t>逻辑符号</w:t>
                  </w:r>
                </w:p>
              </w:txbxContent>
            </v:textbox>
          </v:shape>
        </w:pict>
      </w:r>
      <w:r w:rsidR="00634F12" w:rsidRPr="00677F33">
        <w:rPr>
          <w:noProof/>
        </w:rPr>
        <w:drawing>
          <wp:inline distT="0" distB="0" distL="0" distR="0" wp14:anchorId="1B6704C9" wp14:editId="5A2F5E65">
            <wp:extent cx="1502797" cy="1404789"/>
            <wp:effectExtent l="0" t="0" r="0" b="0"/>
            <wp:docPr id="275" name="图片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674" cy="1404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330E7" w14:textId="77777777" w:rsidR="00F10B9E" w:rsidRDefault="00F10B9E" w:rsidP="00634F12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6797E0F0" w14:textId="77777777" w:rsidR="00F10B9E" w:rsidRDefault="00F10B9E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489D3AEB" w14:textId="77777777" w:rsidR="00AC7BDE" w:rsidRDefault="00AC7BDE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52EA1A25" w14:textId="77777777" w:rsidR="00634F12" w:rsidRPr="004D2136" w:rsidRDefault="00634F12" w:rsidP="00634F12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 w:rsidR="00AC7BDE">
        <w:rPr>
          <w:rFonts w:ascii="Times New Roman" w:eastAsia="宋体" w:hAnsi="Times New Roman" w:cs="Times New Roman"/>
          <w:b/>
          <w:szCs w:val="21"/>
        </w:rPr>
        <w:t>10-9</w:t>
      </w:r>
      <w:r>
        <w:rPr>
          <w:rFonts w:ascii="Times New Roman" w:eastAsia="宋体" w:hAnsi="Times New Roman" w:cs="Times New Roman"/>
          <w:b/>
          <w:szCs w:val="21"/>
        </w:rPr>
        <w:t xml:space="preserve">  </w:t>
      </w:r>
      <w:r>
        <w:rPr>
          <w:rFonts w:ascii="Times New Roman" w:eastAsia="宋体" w:hAnsi="Times New Roman" w:cs="Times New Roman" w:hint="eastAsia"/>
          <w:b/>
          <w:szCs w:val="21"/>
        </w:rPr>
        <w:t>J</w:t>
      </w:r>
      <w:r>
        <w:rPr>
          <w:rFonts w:ascii="Times New Roman" w:eastAsia="宋体" w:hAnsi="Times New Roman" w:cs="Times New Roman"/>
          <w:b/>
          <w:szCs w:val="21"/>
        </w:rPr>
        <w:t>-K</w:t>
      </w:r>
      <w:r>
        <w:rPr>
          <w:rFonts w:ascii="Times New Roman" w:eastAsia="宋体" w:hAnsi="Times New Roman" w:cs="Times New Roman" w:hint="eastAsia"/>
          <w:b/>
          <w:szCs w:val="21"/>
        </w:rPr>
        <w:t>触发器真值表（测量）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"/>
        <w:gridCol w:w="958"/>
        <w:gridCol w:w="914"/>
        <w:gridCol w:w="877"/>
        <w:gridCol w:w="886"/>
        <w:gridCol w:w="895"/>
        <w:gridCol w:w="1730"/>
      </w:tblGrid>
      <w:tr w:rsidR="00634F12" w14:paraId="480E66DE" w14:textId="77777777" w:rsidTr="00A43420">
        <w:trPr>
          <w:trHeight w:val="510"/>
          <w:jc w:val="center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F9CFEF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C1AC2">
              <w:rPr>
                <w:rFonts w:ascii="Times New Roman" w:eastAsia="宋体" w:hAnsi="Times New Roman" w:cs="Times New Roman"/>
                <w:position w:val="-12"/>
                <w:szCs w:val="21"/>
              </w:rPr>
              <w:object w:dxaOrig="279" w:dyaOrig="380" w14:anchorId="66453E8D">
                <v:shape id="_x0000_i1058" type="#_x0000_t75" style="width:14.5pt;height:19.5pt" o:ole="">
                  <v:imagedata r:id="rId8" o:title=""/>
                </v:shape>
                <o:OLEObject Type="Embed" ProgID="Equation.DSMT4" ShapeID="_x0000_i1058" DrawAspect="Content" ObjectID="_1824311604" r:id="rId25"/>
              </w:object>
            </w:r>
          </w:p>
        </w:tc>
        <w:tc>
          <w:tcPr>
            <w:tcW w:w="958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FAB0380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C1AC2">
              <w:rPr>
                <w:rFonts w:ascii="Times New Roman" w:eastAsia="宋体" w:hAnsi="Times New Roman" w:cs="Times New Roman"/>
                <w:position w:val="-12"/>
                <w:szCs w:val="21"/>
              </w:rPr>
              <w:object w:dxaOrig="340" w:dyaOrig="380" w14:anchorId="097D9CB7">
                <v:shape id="_x0000_i1059" type="#_x0000_t75" style="width:14.4pt;height:19.4pt" o:ole="">
                  <v:imagedata r:id="rId10" o:title=""/>
                </v:shape>
                <o:OLEObject Type="Embed" ProgID="Equation.DSMT4" ShapeID="_x0000_i1059" DrawAspect="Content" ObjectID="_1824311605" r:id="rId26"/>
              </w:objec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B2331E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CP</w:t>
            </w:r>
          </w:p>
        </w:tc>
        <w:tc>
          <w:tcPr>
            <w:tcW w:w="877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55FFC35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J</w:t>
            </w:r>
          </w:p>
        </w:tc>
        <w:tc>
          <w:tcPr>
            <w:tcW w:w="886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E5B762F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K</w:t>
            </w:r>
          </w:p>
        </w:tc>
        <w:tc>
          <w:tcPr>
            <w:tcW w:w="895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5D1EFE0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Q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n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EC0F29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Q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n</w:t>
            </w:r>
            <w:r>
              <w:rPr>
                <w:rFonts w:ascii="Times New Roman" w:eastAsia="宋体" w:hAnsi="Times New Roman" w:cs="Times New Roman"/>
                <w:szCs w:val="21"/>
                <w:vertAlign w:val="superscript"/>
              </w:rPr>
              <w:t>+1</w:t>
            </w:r>
          </w:p>
        </w:tc>
      </w:tr>
      <w:tr w:rsidR="00634F12" w14:paraId="70D4C2F9" w14:textId="77777777" w:rsidTr="00A43420">
        <w:trPr>
          <w:trHeight w:val="510"/>
          <w:jc w:val="center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8D3DB8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958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485AB57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0AE6DF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877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847D0AE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886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61D6A9E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895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1900D36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5793FB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34F12" w14:paraId="0CBC3949" w14:textId="77777777" w:rsidTr="00A43420">
        <w:trPr>
          <w:trHeight w:val="510"/>
          <w:jc w:val="center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48AC8A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958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80FFB21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220863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877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CA8B147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886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EA5DF9C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895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C805650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7C119B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34F12" w14:paraId="102463EC" w14:textId="77777777" w:rsidTr="00A43420">
        <w:trPr>
          <w:trHeight w:val="510"/>
          <w:jc w:val="center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EE4E0F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958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0355330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C54C0D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D2136">
              <w:rPr>
                <w:noProof/>
                <w:sz w:val="22"/>
              </w:rPr>
              <w:drawing>
                <wp:inline distT="0" distB="0" distL="114300" distR="114300" wp14:anchorId="32F1C4C4" wp14:editId="00165418">
                  <wp:extent cx="264381" cy="310101"/>
                  <wp:effectExtent l="19050" t="0" r="2319" b="0"/>
                  <wp:docPr id="230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204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lum contrast="10000"/>
                          </a:blip>
                          <a:srcRect l="12852" r="11181" b="17021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64381" cy="310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7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403730D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886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3619BE1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895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2A5DEA0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5AA2CC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34F12" w14:paraId="7F81D960" w14:textId="77777777" w:rsidTr="00A43420">
        <w:trPr>
          <w:trHeight w:val="510"/>
          <w:jc w:val="center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1A1938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958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74653F0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0EC274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D2136">
              <w:rPr>
                <w:noProof/>
                <w:sz w:val="22"/>
              </w:rPr>
              <w:drawing>
                <wp:inline distT="0" distB="0" distL="114300" distR="114300" wp14:anchorId="73A4DBBB" wp14:editId="168E8BED">
                  <wp:extent cx="264381" cy="310101"/>
                  <wp:effectExtent l="19050" t="0" r="2319" b="0"/>
                  <wp:docPr id="232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204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lum contrast="10000"/>
                          </a:blip>
                          <a:srcRect l="12852" r="11181" b="17021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64381" cy="310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7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146B2AF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886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041B58C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895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3DE8AC3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7E1896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34F12" w14:paraId="2D3057AB" w14:textId="77777777" w:rsidTr="00A43420">
        <w:trPr>
          <w:trHeight w:val="510"/>
          <w:jc w:val="center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7D427E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958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76CB71C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B9971F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D2136">
              <w:rPr>
                <w:noProof/>
                <w:sz w:val="22"/>
              </w:rPr>
              <w:drawing>
                <wp:inline distT="0" distB="0" distL="114300" distR="114300" wp14:anchorId="759AAF14" wp14:editId="4A3B8402">
                  <wp:extent cx="264381" cy="310101"/>
                  <wp:effectExtent l="19050" t="0" r="2319" b="0"/>
                  <wp:docPr id="234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204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lum contrast="10000"/>
                          </a:blip>
                          <a:srcRect l="12852" r="11181" b="17021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64381" cy="310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7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AE753F4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886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78CB3BA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895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BD79242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129D7B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34F12" w14:paraId="00DB0554" w14:textId="77777777" w:rsidTr="00A43420">
        <w:trPr>
          <w:trHeight w:val="510"/>
          <w:jc w:val="center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2A008BF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95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7C681F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FB333D7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D2136">
              <w:rPr>
                <w:noProof/>
                <w:sz w:val="22"/>
              </w:rPr>
              <w:drawing>
                <wp:inline distT="0" distB="0" distL="114300" distR="114300" wp14:anchorId="68441060" wp14:editId="16350FF0">
                  <wp:extent cx="264381" cy="310101"/>
                  <wp:effectExtent l="19050" t="0" r="2319" b="0"/>
                  <wp:docPr id="236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204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lum contrast="10000"/>
                          </a:blip>
                          <a:srcRect l="12852" r="11181" b="17021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64381" cy="310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D8C35B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88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ECB4476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89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70E4ADE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5B04FC" w14:textId="77777777" w:rsidR="00634F12" w:rsidRDefault="00634F12" w:rsidP="00A4342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6D680975" w14:textId="77777777" w:rsidR="00634F12" w:rsidRDefault="00634F12" w:rsidP="00634F12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4B3FB235" w14:textId="77777777" w:rsidR="00ED0DF0" w:rsidRPr="004D2136" w:rsidRDefault="00AC7BDE" w:rsidP="00ED0DF0">
      <w:pPr>
        <w:adjustRightInd w:val="0"/>
        <w:snapToGrid w:val="0"/>
        <w:spacing w:line="288" w:lineRule="auto"/>
        <w:ind w:firstLine="420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lastRenderedPageBreak/>
        <w:tab/>
        <w:t>1.3</w:t>
      </w:r>
      <w:r w:rsidR="00ED0DF0" w:rsidRPr="004D2136">
        <w:rPr>
          <w:rFonts w:ascii="Times New Roman" w:eastAsia="宋体" w:hAnsi="Times New Roman" w:cs="Times New Roman" w:hint="eastAsia"/>
          <w:b/>
          <w:szCs w:val="21"/>
        </w:rPr>
        <w:t>．触发器功能转换</w:t>
      </w:r>
    </w:p>
    <w:p w14:paraId="65A4856D" w14:textId="77777777" w:rsidR="00ED0DF0" w:rsidRDefault="00ED0DF0" w:rsidP="00ED0DF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分别将</w:t>
      </w: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/>
          <w:szCs w:val="21"/>
        </w:rPr>
        <w:t>触发器和</w:t>
      </w:r>
      <w:r>
        <w:rPr>
          <w:rFonts w:ascii="Times New Roman" w:eastAsia="宋体" w:hAnsi="Times New Roman" w:cs="Times New Roman"/>
          <w:szCs w:val="21"/>
        </w:rPr>
        <w:t>J-K</w:t>
      </w:r>
      <w:r>
        <w:rPr>
          <w:rFonts w:ascii="Times New Roman" w:eastAsia="宋体" w:hAnsi="Times New Roman" w:cs="Times New Roman"/>
          <w:szCs w:val="21"/>
        </w:rPr>
        <w:t>触发器转换成</w:t>
      </w:r>
      <w:r>
        <w:rPr>
          <w:rFonts w:ascii="Times New Roman" w:eastAsia="宋体" w:hAnsi="Times New Roman" w:cs="Times New Roman"/>
          <w:szCs w:val="21"/>
        </w:rPr>
        <w:t>T</w:t>
      </w:r>
      <w:r w:rsidR="00110861">
        <w:rPr>
          <w:rFonts w:ascii="Times New Roman" w:eastAsia="宋体" w:hAnsi="Times New Roman" w:cs="Times New Roman" w:hint="eastAsia"/>
          <w:szCs w:val="21"/>
        </w:rPr>
        <w:t>=</w:t>
      </w:r>
      <w:r w:rsidR="00110861">
        <w:rPr>
          <w:rFonts w:ascii="Times New Roman" w:eastAsia="宋体" w:hAnsi="Times New Roman" w:cs="Times New Roman"/>
          <w:szCs w:val="21"/>
        </w:rPr>
        <w:t>1</w:t>
      </w:r>
      <w:r w:rsidR="00110861">
        <w:rPr>
          <w:rFonts w:ascii="Times New Roman" w:eastAsia="宋体" w:hAnsi="Times New Roman" w:cs="Times New Roman" w:hint="eastAsia"/>
          <w:szCs w:val="21"/>
        </w:rPr>
        <w:t>的计数触发器，即只要时钟脉冲到来，触发器状态就发生反转。</w:t>
      </w:r>
      <w:r>
        <w:rPr>
          <w:rFonts w:ascii="Times New Roman" w:eastAsia="宋体" w:hAnsi="Times New Roman" w:cs="Times New Roman"/>
          <w:szCs w:val="21"/>
        </w:rPr>
        <w:t>列出表达式，画出实验电路图。</w:t>
      </w:r>
    </w:p>
    <w:p w14:paraId="739F8F32" w14:textId="77777777" w:rsidR="00717AE4" w:rsidRDefault="00717AE4" w:rsidP="00ED0DF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4B4560E2" w14:textId="77777777" w:rsidR="00717AE4" w:rsidRPr="00717AE4" w:rsidRDefault="00717AE4" w:rsidP="00ED0DF0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 w:rsidRPr="00717AE4">
        <w:rPr>
          <w:rFonts w:ascii="Times New Roman" w:eastAsia="宋体" w:hAnsi="Times New Roman" w:cs="Times New Roman" w:hint="eastAsia"/>
          <w:b/>
          <w:szCs w:val="21"/>
        </w:rPr>
        <w:t>使用</w:t>
      </w:r>
      <w:r w:rsidR="0096746A">
        <w:rPr>
          <w:rFonts w:ascii="Times New Roman" w:eastAsia="宋体" w:hAnsi="Times New Roman" w:cs="Times New Roman" w:hint="eastAsia"/>
          <w:b/>
          <w:szCs w:val="21"/>
        </w:rPr>
        <w:t>JK</w:t>
      </w:r>
      <w:r w:rsidRPr="00717AE4">
        <w:rPr>
          <w:rFonts w:ascii="Times New Roman" w:eastAsia="宋体" w:hAnsi="Times New Roman" w:cs="Times New Roman" w:hint="eastAsia"/>
          <w:b/>
          <w:szCs w:val="21"/>
        </w:rPr>
        <w:t>触发器接成</w:t>
      </w:r>
      <w:r w:rsidRPr="00717AE4">
        <w:rPr>
          <w:rFonts w:ascii="Times New Roman" w:eastAsia="宋体" w:hAnsi="Times New Roman" w:cs="Times New Roman" w:hint="eastAsia"/>
          <w:b/>
          <w:szCs w:val="21"/>
        </w:rPr>
        <w:t>T</w:t>
      </w:r>
      <w:r w:rsidR="003F75C7">
        <w:rPr>
          <w:rFonts w:ascii="Times New Roman" w:eastAsia="宋体" w:hAnsi="Times New Roman" w:cs="Times New Roman" w:hint="eastAsia"/>
          <w:b/>
          <w:szCs w:val="21"/>
        </w:rPr>
        <w:t>=</w:t>
      </w:r>
      <w:r w:rsidR="003F75C7">
        <w:rPr>
          <w:rFonts w:ascii="Times New Roman" w:eastAsia="宋体" w:hAnsi="Times New Roman" w:cs="Times New Roman"/>
          <w:b/>
          <w:szCs w:val="21"/>
        </w:rPr>
        <w:t>1</w:t>
      </w:r>
      <w:r w:rsidRPr="00717AE4">
        <w:rPr>
          <w:rFonts w:ascii="Times New Roman" w:eastAsia="宋体" w:hAnsi="Times New Roman" w:cs="Times New Roman" w:hint="eastAsia"/>
          <w:b/>
          <w:szCs w:val="21"/>
        </w:rPr>
        <w:t>触发器的</w:t>
      </w:r>
      <w:r>
        <w:rPr>
          <w:rFonts w:ascii="Times New Roman" w:eastAsia="宋体" w:hAnsi="Times New Roman" w:cs="Times New Roman" w:hint="eastAsia"/>
          <w:b/>
          <w:szCs w:val="21"/>
        </w:rPr>
        <w:t>表达式与电路图</w:t>
      </w:r>
      <w:r w:rsidRPr="00717AE4">
        <w:rPr>
          <w:rFonts w:ascii="Times New Roman" w:eastAsia="宋体" w:hAnsi="Times New Roman" w:cs="Times New Roman" w:hint="eastAsia"/>
          <w:b/>
          <w:szCs w:val="21"/>
        </w:rPr>
        <w:t>：</w:t>
      </w:r>
    </w:p>
    <w:p w14:paraId="3FA29159" w14:textId="77777777" w:rsidR="00717AE4" w:rsidRDefault="00717AE4" w:rsidP="00ED0DF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421EA9BA" w14:textId="77777777" w:rsidR="00483070" w:rsidRDefault="00483070" w:rsidP="00ED0DF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61C357EE" w14:textId="77777777" w:rsidR="00741F5F" w:rsidRDefault="00741F5F" w:rsidP="00ED0DF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2521D741" w14:textId="77777777" w:rsidR="00483070" w:rsidRDefault="00483070" w:rsidP="00ED0DF0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1E4B9C47" w14:textId="77777777" w:rsidR="00483070" w:rsidRDefault="00483070" w:rsidP="00ED0DF0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55B70418" w14:textId="77777777" w:rsidR="00483070" w:rsidRDefault="00483070" w:rsidP="00ED0DF0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6924DE50" w14:textId="77777777" w:rsidR="00483070" w:rsidRDefault="00483070" w:rsidP="00ED0DF0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46719BD9" w14:textId="77777777" w:rsidR="00483070" w:rsidRPr="00483070" w:rsidRDefault="00483070" w:rsidP="00ED0DF0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 w:rsidRPr="00483070">
        <w:rPr>
          <w:rFonts w:ascii="Times New Roman" w:eastAsia="宋体" w:hAnsi="Times New Roman" w:cs="Times New Roman" w:hint="eastAsia"/>
          <w:b/>
          <w:szCs w:val="21"/>
        </w:rPr>
        <w:t>实测真值表：</w:t>
      </w:r>
    </w:p>
    <w:p w14:paraId="0F74A62E" w14:textId="77777777" w:rsidR="00450CB1" w:rsidRDefault="00450CB1" w:rsidP="00ED0DF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0917FE18" w14:textId="77777777" w:rsidR="00483070" w:rsidRDefault="00483070" w:rsidP="00ED0DF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27C7B7B0" w14:textId="77777777" w:rsidR="00741F5F" w:rsidRDefault="00741F5F" w:rsidP="00ED0DF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143DA3E1" w14:textId="77777777" w:rsidR="00741F5F" w:rsidRDefault="00741F5F" w:rsidP="00ED0DF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7EED08F0" w14:textId="77777777" w:rsidR="00741F5F" w:rsidRDefault="00741F5F" w:rsidP="00ED0DF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787B87DA" w14:textId="77777777" w:rsidR="00483070" w:rsidRDefault="00483070" w:rsidP="00ED0DF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3617ABAF" w14:textId="77777777" w:rsidR="00483070" w:rsidRDefault="00483070" w:rsidP="00ED0DF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45222B38" w14:textId="77777777" w:rsidR="00450CB1" w:rsidRDefault="00450CB1" w:rsidP="00ED0DF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4AE0EA98" w14:textId="77777777" w:rsidR="00717AE4" w:rsidRDefault="00717AE4" w:rsidP="00ED0DF0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szCs w:val="21"/>
        </w:rPr>
      </w:pPr>
      <w:r w:rsidRPr="00717AE4">
        <w:rPr>
          <w:rFonts w:ascii="Times New Roman" w:eastAsia="宋体" w:hAnsi="Times New Roman" w:cs="Times New Roman" w:hint="eastAsia"/>
          <w:b/>
          <w:szCs w:val="21"/>
        </w:rPr>
        <w:t>使用</w:t>
      </w:r>
      <w:r w:rsidRPr="00717AE4">
        <w:rPr>
          <w:rFonts w:ascii="Times New Roman" w:eastAsia="宋体" w:hAnsi="Times New Roman" w:cs="Times New Roman" w:hint="eastAsia"/>
          <w:b/>
          <w:szCs w:val="21"/>
        </w:rPr>
        <w:t>D</w:t>
      </w:r>
      <w:r w:rsidRPr="00717AE4">
        <w:rPr>
          <w:rFonts w:ascii="Times New Roman" w:eastAsia="宋体" w:hAnsi="Times New Roman" w:cs="Times New Roman" w:hint="eastAsia"/>
          <w:b/>
          <w:szCs w:val="21"/>
        </w:rPr>
        <w:t>触发器接成</w:t>
      </w:r>
      <w:r w:rsidRPr="00717AE4">
        <w:rPr>
          <w:rFonts w:ascii="Times New Roman" w:eastAsia="宋体" w:hAnsi="Times New Roman" w:cs="Times New Roman" w:hint="eastAsia"/>
          <w:b/>
          <w:szCs w:val="21"/>
        </w:rPr>
        <w:t>T</w:t>
      </w:r>
      <w:r w:rsidR="003F75C7">
        <w:rPr>
          <w:rFonts w:ascii="Times New Roman" w:eastAsia="宋体" w:hAnsi="Times New Roman" w:cs="Times New Roman" w:hint="eastAsia"/>
          <w:b/>
          <w:szCs w:val="21"/>
        </w:rPr>
        <w:t>=</w:t>
      </w:r>
      <w:r w:rsidR="003F75C7">
        <w:rPr>
          <w:rFonts w:ascii="Times New Roman" w:eastAsia="宋体" w:hAnsi="Times New Roman" w:cs="Times New Roman"/>
          <w:b/>
          <w:szCs w:val="21"/>
        </w:rPr>
        <w:t>1</w:t>
      </w:r>
      <w:r w:rsidRPr="00717AE4">
        <w:rPr>
          <w:rFonts w:ascii="Times New Roman" w:eastAsia="宋体" w:hAnsi="Times New Roman" w:cs="Times New Roman" w:hint="eastAsia"/>
          <w:b/>
          <w:szCs w:val="21"/>
        </w:rPr>
        <w:t>触发器的</w:t>
      </w:r>
      <w:r w:rsidR="00450CB1">
        <w:rPr>
          <w:rFonts w:ascii="Times New Roman" w:eastAsia="宋体" w:hAnsi="Times New Roman" w:cs="Times New Roman" w:hint="eastAsia"/>
          <w:b/>
          <w:szCs w:val="21"/>
        </w:rPr>
        <w:t>表达式与</w:t>
      </w:r>
      <w:r w:rsidRPr="00717AE4">
        <w:rPr>
          <w:rFonts w:ascii="Times New Roman" w:eastAsia="宋体" w:hAnsi="Times New Roman" w:cs="Times New Roman" w:hint="eastAsia"/>
          <w:b/>
          <w:szCs w:val="21"/>
        </w:rPr>
        <w:t>电路图：</w:t>
      </w:r>
    </w:p>
    <w:p w14:paraId="3194AE99" w14:textId="77777777" w:rsidR="00483070" w:rsidRDefault="00483070" w:rsidP="0048307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2FFAF435" w14:textId="77777777" w:rsidR="00483070" w:rsidRPr="00D90372" w:rsidRDefault="00483070" w:rsidP="0048307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497759D0" w14:textId="77777777" w:rsidR="00483070" w:rsidRDefault="00483070" w:rsidP="0048307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02BD6220" w14:textId="77777777" w:rsidR="00483070" w:rsidRDefault="00483070" w:rsidP="0048307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366A05C5" w14:textId="77777777" w:rsidR="00483070" w:rsidRDefault="00483070" w:rsidP="0048307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1C6C2D7D" w14:textId="77777777" w:rsidR="00483070" w:rsidRDefault="00483070" w:rsidP="0048307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7D19D37F" w14:textId="77777777" w:rsidR="00483070" w:rsidRDefault="00483070" w:rsidP="00483070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62D3AD17" w14:textId="77777777" w:rsidR="00483070" w:rsidRDefault="00483070" w:rsidP="00483070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6DA4323B" w14:textId="77777777" w:rsidR="00483070" w:rsidRPr="00483070" w:rsidRDefault="00483070" w:rsidP="00483070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4F27EA55" w14:textId="77777777" w:rsidR="00483070" w:rsidRDefault="00483070" w:rsidP="00483070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4955A41B" w14:textId="77777777" w:rsidR="00483070" w:rsidRPr="00483070" w:rsidRDefault="00483070" w:rsidP="00483070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 w:rsidRPr="00483070">
        <w:rPr>
          <w:rFonts w:ascii="Times New Roman" w:eastAsia="宋体" w:hAnsi="Times New Roman" w:cs="Times New Roman" w:hint="eastAsia"/>
          <w:b/>
          <w:szCs w:val="21"/>
        </w:rPr>
        <w:t>实测真值表：</w:t>
      </w:r>
    </w:p>
    <w:p w14:paraId="758588DB" w14:textId="77777777" w:rsidR="00483070" w:rsidRDefault="00483070" w:rsidP="0048307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1EE02CBA" w14:textId="77777777" w:rsidR="00483070" w:rsidRDefault="00483070" w:rsidP="0048307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19209618" w14:textId="77777777" w:rsidR="00483070" w:rsidRDefault="00483070" w:rsidP="0048307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122AC4E1" w14:textId="77777777" w:rsidR="00483070" w:rsidRDefault="00483070" w:rsidP="0048307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0DCF9B05" w14:textId="77777777" w:rsidR="00AE5567" w:rsidRDefault="00AE5567" w:rsidP="0048307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707AD9E4" w14:textId="77777777" w:rsidR="00AE5567" w:rsidRDefault="00AE5567" w:rsidP="0048307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6022DA13" w14:textId="77777777" w:rsidR="00741F5F" w:rsidRDefault="00741F5F" w:rsidP="0048307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3406002E" w14:textId="77777777" w:rsidR="00483070" w:rsidRDefault="00483070" w:rsidP="0048307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6541C464" w14:textId="77777777" w:rsidR="00ED0DF0" w:rsidRDefault="00ED0DF0" w:rsidP="00634F12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27182ECF" w14:textId="77777777" w:rsidR="00634F12" w:rsidRDefault="00634F12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65C8860D" w14:textId="77777777" w:rsidR="00B90257" w:rsidRPr="004D2136" w:rsidRDefault="00AC7BDE" w:rsidP="00B90257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2</w:t>
      </w:r>
      <w:r w:rsidR="00B90257" w:rsidRPr="004D2136">
        <w:rPr>
          <w:rFonts w:ascii="Times New Roman" w:eastAsia="宋体" w:hAnsi="Times New Roman" w:cs="Times New Roman" w:hint="eastAsia"/>
          <w:b/>
          <w:szCs w:val="21"/>
        </w:rPr>
        <w:t>．</w:t>
      </w:r>
      <w:r w:rsidR="00B90257">
        <w:rPr>
          <w:rFonts w:ascii="Times New Roman" w:eastAsia="宋体" w:hAnsi="Times New Roman" w:cs="Times New Roman" w:hint="eastAsia"/>
          <w:b/>
          <w:szCs w:val="21"/>
        </w:rPr>
        <w:t>计数器实验。</w:t>
      </w:r>
      <w:r w:rsidR="00B90257">
        <w:rPr>
          <w:rFonts w:ascii="Times New Roman" w:eastAsia="宋体" w:hAnsi="Times New Roman" w:cs="Times New Roman" w:hint="eastAsia"/>
          <w:b/>
          <w:szCs w:val="21"/>
        </w:rPr>
        <w:t xml:space="preserve"> </w:t>
      </w:r>
    </w:p>
    <w:p w14:paraId="58CB8C2B" w14:textId="77777777" w:rsidR="00D64649" w:rsidRPr="004D2136" w:rsidRDefault="00AC7BDE" w:rsidP="00D64649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2</w:t>
      </w:r>
      <w:r w:rsidR="00D64649">
        <w:rPr>
          <w:rFonts w:ascii="Times New Roman" w:eastAsia="宋体" w:hAnsi="Times New Roman" w:cs="Times New Roman" w:hint="eastAsia"/>
          <w:b/>
          <w:szCs w:val="21"/>
        </w:rPr>
        <w:t>.</w:t>
      </w:r>
      <w:r w:rsidR="00D64649">
        <w:rPr>
          <w:rFonts w:ascii="Times New Roman" w:eastAsia="宋体" w:hAnsi="Times New Roman" w:cs="Times New Roman"/>
          <w:b/>
          <w:szCs w:val="21"/>
        </w:rPr>
        <w:t>1</w:t>
      </w:r>
      <w:r w:rsidR="00D64649" w:rsidRPr="004D2136">
        <w:rPr>
          <w:rFonts w:ascii="Times New Roman" w:eastAsia="宋体" w:hAnsi="Times New Roman" w:cs="Times New Roman" w:hint="eastAsia"/>
          <w:b/>
          <w:szCs w:val="21"/>
        </w:rPr>
        <w:t>．</w:t>
      </w:r>
      <w:r w:rsidR="00D64649">
        <w:rPr>
          <w:rFonts w:ascii="Times New Roman" w:eastAsia="宋体" w:hAnsi="Times New Roman" w:cs="Times New Roman" w:hint="eastAsia"/>
          <w:b/>
          <w:szCs w:val="21"/>
        </w:rPr>
        <w:t>异步二进制计数器。</w:t>
      </w:r>
      <w:r w:rsidR="00D64649">
        <w:rPr>
          <w:rFonts w:ascii="Times New Roman" w:eastAsia="宋体" w:hAnsi="Times New Roman" w:cs="Times New Roman" w:hint="eastAsia"/>
          <w:b/>
          <w:szCs w:val="21"/>
        </w:rPr>
        <w:t xml:space="preserve"> </w:t>
      </w:r>
    </w:p>
    <w:p w14:paraId="13CD3999" w14:textId="77777777" w:rsidR="00D64649" w:rsidRDefault="00D64649" w:rsidP="00D64649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按图</w:t>
      </w:r>
      <w:r w:rsidR="00AC7BDE">
        <w:rPr>
          <w:rFonts w:ascii="Times New Roman" w:eastAsia="宋体" w:hAnsi="Times New Roman" w:cs="Times New Roman"/>
          <w:szCs w:val="21"/>
        </w:rPr>
        <w:t>10-14</w:t>
      </w:r>
      <w:r>
        <w:rPr>
          <w:rFonts w:ascii="Times New Roman" w:eastAsia="宋体" w:hAnsi="Times New Roman" w:cs="Times New Roman"/>
          <w:szCs w:val="21"/>
        </w:rPr>
        <w:t>接线</w:t>
      </w:r>
      <w:r w:rsidR="007E697C">
        <w:rPr>
          <w:rFonts w:ascii="Times New Roman" w:eastAsia="宋体" w:hAnsi="Times New Roman" w:cs="Times New Roman" w:hint="eastAsia"/>
          <w:szCs w:val="21"/>
        </w:rPr>
        <w:t>，</w:t>
      </w:r>
      <w:r w:rsidR="007E697C">
        <w:rPr>
          <w:rFonts w:ascii="Times New Roman" w:eastAsia="宋体" w:hAnsi="Times New Roman" w:cs="Times New Roman"/>
          <w:szCs w:val="21"/>
        </w:rPr>
        <w:t>JK</w:t>
      </w:r>
      <w:r w:rsidR="007E697C">
        <w:rPr>
          <w:rFonts w:ascii="Times New Roman" w:eastAsia="宋体" w:hAnsi="Times New Roman" w:cs="Times New Roman" w:hint="eastAsia"/>
          <w:szCs w:val="21"/>
        </w:rPr>
        <w:t>触发器可选择带置位复位端的</w:t>
      </w:r>
      <w:r w:rsidR="007E697C">
        <w:rPr>
          <w:rFonts w:ascii="Times New Roman" w:eastAsia="宋体" w:hAnsi="Times New Roman" w:cs="Times New Roman" w:hint="eastAsia"/>
          <w:szCs w:val="21"/>
        </w:rPr>
        <w:t>JK</w:t>
      </w:r>
      <w:r w:rsidR="007E697C">
        <w:rPr>
          <w:rFonts w:ascii="Times New Roman" w:eastAsia="宋体" w:hAnsi="Times New Roman" w:cs="Times New Roman" w:hint="eastAsia"/>
          <w:szCs w:val="21"/>
        </w:rPr>
        <w:t>触发器</w:t>
      </w:r>
      <w:r w:rsidR="007E697C">
        <w:rPr>
          <w:rFonts w:ascii="Times New Roman" w:eastAsia="宋体" w:hAnsi="Times New Roman" w:cs="Times New Roman" w:hint="eastAsia"/>
          <w:szCs w:val="21"/>
        </w:rPr>
        <w:t>7</w:t>
      </w:r>
      <w:r w:rsidR="007E697C">
        <w:rPr>
          <w:rFonts w:ascii="Times New Roman" w:eastAsia="宋体" w:hAnsi="Times New Roman" w:cs="Times New Roman"/>
          <w:szCs w:val="21"/>
        </w:rPr>
        <w:t>4</w:t>
      </w:r>
      <w:r w:rsidR="007E697C">
        <w:rPr>
          <w:rFonts w:ascii="Times New Roman" w:eastAsia="宋体" w:hAnsi="Times New Roman" w:cs="Times New Roman" w:hint="eastAsia"/>
          <w:szCs w:val="21"/>
        </w:rPr>
        <w:t>LS</w:t>
      </w:r>
      <w:r w:rsidR="007E697C">
        <w:rPr>
          <w:rFonts w:ascii="Times New Roman" w:eastAsia="宋体" w:hAnsi="Times New Roman" w:cs="Times New Roman"/>
          <w:szCs w:val="21"/>
        </w:rPr>
        <w:t>112</w:t>
      </w:r>
      <w:r w:rsidR="007E697C">
        <w:rPr>
          <w:rFonts w:ascii="Times New Roman" w:eastAsia="宋体" w:hAnsi="Times New Roman" w:cs="Times New Roman" w:hint="eastAsia"/>
          <w:szCs w:val="21"/>
        </w:rPr>
        <w:t>，或仅带</w:t>
      </w:r>
      <w:r w:rsidR="007E697C">
        <w:rPr>
          <w:rFonts w:ascii="Times New Roman" w:eastAsia="宋体" w:hAnsi="Times New Roman" w:cs="Times New Roman" w:hint="eastAsia"/>
          <w:szCs w:val="21"/>
        </w:rPr>
        <w:lastRenderedPageBreak/>
        <w:t>有复位端的</w:t>
      </w:r>
      <w:r w:rsidR="007E697C">
        <w:rPr>
          <w:rFonts w:ascii="Times New Roman" w:eastAsia="宋体" w:hAnsi="Times New Roman" w:cs="Times New Roman"/>
          <w:szCs w:val="21"/>
        </w:rPr>
        <w:t>74</w:t>
      </w:r>
      <w:r w:rsidR="007E697C">
        <w:rPr>
          <w:rFonts w:ascii="Times New Roman" w:eastAsia="宋体" w:hAnsi="Times New Roman" w:cs="Times New Roman" w:hint="eastAsia"/>
          <w:szCs w:val="21"/>
        </w:rPr>
        <w:t>LS</w:t>
      </w:r>
      <w:r w:rsidR="007E697C">
        <w:rPr>
          <w:rFonts w:ascii="Times New Roman" w:eastAsia="宋体" w:hAnsi="Times New Roman" w:cs="Times New Roman"/>
          <w:szCs w:val="21"/>
        </w:rPr>
        <w:t>74</w:t>
      </w:r>
      <w:r>
        <w:rPr>
          <w:rFonts w:ascii="Times New Roman" w:eastAsia="宋体" w:hAnsi="Times New Roman" w:cs="Times New Roman"/>
          <w:szCs w:val="21"/>
        </w:rPr>
        <w:t>。</w:t>
      </w:r>
      <w:r w:rsidR="007E697C">
        <w:rPr>
          <w:rFonts w:ascii="Times New Roman" w:eastAsia="宋体" w:hAnsi="Times New Roman" w:cs="Times New Roman" w:hint="eastAsia"/>
          <w:szCs w:val="21"/>
        </w:rPr>
        <w:t>TTL</w:t>
      </w:r>
      <w:r w:rsidR="007E697C">
        <w:rPr>
          <w:rFonts w:ascii="Times New Roman" w:eastAsia="宋体" w:hAnsi="Times New Roman" w:cs="Times New Roman" w:hint="eastAsia"/>
          <w:szCs w:val="21"/>
        </w:rPr>
        <w:t>电平的逻辑器件引脚在悬空时认为是高电平，但建议仍使用导联连接到电源来保证稳定的电平值。</w:t>
      </w:r>
    </w:p>
    <w:p w14:paraId="43274C3E" w14:textId="77777777" w:rsidR="00D64649" w:rsidRDefault="00000000" w:rsidP="00D64649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pict w14:anchorId="0CB13498">
          <v:shape id="_x0000_s2106" type="#_x0000_t202" style="position:absolute;left:0;text-align:left;margin-left:132.85pt;margin-top:124.95pt;width:163.8pt;height:24.95pt;z-index:251700224;visibility:visible;mso-width-relative:margin;mso-height-relative:margin" stroked="f">
            <v:textbox style="mso-next-textbox:#_x0000_s2106">
              <w:txbxContent>
                <w:p w14:paraId="65A26491" w14:textId="77777777" w:rsidR="00AC7BDE" w:rsidRPr="004D2136" w:rsidRDefault="00AC7BDE" w:rsidP="00D64649">
                  <w:pPr>
                    <w:ind w:firstLineChars="150" w:firstLine="270"/>
                    <w:rPr>
                      <w:sz w:val="18"/>
                      <w:szCs w:val="18"/>
                    </w:rPr>
                  </w:pPr>
                  <w:r w:rsidRPr="004D2136">
                    <w:rPr>
                      <w:rFonts w:hint="eastAsia"/>
                      <w:sz w:val="18"/>
                      <w:szCs w:val="18"/>
                    </w:rPr>
                    <w:t>图</w:t>
                  </w:r>
                  <w:r>
                    <w:rPr>
                      <w:sz w:val="18"/>
                      <w:szCs w:val="18"/>
                    </w:rPr>
                    <w:t xml:space="preserve">10-17  </w:t>
                  </w:r>
                  <w:r>
                    <w:rPr>
                      <w:rFonts w:hint="eastAsia"/>
                      <w:sz w:val="18"/>
                      <w:szCs w:val="18"/>
                    </w:rPr>
                    <w:t>异步二进制计数器</w:t>
                  </w:r>
                </w:p>
              </w:txbxContent>
            </v:textbox>
          </v:shape>
        </w:pict>
      </w:r>
      <w:r w:rsidR="0058794A" w:rsidRPr="0058794A">
        <w:rPr>
          <w:rFonts w:ascii="Times New Roman" w:eastAsia="宋体" w:hAnsi="Times New Roman" w:cs="Times New Roman"/>
          <w:szCs w:val="21"/>
        </w:rPr>
        <w:t xml:space="preserve"> </w:t>
      </w:r>
      <w:r w:rsidR="0058794A" w:rsidRPr="0058794A">
        <w:rPr>
          <w:noProof/>
        </w:rPr>
        <w:drawing>
          <wp:inline distT="0" distB="0" distL="0" distR="0" wp14:anchorId="053B6CDC" wp14:editId="53CBEBE4">
            <wp:extent cx="4259580" cy="1717573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847" cy="1734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4C010" w14:textId="77777777" w:rsidR="00D64649" w:rsidRDefault="00D64649" w:rsidP="00D64649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2C6901FA" w14:textId="77777777" w:rsidR="00D64649" w:rsidRDefault="00D64649" w:rsidP="00D64649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537D9754" w14:textId="77777777" w:rsidR="00D64649" w:rsidRDefault="00D64649" w:rsidP="00D64649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由</w:t>
      </w:r>
      <w:r>
        <w:rPr>
          <w:rFonts w:ascii="Times New Roman" w:eastAsia="宋体" w:hAnsi="Times New Roman" w:cs="Times New Roman"/>
          <w:szCs w:val="21"/>
        </w:rPr>
        <w:t>CP</w:t>
      </w:r>
      <w:r>
        <w:rPr>
          <w:rFonts w:ascii="Times New Roman" w:eastAsia="宋体" w:hAnsi="Times New Roman" w:cs="Times New Roman"/>
          <w:szCs w:val="21"/>
        </w:rPr>
        <w:t>端输入单脉冲，测试并记录</w:t>
      </w:r>
      <w:r>
        <w:rPr>
          <w:rFonts w:ascii="Times New Roman" w:eastAsia="宋体" w:hAnsi="Times New Roman" w:cs="Times New Roman"/>
          <w:szCs w:val="21"/>
        </w:rPr>
        <w:t>Q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A</w:t>
      </w:r>
      <w:r>
        <w:rPr>
          <w:rFonts w:ascii="Times New Roman" w:eastAsia="宋体" w:hAnsi="Times New Roman" w:cs="Times New Roman" w:hint="eastAsia"/>
          <w:szCs w:val="21"/>
        </w:rPr>
        <w:t>~</w:t>
      </w:r>
      <w:r>
        <w:rPr>
          <w:rFonts w:ascii="Times New Roman" w:eastAsia="宋体" w:hAnsi="Times New Roman" w:cs="Times New Roman"/>
          <w:szCs w:val="21"/>
        </w:rPr>
        <w:t>Q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D</w:t>
      </w:r>
      <w:r>
        <w:rPr>
          <w:rFonts w:ascii="Times New Roman" w:eastAsia="宋体" w:hAnsi="Times New Roman" w:cs="Times New Roman"/>
          <w:szCs w:val="21"/>
        </w:rPr>
        <w:t>端状态及波形。</w:t>
      </w:r>
    </w:p>
    <w:p w14:paraId="1423649C" w14:textId="77777777" w:rsidR="00483070" w:rsidRDefault="00483070" w:rsidP="00D64649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2CD76826" w14:textId="77777777" w:rsidR="00483070" w:rsidRPr="00B27DEC" w:rsidRDefault="00483070" w:rsidP="00483070">
      <w:pPr>
        <w:spacing w:afterLines="30" w:after="93" w:line="312" w:lineRule="auto"/>
        <w:ind w:left="420"/>
        <w:jc w:val="left"/>
        <w:rPr>
          <w:rFonts w:asciiTheme="minorEastAsia" w:hAnsiTheme="minorEastAsia" w:hint="eastAsia"/>
          <w:b/>
          <w:sz w:val="22"/>
        </w:rPr>
      </w:pPr>
      <w:r w:rsidRPr="00FD22C6">
        <w:rPr>
          <w:rFonts w:ascii="Times New Roman" w:hAnsi="Times New Roman" w:cs="Times New Roman"/>
          <w:b/>
          <w:sz w:val="22"/>
        </w:rPr>
        <w:t>Q</w:t>
      </w:r>
      <w:r w:rsidRPr="00FD22C6">
        <w:rPr>
          <w:rFonts w:ascii="Times New Roman" w:hAnsi="Times New Roman" w:cs="Times New Roman"/>
          <w:b/>
          <w:sz w:val="22"/>
          <w:vertAlign w:val="subscript"/>
        </w:rPr>
        <w:t>1</w:t>
      </w:r>
      <w:r w:rsidRPr="00FD22C6">
        <w:rPr>
          <w:rFonts w:ascii="Times New Roman" w:hAnsi="Times New Roman" w:cs="Times New Roman"/>
          <w:b/>
          <w:sz w:val="22"/>
        </w:rPr>
        <w:t>~Q</w:t>
      </w:r>
      <w:r w:rsidRPr="00FD22C6">
        <w:rPr>
          <w:rFonts w:ascii="Times New Roman" w:hAnsi="Times New Roman" w:cs="Times New Roman"/>
          <w:b/>
          <w:sz w:val="22"/>
          <w:vertAlign w:val="subscript"/>
        </w:rPr>
        <w:t>4</w:t>
      </w:r>
      <w:r w:rsidRPr="00FD22C6">
        <w:rPr>
          <w:rFonts w:ascii="Times New Roman" w:cs="Times New Roman"/>
          <w:b/>
          <w:sz w:val="22"/>
        </w:rPr>
        <w:t>端状态</w:t>
      </w:r>
      <w:r w:rsidRPr="00B27DEC">
        <w:rPr>
          <w:rFonts w:asciiTheme="minorEastAsia" w:hAnsiTheme="minorEastAsia" w:hint="eastAsia"/>
          <w:b/>
          <w:sz w:val="22"/>
        </w:rPr>
        <w:t>表：</w:t>
      </w:r>
    </w:p>
    <w:tbl>
      <w:tblPr>
        <w:tblStyle w:val="a8"/>
        <w:tblW w:w="7074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1414"/>
        <w:gridCol w:w="1414"/>
        <w:gridCol w:w="1414"/>
        <w:gridCol w:w="1414"/>
        <w:gridCol w:w="1418"/>
      </w:tblGrid>
      <w:tr w:rsidR="00483070" w:rsidRPr="00B27DEC" w14:paraId="753913F4" w14:textId="77777777" w:rsidTr="00A43420">
        <w:tc>
          <w:tcPr>
            <w:tcW w:w="1414" w:type="dxa"/>
            <w:vAlign w:val="center"/>
          </w:tcPr>
          <w:p w14:paraId="5EC34B7A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CP</w:t>
            </w:r>
            <w:r w:rsidR="00821FF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1414" w:type="dxa"/>
            <w:vAlign w:val="center"/>
          </w:tcPr>
          <w:p w14:paraId="053360B7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Q</w:t>
            </w:r>
            <w:r w:rsidRPr="00B27DEC">
              <w:rPr>
                <w:rStyle w:val="font11"/>
                <w:rFonts w:ascii="Times New Roman" w:hAnsi="Times New Roman" w:cs="Times New Roman" w:hint="default"/>
                <w:sz w:val="22"/>
              </w:rPr>
              <w:t>1</w:t>
            </w:r>
          </w:p>
        </w:tc>
        <w:tc>
          <w:tcPr>
            <w:tcW w:w="1414" w:type="dxa"/>
            <w:vAlign w:val="center"/>
          </w:tcPr>
          <w:p w14:paraId="1F11F458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Q</w:t>
            </w:r>
            <w:r w:rsidRPr="00B27DEC">
              <w:rPr>
                <w:rStyle w:val="font11"/>
                <w:rFonts w:ascii="Times New Roman" w:hAnsi="Times New Roman" w:cs="Times New Roman" w:hint="default"/>
                <w:sz w:val="22"/>
              </w:rPr>
              <w:t>2</w:t>
            </w:r>
          </w:p>
        </w:tc>
        <w:tc>
          <w:tcPr>
            <w:tcW w:w="1414" w:type="dxa"/>
            <w:vAlign w:val="center"/>
          </w:tcPr>
          <w:p w14:paraId="0ED79FB9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Q</w:t>
            </w:r>
            <w:r w:rsidRPr="00B27DEC">
              <w:rPr>
                <w:rStyle w:val="font11"/>
                <w:rFonts w:ascii="Times New Roman" w:hAnsi="Times New Roman" w:cs="Times New Roman" w:hint="default"/>
                <w:sz w:val="22"/>
              </w:rPr>
              <w:t>3</w:t>
            </w:r>
          </w:p>
        </w:tc>
        <w:tc>
          <w:tcPr>
            <w:tcW w:w="1418" w:type="dxa"/>
            <w:vAlign w:val="center"/>
          </w:tcPr>
          <w:p w14:paraId="01174830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bookmarkStart w:id="0" w:name="OLE_LINK2"/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Q</w:t>
            </w:r>
            <w:bookmarkEnd w:id="0"/>
            <w:r w:rsidRPr="00B27DEC">
              <w:rPr>
                <w:rStyle w:val="font11"/>
                <w:rFonts w:ascii="Times New Roman" w:hAnsi="Times New Roman" w:cs="Times New Roman" w:hint="default"/>
                <w:sz w:val="22"/>
              </w:rPr>
              <w:t>4</w:t>
            </w:r>
          </w:p>
        </w:tc>
      </w:tr>
      <w:tr w:rsidR="00483070" w:rsidRPr="00B27DEC" w14:paraId="54D58871" w14:textId="77777777" w:rsidTr="00A43420">
        <w:tc>
          <w:tcPr>
            <w:tcW w:w="1414" w:type="dxa"/>
            <w:vAlign w:val="center"/>
          </w:tcPr>
          <w:p w14:paraId="29BF7287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bookmarkStart w:id="1" w:name="OLE_LINK1" w:colFirst="0" w:colLast="4"/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0</w:t>
            </w:r>
          </w:p>
        </w:tc>
        <w:tc>
          <w:tcPr>
            <w:tcW w:w="1414" w:type="dxa"/>
            <w:vAlign w:val="center"/>
          </w:tcPr>
          <w:p w14:paraId="30995FDD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0</w:t>
            </w:r>
          </w:p>
        </w:tc>
        <w:tc>
          <w:tcPr>
            <w:tcW w:w="1414" w:type="dxa"/>
            <w:vAlign w:val="center"/>
          </w:tcPr>
          <w:p w14:paraId="06FF6B51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0</w:t>
            </w:r>
          </w:p>
        </w:tc>
        <w:tc>
          <w:tcPr>
            <w:tcW w:w="1414" w:type="dxa"/>
            <w:vAlign w:val="center"/>
          </w:tcPr>
          <w:p w14:paraId="0FC4C796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0</w:t>
            </w:r>
          </w:p>
        </w:tc>
        <w:tc>
          <w:tcPr>
            <w:tcW w:w="1418" w:type="dxa"/>
            <w:vAlign w:val="center"/>
          </w:tcPr>
          <w:p w14:paraId="0B299213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0</w:t>
            </w:r>
          </w:p>
        </w:tc>
      </w:tr>
      <w:tr w:rsidR="00483070" w:rsidRPr="00B27DEC" w14:paraId="7E31CADB" w14:textId="77777777" w:rsidTr="00A43420">
        <w:tc>
          <w:tcPr>
            <w:tcW w:w="1414" w:type="dxa"/>
            <w:vAlign w:val="center"/>
          </w:tcPr>
          <w:p w14:paraId="1EE030F8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1</w:t>
            </w:r>
          </w:p>
        </w:tc>
        <w:tc>
          <w:tcPr>
            <w:tcW w:w="1414" w:type="dxa"/>
            <w:vAlign w:val="center"/>
          </w:tcPr>
          <w:p w14:paraId="19C34C60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7455ADC7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15F8A042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7E28CC47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483070" w:rsidRPr="00B27DEC" w14:paraId="1B8AA5EA" w14:textId="77777777" w:rsidTr="00A43420">
        <w:tc>
          <w:tcPr>
            <w:tcW w:w="1414" w:type="dxa"/>
            <w:vAlign w:val="center"/>
          </w:tcPr>
          <w:p w14:paraId="5740388E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2</w:t>
            </w:r>
          </w:p>
        </w:tc>
        <w:tc>
          <w:tcPr>
            <w:tcW w:w="1414" w:type="dxa"/>
            <w:vAlign w:val="center"/>
          </w:tcPr>
          <w:p w14:paraId="55C6894F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3C8E80DA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41F20D47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7DF42DB6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483070" w:rsidRPr="00B27DEC" w14:paraId="32F187D4" w14:textId="77777777" w:rsidTr="00A43420">
        <w:tc>
          <w:tcPr>
            <w:tcW w:w="1414" w:type="dxa"/>
            <w:vAlign w:val="center"/>
          </w:tcPr>
          <w:p w14:paraId="310BD328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3</w:t>
            </w:r>
          </w:p>
        </w:tc>
        <w:tc>
          <w:tcPr>
            <w:tcW w:w="1414" w:type="dxa"/>
            <w:vAlign w:val="center"/>
          </w:tcPr>
          <w:p w14:paraId="2DB07482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657263EF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7070B751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2F35830E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483070" w:rsidRPr="00B27DEC" w14:paraId="76A25C44" w14:textId="77777777" w:rsidTr="00A43420">
        <w:tc>
          <w:tcPr>
            <w:tcW w:w="1414" w:type="dxa"/>
            <w:vAlign w:val="center"/>
          </w:tcPr>
          <w:p w14:paraId="76F49E63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4</w:t>
            </w:r>
          </w:p>
        </w:tc>
        <w:tc>
          <w:tcPr>
            <w:tcW w:w="1414" w:type="dxa"/>
            <w:vAlign w:val="center"/>
          </w:tcPr>
          <w:p w14:paraId="216D3C05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76A44FA0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188F95BA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576FC9ED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483070" w:rsidRPr="00B27DEC" w14:paraId="152BBB4F" w14:textId="77777777" w:rsidTr="00A43420">
        <w:tc>
          <w:tcPr>
            <w:tcW w:w="1414" w:type="dxa"/>
            <w:vAlign w:val="center"/>
          </w:tcPr>
          <w:p w14:paraId="4DBA8E5E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5</w:t>
            </w:r>
          </w:p>
        </w:tc>
        <w:tc>
          <w:tcPr>
            <w:tcW w:w="1414" w:type="dxa"/>
            <w:vAlign w:val="center"/>
          </w:tcPr>
          <w:p w14:paraId="08F49B1F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2AEFA81D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47112EAF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7938DAB8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483070" w:rsidRPr="00B27DEC" w14:paraId="044BB553" w14:textId="77777777" w:rsidTr="00A43420">
        <w:tc>
          <w:tcPr>
            <w:tcW w:w="1414" w:type="dxa"/>
            <w:vAlign w:val="center"/>
          </w:tcPr>
          <w:p w14:paraId="49BD7FEB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6</w:t>
            </w:r>
          </w:p>
        </w:tc>
        <w:tc>
          <w:tcPr>
            <w:tcW w:w="1414" w:type="dxa"/>
            <w:vAlign w:val="center"/>
          </w:tcPr>
          <w:p w14:paraId="05E13962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2C63245E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7276F3BA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58710EA5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483070" w:rsidRPr="00B27DEC" w14:paraId="0D19887F" w14:textId="77777777" w:rsidTr="00A43420">
        <w:tc>
          <w:tcPr>
            <w:tcW w:w="1414" w:type="dxa"/>
            <w:vAlign w:val="center"/>
          </w:tcPr>
          <w:p w14:paraId="6777DB69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7</w:t>
            </w:r>
          </w:p>
        </w:tc>
        <w:tc>
          <w:tcPr>
            <w:tcW w:w="1414" w:type="dxa"/>
            <w:vAlign w:val="center"/>
          </w:tcPr>
          <w:p w14:paraId="7C293610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540C0BBB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6D2AF1F4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2391027F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483070" w:rsidRPr="00B27DEC" w14:paraId="01DD3B81" w14:textId="77777777" w:rsidTr="00A43420">
        <w:tc>
          <w:tcPr>
            <w:tcW w:w="1414" w:type="dxa"/>
            <w:vAlign w:val="center"/>
          </w:tcPr>
          <w:p w14:paraId="2796391E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8</w:t>
            </w:r>
          </w:p>
        </w:tc>
        <w:tc>
          <w:tcPr>
            <w:tcW w:w="1414" w:type="dxa"/>
            <w:vAlign w:val="center"/>
          </w:tcPr>
          <w:p w14:paraId="491A0A97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071522C4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50E37FDC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42ACFFC7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483070" w:rsidRPr="00B27DEC" w14:paraId="5CACE859" w14:textId="77777777" w:rsidTr="00A43420">
        <w:tc>
          <w:tcPr>
            <w:tcW w:w="1414" w:type="dxa"/>
            <w:vAlign w:val="center"/>
          </w:tcPr>
          <w:p w14:paraId="1F407EE9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9</w:t>
            </w:r>
          </w:p>
        </w:tc>
        <w:tc>
          <w:tcPr>
            <w:tcW w:w="1414" w:type="dxa"/>
            <w:vAlign w:val="center"/>
          </w:tcPr>
          <w:p w14:paraId="08516939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363E5925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10EEA514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2E3FB26E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483070" w:rsidRPr="00B27DEC" w14:paraId="0DB0A2EC" w14:textId="77777777" w:rsidTr="00A43420">
        <w:tc>
          <w:tcPr>
            <w:tcW w:w="1414" w:type="dxa"/>
            <w:vAlign w:val="center"/>
          </w:tcPr>
          <w:p w14:paraId="705A759F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10</w:t>
            </w:r>
          </w:p>
        </w:tc>
        <w:tc>
          <w:tcPr>
            <w:tcW w:w="1414" w:type="dxa"/>
            <w:vAlign w:val="center"/>
          </w:tcPr>
          <w:p w14:paraId="595F460D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370F5324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61F54D90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1AAD8414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483070" w:rsidRPr="00B27DEC" w14:paraId="0D2168ED" w14:textId="77777777" w:rsidTr="00A43420">
        <w:tc>
          <w:tcPr>
            <w:tcW w:w="1414" w:type="dxa"/>
            <w:vAlign w:val="center"/>
          </w:tcPr>
          <w:p w14:paraId="4C66FF4A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11</w:t>
            </w:r>
          </w:p>
        </w:tc>
        <w:tc>
          <w:tcPr>
            <w:tcW w:w="1414" w:type="dxa"/>
            <w:vAlign w:val="center"/>
          </w:tcPr>
          <w:p w14:paraId="265CA5A2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4B4AF2F8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1557FA00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6B1E86AC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483070" w:rsidRPr="00B27DEC" w14:paraId="17691B00" w14:textId="77777777" w:rsidTr="00A43420">
        <w:tc>
          <w:tcPr>
            <w:tcW w:w="1414" w:type="dxa"/>
            <w:vAlign w:val="center"/>
          </w:tcPr>
          <w:p w14:paraId="55C30A10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12</w:t>
            </w:r>
          </w:p>
        </w:tc>
        <w:tc>
          <w:tcPr>
            <w:tcW w:w="1414" w:type="dxa"/>
            <w:vAlign w:val="center"/>
          </w:tcPr>
          <w:p w14:paraId="3665E9F8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7ECDA6FB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328BEDDC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3D30E25F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483070" w:rsidRPr="00B27DEC" w14:paraId="2B505EE8" w14:textId="77777777" w:rsidTr="00A43420">
        <w:tc>
          <w:tcPr>
            <w:tcW w:w="1414" w:type="dxa"/>
            <w:vAlign w:val="center"/>
          </w:tcPr>
          <w:p w14:paraId="363D833A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13</w:t>
            </w:r>
          </w:p>
        </w:tc>
        <w:tc>
          <w:tcPr>
            <w:tcW w:w="1414" w:type="dxa"/>
            <w:vAlign w:val="center"/>
          </w:tcPr>
          <w:p w14:paraId="70E012B2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5F3A3391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56D93A16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669633DC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483070" w:rsidRPr="00B27DEC" w14:paraId="1CBEAFF5" w14:textId="77777777" w:rsidTr="00A43420">
        <w:tc>
          <w:tcPr>
            <w:tcW w:w="1414" w:type="dxa"/>
            <w:vAlign w:val="center"/>
          </w:tcPr>
          <w:p w14:paraId="4555B7E8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14</w:t>
            </w:r>
          </w:p>
        </w:tc>
        <w:tc>
          <w:tcPr>
            <w:tcW w:w="1414" w:type="dxa"/>
            <w:vAlign w:val="center"/>
          </w:tcPr>
          <w:p w14:paraId="047D2005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4F420009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32083728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0038C3DD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483070" w:rsidRPr="00B27DEC" w14:paraId="154888F7" w14:textId="77777777" w:rsidTr="00A43420">
        <w:tc>
          <w:tcPr>
            <w:tcW w:w="1414" w:type="dxa"/>
            <w:vAlign w:val="center"/>
          </w:tcPr>
          <w:p w14:paraId="5A710619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15</w:t>
            </w:r>
          </w:p>
        </w:tc>
        <w:tc>
          <w:tcPr>
            <w:tcW w:w="1414" w:type="dxa"/>
            <w:vAlign w:val="center"/>
          </w:tcPr>
          <w:p w14:paraId="3D03C8DF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553DDA0B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40E2B954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54ECA37B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483070" w:rsidRPr="00B27DEC" w14:paraId="4458EFCB" w14:textId="77777777" w:rsidTr="00A43420">
        <w:tc>
          <w:tcPr>
            <w:tcW w:w="1414" w:type="dxa"/>
            <w:vAlign w:val="center"/>
          </w:tcPr>
          <w:p w14:paraId="1ABB390F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</w:pPr>
            <w:r w:rsidRPr="00B27DEC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2"/>
              </w:rPr>
              <w:t>16</w:t>
            </w:r>
          </w:p>
        </w:tc>
        <w:tc>
          <w:tcPr>
            <w:tcW w:w="1414" w:type="dxa"/>
            <w:vAlign w:val="center"/>
          </w:tcPr>
          <w:p w14:paraId="1B88B950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6739E2C4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32BD5597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24895A46" w14:textId="77777777" w:rsidR="00483070" w:rsidRPr="00B27DEC" w:rsidRDefault="0048307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bookmarkEnd w:id="1"/>
    </w:tbl>
    <w:p w14:paraId="22F419B6" w14:textId="77777777" w:rsidR="00483070" w:rsidRDefault="00483070" w:rsidP="00D64649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098B223A" w14:textId="77777777" w:rsidR="00483070" w:rsidRPr="00B27DEC" w:rsidRDefault="00483070" w:rsidP="00483070">
      <w:pPr>
        <w:spacing w:line="312" w:lineRule="auto"/>
        <w:ind w:left="420"/>
        <w:jc w:val="left"/>
        <w:rPr>
          <w:b/>
          <w:sz w:val="22"/>
        </w:rPr>
      </w:pPr>
      <w:r w:rsidRPr="00B27DEC">
        <w:rPr>
          <w:rFonts w:hint="eastAsia"/>
          <w:b/>
          <w:sz w:val="22"/>
        </w:rPr>
        <w:t>波形图（时序图）：</w:t>
      </w:r>
    </w:p>
    <w:p w14:paraId="39ACCD02" w14:textId="77777777" w:rsidR="00483070" w:rsidRDefault="00483070" w:rsidP="00D64649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35419993" w14:textId="77777777" w:rsidR="00483070" w:rsidRDefault="00483070" w:rsidP="00D64649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30AD59B2" w14:textId="77777777" w:rsidR="00483070" w:rsidRDefault="00483070" w:rsidP="00D64649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0556CB79" w14:textId="77777777" w:rsidR="00483070" w:rsidRDefault="00483070" w:rsidP="00D64649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6DC89135" w14:textId="77777777" w:rsidR="00483070" w:rsidRDefault="00483070" w:rsidP="00D64649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42779D8F" w14:textId="77777777" w:rsidR="00AE5567" w:rsidRDefault="00AE5567" w:rsidP="00D64649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01E441CF" w14:textId="77777777" w:rsidR="00AE5567" w:rsidRDefault="00AE5567" w:rsidP="00D64649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2CBD40EC" w14:textId="77777777" w:rsidR="00483070" w:rsidRDefault="00483070" w:rsidP="00D64649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73706358" w14:textId="77777777" w:rsidR="00483070" w:rsidRDefault="00483070" w:rsidP="00D64649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39A00DFF" w14:textId="77777777" w:rsidR="00483070" w:rsidRDefault="00483070" w:rsidP="00D64649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4C45C02F" w14:textId="77777777" w:rsidR="00483070" w:rsidRDefault="00483070" w:rsidP="00D64649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2AEAAF08" w14:textId="77777777" w:rsidR="00483070" w:rsidRPr="00B27DEC" w:rsidRDefault="00483070" w:rsidP="00483070">
      <w:pPr>
        <w:spacing w:line="312" w:lineRule="auto"/>
        <w:ind w:left="420"/>
        <w:jc w:val="left"/>
        <w:rPr>
          <w:b/>
          <w:sz w:val="22"/>
        </w:rPr>
      </w:pPr>
      <w:r>
        <w:rPr>
          <w:rFonts w:hint="eastAsia"/>
          <w:b/>
          <w:sz w:val="22"/>
        </w:rPr>
        <w:t>仿真波形</w:t>
      </w:r>
      <w:r w:rsidRPr="00B27DEC">
        <w:rPr>
          <w:rFonts w:hint="eastAsia"/>
          <w:b/>
          <w:sz w:val="22"/>
        </w:rPr>
        <w:t>图（时序图）：</w:t>
      </w:r>
    </w:p>
    <w:p w14:paraId="08498539" w14:textId="77777777" w:rsidR="00483070" w:rsidRPr="00A60326" w:rsidRDefault="00483070" w:rsidP="00D64649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0788A1D8" w14:textId="77777777" w:rsidR="00483070" w:rsidRDefault="00483070" w:rsidP="00D64649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1FB58F8C" w14:textId="77777777" w:rsidR="00B75A64" w:rsidRDefault="00B75A64" w:rsidP="00D64649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1350AA8E" w14:textId="77777777" w:rsidR="00B75A64" w:rsidRPr="00B27DEC" w:rsidRDefault="00B75A64" w:rsidP="00B75A64">
      <w:pPr>
        <w:spacing w:line="312" w:lineRule="auto"/>
        <w:ind w:left="420"/>
        <w:jc w:val="left"/>
        <w:rPr>
          <w:b/>
          <w:sz w:val="22"/>
        </w:rPr>
      </w:pPr>
      <w:r>
        <w:rPr>
          <w:rFonts w:hint="eastAsia"/>
          <w:b/>
          <w:sz w:val="22"/>
        </w:rPr>
        <w:t>仿真电路截图（测量电路全景一张）</w:t>
      </w:r>
      <w:r w:rsidRPr="00B27DEC">
        <w:rPr>
          <w:rFonts w:hint="eastAsia"/>
          <w:b/>
          <w:sz w:val="22"/>
        </w:rPr>
        <w:t>：</w:t>
      </w:r>
    </w:p>
    <w:p w14:paraId="18ABC202" w14:textId="77777777" w:rsidR="00B75A64" w:rsidRPr="00B75A64" w:rsidRDefault="00B75A64" w:rsidP="00D64649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103E97F4" w14:textId="77777777" w:rsidR="00B75A64" w:rsidRDefault="00B75A64" w:rsidP="00D64649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4C581B38" w14:textId="77777777" w:rsidR="00B75A64" w:rsidRDefault="00B75A64" w:rsidP="00D64649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6B191A4B" w14:textId="77777777" w:rsidR="00D64649" w:rsidRDefault="00D64649" w:rsidP="00D64649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试将异步二进制加法计数改为减法计数，参考加法计数器，要求实验并记录。</w:t>
      </w:r>
    </w:p>
    <w:p w14:paraId="3D129F1D" w14:textId="77777777" w:rsidR="00B90257" w:rsidRDefault="00B90257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0E6EFCB8" w14:textId="77777777" w:rsidR="00B75A64" w:rsidRPr="00B27DEC" w:rsidRDefault="00B75A64" w:rsidP="00B75A64">
      <w:pPr>
        <w:spacing w:afterLines="30" w:after="93" w:line="312" w:lineRule="auto"/>
        <w:ind w:left="420"/>
        <w:jc w:val="left"/>
        <w:rPr>
          <w:rFonts w:asciiTheme="minorEastAsia" w:hAnsiTheme="minorEastAsia" w:hint="eastAsia"/>
          <w:b/>
          <w:sz w:val="22"/>
        </w:rPr>
      </w:pPr>
      <w:r>
        <w:rPr>
          <w:rFonts w:asciiTheme="minorEastAsia" w:hAnsiTheme="minorEastAsia" w:hint="eastAsia"/>
          <w:b/>
          <w:sz w:val="22"/>
        </w:rPr>
        <w:t>绘制修改后的电路图</w:t>
      </w:r>
      <w:r w:rsidRPr="00B27DEC">
        <w:rPr>
          <w:rFonts w:asciiTheme="minorEastAsia" w:hAnsiTheme="minorEastAsia" w:hint="eastAsia"/>
          <w:b/>
          <w:sz w:val="22"/>
        </w:rPr>
        <w:t>：</w:t>
      </w:r>
    </w:p>
    <w:p w14:paraId="52E1E8DF" w14:textId="77777777" w:rsidR="00B75A64" w:rsidRDefault="00B75A64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3FAF9E89" w14:textId="77777777" w:rsidR="00B75A64" w:rsidRDefault="00B75A64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4F61BA58" w14:textId="77777777" w:rsidR="00EB51B5" w:rsidRDefault="00EB51B5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7336B43B" w14:textId="77777777" w:rsidR="00EB51B5" w:rsidRDefault="00EB51B5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62CC0DFC" w14:textId="77777777" w:rsidR="00B75A64" w:rsidRDefault="00B75A64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49416B24" w14:textId="77777777" w:rsidR="00B75A64" w:rsidRDefault="00B75A64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6DB821D0" w14:textId="77777777" w:rsidR="00B75A64" w:rsidRDefault="00B75A64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4BF60B51" w14:textId="77777777" w:rsidR="00B75A64" w:rsidRDefault="00B75A64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391D0BDA" w14:textId="77777777" w:rsidR="00A60326" w:rsidRPr="00B27DEC" w:rsidRDefault="00A60326" w:rsidP="00A60326">
      <w:pPr>
        <w:spacing w:afterLines="30" w:after="93" w:line="312" w:lineRule="auto"/>
        <w:ind w:left="420"/>
        <w:jc w:val="left"/>
        <w:rPr>
          <w:rFonts w:asciiTheme="minorEastAsia" w:hAnsiTheme="minorEastAsia" w:hint="eastAsia"/>
          <w:b/>
          <w:sz w:val="22"/>
        </w:rPr>
      </w:pPr>
      <w:r w:rsidRPr="00FD22C6">
        <w:rPr>
          <w:rFonts w:ascii="Times New Roman" w:hAnsi="Times New Roman" w:cs="Times New Roman"/>
          <w:b/>
          <w:sz w:val="22"/>
        </w:rPr>
        <w:t>Q</w:t>
      </w:r>
      <w:r w:rsidRPr="00FD22C6">
        <w:rPr>
          <w:rFonts w:ascii="Times New Roman" w:hAnsi="Times New Roman" w:cs="Times New Roman"/>
          <w:b/>
          <w:sz w:val="22"/>
          <w:vertAlign w:val="subscript"/>
        </w:rPr>
        <w:t>1</w:t>
      </w:r>
      <w:r w:rsidRPr="00FD22C6">
        <w:rPr>
          <w:rFonts w:ascii="Times New Roman" w:hAnsi="Times New Roman" w:cs="Times New Roman"/>
          <w:b/>
          <w:sz w:val="22"/>
        </w:rPr>
        <w:t>~Q</w:t>
      </w:r>
      <w:r w:rsidRPr="00FD22C6">
        <w:rPr>
          <w:rFonts w:ascii="Times New Roman" w:hAnsi="Times New Roman" w:cs="Times New Roman"/>
          <w:b/>
          <w:sz w:val="22"/>
          <w:vertAlign w:val="subscript"/>
        </w:rPr>
        <w:t>4</w:t>
      </w:r>
      <w:r w:rsidRPr="00FD22C6">
        <w:rPr>
          <w:rFonts w:ascii="Times New Roman" w:cs="Times New Roman"/>
          <w:b/>
          <w:sz w:val="22"/>
        </w:rPr>
        <w:t>端状态</w:t>
      </w:r>
      <w:r w:rsidRPr="00B27DEC">
        <w:rPr>
          <w:rFonts w:asciiTheme="minorEastAsia" w:hAnsiTheme="minorEastAsia" w:hint="eastAsia"/>
          <w:b/>
          <w:sz w:val="22"/>
        </w:rPr>
        <w:t>表：</w:t>
      </w:r>
    </w:p>
    <w:tbl>
      <w:tblPr>
        <w:tblStyle w:val="a8"/>
        <w:tblW w:w="7074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1414"/>
        <w:gridCol w:w="1414"/>
        <w:gridCol w:w="1414"/>
        <w:gridCol w:w="1414"/>
        <w:gridCol w:w="1418"/>
      </w:tblGrid>
      <w:tr w:rsidR="00A60326" w:rsidRPr="00B27DEC" w14:paraId="0CCF0B04" w14:textId="77777777" w:rsidTr="00A43420">
        <w:tc>
          <w:tcPr>
            <w:tcW w:w="1414" w:type="dxa"/>
          </w:tcPr>
          <w:p w14:paraId="2A5C737A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CP</w:t>
            </w:r>
            <w:r w:rsidR="00821FF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1414" w:type="dxa"/>
          </w:tcPr>
          <w:p w14:paraId="37C6DB86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Q</w:t>
            </w:r>
            <w:r w:rsidRPr="00B27DEC">
              <w:rPr>
                <w:rStyle w:val="font11"/>
                <w:rFonts w:ascii="Times New Roman" w:hAnsi="Times New Roman" w:cs="Times New Roman" w:hint="default"/>
                <w:sz w:val="22"/>
              </w:rPr>
              <w:t>1</w:t>
            </w:r>
          </w:p>
        </w:tc>
        <w:tc>
          <w:tcPr>
            <w:tcW w:w="1414" w:type="dxa"/>
          </w:tcPr>
          <w:p w14:paraId="62E0731A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Q</w:t>
            </w:r>
            <w:r w:rsidRPr="00B27DEC">
              <w:rPr>
                <w:rStyle w:val="font11"/>
                <w:rFonts w:ascii="Times New Roman" w:hAnsi="Times New Roman" w:cs="Times New Roman" w:hint="default"/>
                <w:sz w:val="22"/>
              </w:rPr>
              <w:t>2</w:t>
            </w:r>
          </w:p>
        </w:tc>
        <w:tc>
          <w:tcPr>
            <w:tcW w:w="1414" w:type="dxa"/>
          </w:tcPr>
          <w:p w14:paraId="57AC9AF7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Q</w:t>
            </w:r>
            <w:r w:rsidRPr="00B27DEC">
              <w:rPr>
                <w:rStyle w:val="font11"/>
                <w:rFonts w:ascii="Times New Roman" w:hAnsi="Times New Roman" w:cs="Times New Roman" w:hint="default"/>
                <w:sz w:val="22"/>
              </w:rPr>
              <w:t>3</w:t>
            </w:r>
          </w:p>
        </w:tc>
        <w:tc>
          <w:tcPr>
            <w:tcW w:w="1418" w:type="dxa"/>
          </w:tcPr>
          <w:p w14:paraId="13C1CC80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Q</w:t>
            </w:r>
            <w:r w:rsidRPr="00B27DEC">
              <w:rPr>
                <w:rStyle w:val="font11"/>
                <w:rFonts w:ascii="Times New Roman" w:hAnsi="Times New Roman" w:cs="Times New Roman" w:hint="default"/>
                <w:sz w:val="22"/>
              </w:rPr>
              <w:t>4</w:t>
            </w:r>
          </w:p>
        </w:tc>
      </w:tr>
      <w:tr w:rsidR="00A60326" w:rsidRPr="00B27DEC" w14:paraId="70ADE0BC" w14:textId="77777777" w:rsidTr="00A43420">
        <w:tc>
          <w:tcPr>
            <w:tcW w:w="1414" w:type="dxa"/>
            <w:vAlign w:val="center"/>
          </w:tcPr>
          <w:p w14:paraId="7DE65AFC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0</w:t>
            </w:r>
          </w:p>
        </w:tc>
        <w:tc>
          <w:tcPr>
            <w:tcW w:w="1414" w:type="dxa"/>
            <w:vAlign w:val="center"/>
          </w:tcPr>
          <w:p w14:paraId="093D8124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0</w:t>
            </w:r>
          </w:p>
        </w:tc>
        <w:tc>
          <w:tcPr>
            <w:tcW w:w="1414" w:type="dxa"/>
            <w:vAlign w:val="center"/>
          </w:tcPr>
          <w:p w14:paraId="179004D8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0</w:t>
            </w:r>
          </w:p>
        </w:tc>
        <w:tc>
          <w:tcPr>
            <w:tcW w:w="1414" w:type="dxa"/>
            <w:vAlign w:val="center"/>
          </w:tcPr>
          <w:p w14:paraId="0B167FE1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0</w:t>
            </w:r>
          </w:p>
        </w:tc>
        <w:tc>
          <w:tcPr>
            <w:tcW w:w="1418" w:type="dxa"/>
            <w:vAlign w:val="center"/>
          </w:tcPr>
          <w:p w14:paraId="7934910F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0</w:t>
            </w:r>
          </w:p>
        </w:tc>
      </w:tr>
      <w:tr w:rsidR="00A60326" w:rsidRPr="00B27DEC" w14:paraId="1897535E" w14:textId="77777777" w:rsidTr="00A43420">
        <w:tc>
          <w:tcPr>
            <w:tcW w:w="1414" w:type="dxa"/>
            <w:vAlign w:val="center"/>
          </w:tcPr>
          <w:p w14:paraId="599388E7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1</w:t>
            </w:r>
          </w:p>
        </w:tc>
        <w:tc>
          <w:tcPr>
            <w:tcW w:w="1414" w:type="dxa"/>
            <w:vAlign w:val="center"/>
          </w:tcPr>
          <w:p w14:paraId="0BF7E275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3FB7627E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794A5A41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347571B1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A60326" w:rsidRPr="00B27DEC" w14:paraId="4FEB26A2" w14:textId="77777777" w:rsidTr="00A43420">
        <w:tc>
          <w:tcPr>
            <w:tcW w:w="1414" w:type="dxa"/>
            <w:vAlign w:val="center"/>
          </w:tcPr>
          <w:p w14:paraId="0065FC3E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2</w:t>
            </w:r>
          </w:p>
        </w:tc>
        <w:tc>
          <w:tcPr>
            <w:tcW w:w="1414" w:type="dxa"/>
            <w:vAlign w:val="center"/>
          </w:tcPr>
          <w:p w14:paraId="638A87C0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5486B78D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4F3C8C8A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60E86EAF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A60326" w:rsidRPr="00B27DEC" w14:paraId="4F1BCFD6" w14:textId="77777777" w:rsidTr="00A43420">
        <w:tc>
          <w:tcPr>
            <w:tcW w:w="1414" w:type="dxa"/>
            <w:vAlign w:val="center"/>
          </w:tcPr>
          <w:p w14:paraId="0B3606BF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3</w:t>
            </w:r>
          </w:p>
        </w:tc>
        <w:tc>
          <w:tcPr>
            <w:tcW w:w="1414" w:type="dxa"/>
            <w:vAlign w:val="center"/>
          </w:tcPr>
          <w:p w14:paraId="32AD8476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45BF69C0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5B48BE25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10B371A7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A60326" w:rsidRPr="00B27DEC" w14:paraId="3243ECFB" w14:textId="77777777" w:rsidTr="00A43420">
        <w:tc>
          <w:tcPr>
            <w:tcW w:w="1414" w:type="dxa"/>
            <w:vAlign w:val="center"/>
          </w:tcPr>
          <w:p w14:paraId="7901191C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4</w:t>
            </w:r>
          </w:p>
        </w:tc>
        <w:tc>
          <w:tcPr>
            <w:tcW w:w="1414" w:type="dxa"/>
            <w:vAlign w:val="center"/>
          </w:tcPr>
          <w:p w14:paraId="3A2D353E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73605EEA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53263D94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7D15394B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A60326" w:rsidRPr="00B27DEC" w14:paraId="61AC807E" w14:textId="77777777" w:rsidTr="00A43420">
        <w:tc>
          <w:tcPr>
            <w:tcW w:w="1414" w:type="dxa"/>
            <w:vAlign w:val="center"/>
          </w:tcPr>
          <w:p w14:paraId="72E72109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5</w:t>
            </w:r>
          </w:p>
        </w:tc>
        <w:tc>
          <w:tcPr>
            <w:tcW w:w="1414" w:type="dxa"/>
            <w:vAlign w:val="center"/>
          </w:tcPr>
          <w:p w14:paraId="27EB5DE4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0B7DC4FB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72FA79CB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0E1F4BD2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A60326" w:rsidRPr="00B27DEC" w14:paraId="61BE622D" w14:textId="77777777" w:rsidTr="00A43420">
        <w:tc>
          <w:tcPr>
            <w:tcW w:w="1414" w:type="dxa"/>
            <w:vAlign w:val="center"/>
          </w:tcPr>
          <w:p w14:paraId="31CA4D5F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6</w:t>
            </w:r>
          </w:p>
        </w:tc>
        <w:tc>
          <w:tcPr>
            <w:tcW w:w="1414" w:type="dxa"/>
            <w:vAlign w:val="center"/>
          </w:tcPr>
          <w:p w14:paraId="3907090F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5DF34C3B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59C04DB9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41728753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A60326" w:rsidRPr="00B27DEC" w14:paraId="0AB1D063" w14:textId="77777777" w:rsidTr="00A43420">
        <w:tc>
          <w:tcPr>
            <w:tcW w:w="1414" w:type="dxa"/>
            <w:vAlign w:val="center"/>
          </w:tcPr>
          <w:p w14:paraId="5FC94F2F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7</w:t>
            </w:r>
          </w:p>
        </w:tc>
        <w:tc>
          <w:tcPr>
            <w:tcW w:w="1414" w:type="dxa"/>
            <w:vAlign w:val="center"/>
          </w:tcPr>
          <w:p w14:paraId="48EF9B0F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2B1C7840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7E3DF501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29ED2BB0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A60326" w:rsidRPr="00B27DEC" w14:paraId="11A1D262" w14:textId="77777777" w:rsidTr="00A43420">
        <w:tc>
          <w:tcPr>
            <w:tcW w:w="1414" w:type="dxa"/>
            <w:vAlign w:val="center"/>
          </w:tcPr>
          <w:p w14:paraId="62942A73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8</w:t>
            </w:r>
          </w:p>
        </w:tc>
        <w:tc>
          <w:tcPr>
            <w:tcW w:w="1414" w:type="dxa"/>
            <w:vAlign w:val="center"/>
          </w:tcPr>
          <w:p w14:paraId="692D585D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0BA3D8C8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27C020D6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10B883B8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A60326" w:rsidRPr="00B27DEC" w14:paraId="0A38AEB5" w14:textId="77777777" w:rsidTr="00A43420">
        <w:tc>
          <w:tcPr>
            <w:tcW w:w="1414" w:type="dxa"/>
            <w:vAlign w:val="center"/>
          </w:tcPr>
          <w:p w14:paraId="0810B759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9</w:t>
            </w:r>
          </w:p>
        </w:tc>
        <w:tc>
          <w:tcPr>
            <w:tcW w:w="1414" w:type="dxa"/>
            <w:vAlign w:val="center"/>
          </w:tcPr>
          <w:p w14:paraId="04567839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044EE09A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610B28C5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0427E995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A60326" w:rsidRPr="00B27DEC" w14:paraId="5E65D7B5" w14:textId="77777777" w:rsidTr="00A43420">
        <w:tc>
          <w:tcPr>
            <w:tcW w:w="1414" w:type="dxa"/>
            <w:vAlign w:val="center"/>
          </w:tcPr>
          <w:p w14:paraId="3B93045C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lastRenderedPageBreak/>
              <w:t>10</w:t>
            </w:r>
          </w:p>
        </w:tc>
        <w:tc>
          <w:tcPr>
            <w:tcW w:w="1414" w:type="dxa"/>
            <w:vAlign w:val="center"/>
          </w:tcPr>
          <w:p w14:paraId="121B1684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343B784E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68832492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0A1EE5E2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A60326" w:rsidRPr="00B27DEC" w14:paraId="2D9AF442" w14:textId="77777777" w:rsidTr="00A43420">
        <w:tc>
          <w:tcPr>
            <w:tcW w:w="1414" w:type="dxa"/>
            <w:vAlign w:val="center"/>
          </w:tcPr>
          <w:p w14:paraId="041114F9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11</w:t>
            </w:r>
          </w:p>
        </w:tc>
        <w:tc>
          <w:tcPr>
            <w:tcW w:w="1414" w:type="dxa"/>
            <w:vAlign w:val="center"/>
          </w:tcPr>
          <w:p w14:paraId="1E5E3C3F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203A01AC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6C5EF395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11B37BA4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A60326" w:rsidRPr="00B27DEC" w14:paraId="7B374BC6" w14:textId="77777777" w:rsidTr="00A43420">
        <w:tc>
          <w:tcPr>
            <w:tcW w:w="1414" w:type="dxa"/>
            <w:vAlign w:val="center"/>
          </w:tcPr>
          <w:p w14:paraId="2C994BDD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12</w:t>
            </w:r>
          </w:p>
        </w:tc>
        <w:tc>
          <w:tcPr>
            <w:tcW w:w="1414" w:type="dxa"/>
            <w:vAlign w:val="center"/>
          </w:tcPr>
          <w:p w14:paraId="1000267E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70D17501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2E82A146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6471C249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A60326" w:rsidRPr="00B27DEC" w14:paraId="0F369BE5" w14:textId="77777777" w:rsidTr="00A43420">
        <w:tc>
          <w:tcPr>
            <w:tcW w:w="1414" w:type="dxa"/>
            <w:vAlign w:val="center"/>
          </w:tcPr>
          <w:p w14:paraId="1362E24B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13</w:t>
            </w:r>
          </w:p>
        </w:tc>
        <w:tc>
          <w:tcPr>
            <w:tcW w:w="1414" w:type="dxa"/>
            <w:vAlign w:val="center"/>
          </w:tcPr>
          <w:p w14:paraId="5390185C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5A035557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4CEDD53A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5B19FE1E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A60326" w:rsidRPr="00B27DEC" w14:paraId="583EA9E9" w14:textId="77777777" w:rsidTr="00A43420">
        <w:tc>
          <w:tcPr>
            <w:tcW w:w="1414" w:type="dxa"/>
            <w:vAlign w:val="center"/>
          </w:tcPr>
          <w:p w14:paraId="3D074F3F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14</w:t>
            </w:r>
          </w:p>
        </w:tc>
        <w:tc>
          <w:tcPr>
            <w:tcW w:w="1414" w:type="dxa"/>
            <w:vAlign w:val="center"/>
          </w:tcPr>
          <w:p w14:paraId="5C78006C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02B51597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7809F9F9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31C7C789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A60326" w:rsidRPr="00B27DEC" w14:paraId="679DEE32" w14:textId="77777777" w:rsidTr="00A43420">
        <w:tc>
          <w:tcPr>
            <w:tcW w:w="1414" w:type="dxa"/>
            <w:vAlign w:val="center"/>
          </w:tcPr>
          <w:p w14:paraId="770932FF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15</w:t>
            </w:r>
          </w:p>
        </w:tc>
        <w:tc>
          <w:tcPr>
            <w:tcW w:w="1414" w:type="dxa"/>
            <w:vAlign w:val="center"/>
          </w:tcPr>
          <w:p w14:paraId="36F65B4C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2419336D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75D694A4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441152AF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A60326" w:rsidRPr="00B27DEC" w14:paraId="405DEA32" w14:textId="77777777" w:rsidTr="00A43420">
        <w:tc>
          <w:tcPr>
            <w:tcW w:w="1414" w:type="dxa"/>
            <w:vAlign w:val="center"/>
          </w:tcPr>
          <w:p w14:paraId="30C7E036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</w:pPr>
            <w:r w:rsidRPr="00B27DEC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2"/>
              </w:rPr>
              <w:t>16</w:t>
            </w:r>
          </w:p>
        </w:tc>
        <w:tc>
          <w:tcPr>
            <w:tcW w:w="1414" w:type="dxa"/>
            <w:vAlign w:val="center"/>
          </w:tcPr>
          <w:p w14:paraId="7EF14E9B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0A618C18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5B482AE4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7AA2532D" w14:textId="77777777" w:rsidR="00A60326" w:rsidRPr="00B27DEC" w:rsidRDefault="00A60326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</w:tbl>
    <w:p w14:paraId="6DEE5BF3" w14:textId="77777777" w:rsidR="00B90257" w:rsidRDefault="00B90257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6C4A66AC" w14:textId="77777777" w:rsidR="00A60326" w:rsidRPr="00B27DEC" w:rsidRDefault="00A60326" w:rsidP="00A60326">
      <w:pPr>
        <w:spacing w:line="312" w:lineRule="auto"/>
        <w:ind w:left="420"/>
        <w:jc w:val="left"/>
        <w:rPr>
          <w:b/>
          <w:sz w:val="22"/>
        </w:rPr>
      </w:pPr>
      <w:r w:rsidRPr="00B27DEC">
        <w:rPr>
          <w:rFonts w:hint="eastAsia"/>
          <w:b/>
          <w:sz w:val="22"/>
        </w:rPr>
        <w:t>波形图（时序图）：</w:t>
      </w:r>
    </w:p>
    <w:p w14:paraId="7D51B5D0" w14:textId="77777777" w:rsidR="00A60326" w:rsidRDefault="00A60326" w:rsidP="00A60326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42B8EAF7" w14:textId="77777777" w:rsidR="00A60326" w:rsidRDefault="00A60326" w:rsidP="00A60326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4B1AF00E" w14:textId="77777777" w:rsidR="00A60326" w:rsidRDefault="00A60326" w:rsidP="00A60326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63781942" w14:textId="77777777" w:rsidR="00A60326" w:rsidRDefault="00A60326" w:rsidP="00A60326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116DE075" w14:textId="77777777" w:rsidR="00A60326" w:rsidRDefault="00A60326" w:rsidP="00A60326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3F489610" w14:textId="77777777" w:rsidR="00B75A64" w:rsidRDefault="00B75A64" w:rsidP="00A60326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5EB1A812" w14:textId="77777777" w:rsidR="00B75A64" w:rsidRDefault="00B75A64" w:rsidP="00A60326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6089A696" w14:textId="77777777" w:rsidR="00A60326" w:rsidRDefault="00A60326" w:rsidP="00A60326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1BC89F7D" w14:textId="77777777" w:rsidR="00A60326" w:rsidRDefault="00A60326" w:rsidP="00A60326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7A9B2D76" w14:textId="77777777" w:rsidR="00A60326" w:rsidRPr="00B27DEC" w:rsidRDefault="00A60326" w:rsidP="00A60326">
      <w:pPr>
        <w:spacing w:line="312" w:lineRule="auto"/>
        <w:ind w:left="420"/>
        <w:jc w:val="left"/>
        <w:rPr>
          <w:b/>
          <w:sz w:val="22"/>
        </w:rPr>
      </w:pPr>
      <w:r>
        <w:rPr>
          <w:rFonts w:hint="eastAsia"/>
          <w:b/>
          <w:sz w:val="22"/>
        </w:rPr>
        <w:t>仿真波形</w:t>
      </w:r>
      <w:r w:rsidRPr="00B27DEC">
        <w:rPr>
          <w:rFonts w:hint="eastAsia"/>
          <w:b/>
          <w:sz w:val="22"/>
        </w:rPr>
        <w:t>图（时序图）：</w:t>
      </w:r>
    </w:p>
    <w:p w14:paraId="2E2C0AC5" w14:textId="77777777" w:rsidR="00A60326" w:rsidRDefault="00A60326" w:rsidP="00A60326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6AA5E7A1" w14:textId="77777777" w:rsidR="00A60326" w:rsidRDefault="00A60326" w:rsidP="00A60326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79B3F0F0" w14:textId="77777777" w:rsidR="00A60326" w:rsidRDefault="00A60326" w:rsidP="00A60326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072F2525" w14:textId="77777777" w:rsidR="00B75A64" w:rsidRPr="00B27DEC" w:rsidRDefault="00B75A64" w:rsidP="00B75A64">
      <w:pPr>
        <w:spacing w:line="312" w:lineRule="auto"/>
        <w:ind w:left="420"/>
        <w:jc w:val="left"/>
        <w:rPr>
          <w:b/>
          <w:sz w:val="22"/>
        </w:rPr>
      </w:pPr>
      <w:r>
        <w:rPr>
          <w:rFonts w:hint="eastAsia"/>
          <w:b/>
          <w:sz w:val="22"/>
        </w:rPr>
        <w:t>仿真电路截图（测量电路全景一张）</w:t>
      </w:r>
      <w:r w:rsidRPr="00B27DEC">
        <w:rPr>
          <w:rFonts w:hint="eastAsia"/>
          <w:b/>
          <w:sz w:val="22"/>
        </w:rPr>
        <w:t>：</w:t>
      </w:r>
    </w:p>
    <w:p w14:paraId="36B0BCF5" w14:textId="77777777" w:rsidR="00B90257" w:rsidRDefault="00B90257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354DC58B" w14:textId="77777777" w:rsidR="00B90257" w:rsidRDefault="00B90257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03A0245D" w14:textId="77777777" w:rsidR="00B90257" w:rsidRDefault="00B90257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319FC679" w14:textId="77777777" w:rsidR="00A60326" w:rsidRPr="004D2136" w:rsidRDefault="00AC7BDE" w:rsidP="00A60326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2</w:t>
      </w:r>
      <w:r w:rsidR="00A60326">
        <w:rPr>
          <w:rFonts w:ascii="Times New Roman" w:eastAsia="宋体" w:hAnsi="Times New Roman" w:cs="Times New Roman" w:hint="eastAsia"/>
          <w:b/>
          <w:szCs w:val="21"/>
        </w:rPr>
        <w:t>.</w:t>
      </w:r>
      <w:r w:rsidR="00A60326">
        <w:rPr>
          <w:rFonts w:ascii="Times New Roman" w:eastAsia="宋体" w:hAnsi="Times New Roman" w:cs="Times New Roman"/>
          <w:b/>
          <w:szCs w:val="21"/>
        </w:rPr>
        <w:t>2</w:t>
      </w:r>
      <w:r w:rsidR="00A60326" w:rsidRPr="004D2136">
        <w:rPr>
          <w:rFonts w:ascii="Times New Roman" w:eastAsia="宋体" w:hAnsi="Times New Roman" w:cs="Times New Roman" w:hint="eastAsia"/>
          <w:b/>
          <w:szCs w:val="21"/>
        </w:rPr>
        <w:t>．</w:t>
      </w:r>
      <w:r w:rsidR="00A60326">
        <w:rPr>
          <w:rFonts w:ascii="Times New Roman" w:eastAsia="宋体" w:hAnsi="Times New Roman" w:cs="Times New Roman" w:hint="eastAsia"/>
          <w:b/>
          <w:szCs w:val="21"/>
        </w:rPr>
        <w:t>异步二</w:t>
      </w:r>
      <w:r w:rsidR="00A60326">
        <w:rPr>
          <w:rFonts w:ascii="Times New Roman" w:eastAsia="宋体" w:hAnsi="Times New Roman" w:cs="Times New Roman" w:hint="eastAsia"/>
          <w:b/>
          <w:szCs w:val="21"/>
        </w:rPr>
        <w:t>-</w:t>
      </w:r>
      <w:r w:rsidR="00A60326">
        <w:rPr>
          <w:rFonts w:ascii="Times New Roman" w:eastAsia="宋体" w:hAnsi="Times New Roman" w:cs="Times New Roman" w:hint="eastAsia"/>
          <w:b/>
          <w:szCs w:val="21"/>
        </w:rPr>
        <w:t>十进制计数器。</w:t>
      </w:r>
      <w:r w:rsidR="00A60326">
        <w:rPr>
          <w:rFonts w:ascii="Times New Roman" w:eastAsia="宋体" w:hAnsi="Times New Roman" w:cs="Times New Roman" w:hint="eastAsia"/>
          <w:b/>
          <w:szCs w:val="21"/>
        </w:rPr>
        <w:t xml:space="preserve"> </w:t>
      </w:r>
    </w:p>
    <w:p w14:paraId="598DDCC2" w14:textId="77777777" w:rsidR="00A60326" w:rsidRDefault="00A60326" w:rsidP="00A60326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按图</w:t>
      </w:r>
      <w:r>
        <w:rPr>
          <w:rFonts w:ascii="Times New Roman" w:eastAsia="宋体" w:hAnsi="Times New Roman" w:cs="Times New Roman"/>
          <w:szCs w:val="21"/>
        </w:rPr>
        <w:t>10</w:t>
      </w:r>
      <w:r w:rsidR="00625A38">
        <w:rPr>
          <w:rFonts w:ascii="Times New Roman" w:eastAsia="宋体" w:hAnsi="Times New Roman" w:cs="Times New Roman"/>
          <w:szCs w:val="21"/>
        </w:rPr>
        <w:t>-15</w:t>
      </w:r>
      <w:r>
        <w:rPr>
          <w:rFonts w:ascii="Times New Roman" w:eastAsia="宋体" w:hAnsi="Times New Roman" w:cs="Times New Roman"/>
          <w:szCs w:val="21"/>
        </w:rPr>
        <w:t>接线</w:t>
      </w:r>
      <w:r w:rsidR="00A43420">
        <w:rPr>
          <w:rFonts w:ascii="Times New Roman" w:eastAsia="宋体" w:hAnsi="Times New Roman" w:cs="Times New Roman" w:hint="eastAsia"/>
          <w:szCs w:val="21"/>
        </w:rPr>
        <w:t>。</w:t>
      </w:r>
      <w:r>
        <w:rPr>
          <w:rFonts w:ascii="Times New Roman" w:eastAsia="宋体" w:hAnsi="Times New Roman" w:cs="Times New Roman"/>
          <w:szCs w:val="21"/>
        </w:rPr>
        <w:t>Q</w:t>
      </w:r>
      <w:r>
        <w:rPr>
          <w:rFonts w:ascii="Times New Roman" w:eastAsia="宋体" w:hAnsi="Times New Roman" w:cs="Times New Roman"/>
          <w:szCs w:val="21"/>
          <w:vertAlign w:val="subscript"/>
        </w:rPr>
        <w:t>A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Q</w:t>
      </w:r>
      <w:r>
        <w:rPr>
          <w:rFonts w:ascii="Times New Roman" w:eastAsia="宋体" w:hAnsi="Times New Roman" w:cs="Times New Roman"/>
          <w:szCs w:val="21"/>
          <w:vertAlign w:val="subscript"/>
        </w:rPr>
        <w:t>B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Q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C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Q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D</w:t>
      </w:r>
      <w:r>
        <w:rPr>
          <w:rFonts w:ascii="Times New Roman" w:eastAsia="宋体" w:hAnsi="Times New Roman" w:cs="Times New Roman"/>
          <w:szCs w:val="21"/>
        </w:rPr>
        <w:t>4</w:t>
      </w:r>
      <w:r>
        <w:rPr>
          <w:rFonts w:ascii="Times New Roman" w:eastAsia="宋体" w:hAnsi="Times New Roman" w:cs="Times New Roman"/>
          <w:szCs w:val="21"/>
        </w:rPr>
        <w:t>个输出端分别接发光二极管显示，</w:t>
      </w:r>
      <w:r>
        <w:rPr>
          <w:rFonts w:ascii="Times New Roman" w:eastAsia="宋体" w:hAnsi="Times New Roman" w:cs="Times New Roman"/>
          <w:szCs w:val="21"/>
        </w:rPr>
        <w:t>CP</w:t>
      </w:r>
      <w:r>
        <w:rPr>
          <w:rFonts w:ascii="Times New Roman" w:eastAsia="宋体" w:hAnsi="Times New Roman" w:cs="Times New Roman"/>
          <w:szCs w:val="21"/>
        </w:rPr>
        <w:t>端接连续脉冲或单脉冲。</w:t>
      </w:r>
    </w:p>
    <w:p w14:paraId="325ADF49" w14:textId="77777777" w:rsidR="00A60326" w:rsidRDefault="00A60326" w:rsidP="00A60326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观察</w:t>
      </w:r>
      <w:r>
        <w:rPr>
          <w:rFonts w:ascii="Times New Roman" w:eastAsia="宋体" w:hAnsi="Times New Roman" w:cs="Times New Roman"/>
          <w:szCs w:val="21"/>
        </w:rPr>
        <w:t>CP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Q</w:t>
      </w:r>
      <w:r>
        <w:rPr>
          <w:rFonts w:ascii="Times New Roman" w:eastAsia="宋体" w:hAnsi="Times New Roman" w:cs="Times New Roman"/>
          <w:szCs w:val="21"/>
          <w:vertAlign w:val="subscript"/>
        </w:rPr>
        <w:t>A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Q</w:t>
      </w:r>
      <w:r>
        <w:rPr>
          <w:rFonts w:ascii="Times New Roman" w:eastAsia="宋体" w:hAnsi="Times New Roman" w:cs="Times New Roman"/>
          <w:szCs w:val="21"/>
          <w:vertAlign w:val="subscript"/>
        </w:rPr>
        <w:t>B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Q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C</w:t>
      </w:r>
      <w:r>
        <w:rPr>
          <w:rFonts w:ascii="Times New Roman" w:eastAsia="宋体" w:hAnsi="Times New Roman" w:cs="Times New Roman"/>
          <w:szCs w:val="21"/>
        </w:rPr>
        <w:t>及</w:t>
      </w:r>
      <w:r>
        <w:rPr>
          <w:rFonts w:ascii="Times New Roman" w:eastAsia="宋体" w:hAnsi="Times New Roman" w:cs="Times New Roman"/>
          <w:szCs w:val="21"/>
        </w:rPr>
        <w:t>Q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D</w:t>
      </w:r>
      <w:r>
        <w:rPr>
          <w:rFonts w:ascii="Times New Roman" w:eastAsia="宋体" w:hAnsi="Times New Roman" w:cs="Times New Roman"/>
          <w:szCs w:val="21"/>
        </w:rPr>
        <w:t>的波形。</w:t>
      </w:r>
    </w:p>
    <w:p w14:paraId="6334C112" w14:textId="77777777" w:rsidR="00A60326" w:rsidRDefault="00A60326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79DFA94D" w14:textId="77777777" w:rsidR="00A60326" w:rsidRDefault="00000000" w:rsidP="00A60326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pict w14:anchorId="51257DF7">
          <v:shape id="_x0000_s2107" type="#_x0000_t202" style="position:absolute;left:0;text-align:left;margin-left:134.75pt;margin-top:96.35pt;width:145.45pt;height:24.95pt;z-index:251702272;visibility:visible;mso-width-relative:margin;mso-height-relative:margin" stroked="f">
            <v:textbox style="mso-next-textbox:#_x0000_s2107">
              <w:txbxContent>
                <w:p w14:paraId="69F92834" w14:textId="77777777" w:rsidR="00AC7BDE" w:rsidRPr="004D2136" w:rsidRDefault="00AC7BDE" w:rsidP="00A60326">
                  <w:pPr>
                    <w:ind w:firstLineChars="150" w:firstLine="270"/>
                    <w:rPr>
                      <w:sz w:val="18"/>
                      <w:szCs w:val="18"/>
                    </w:rPr>
                  </w:pPr>
                  <w:r w:rsidRPr="004D2136">
                    <w:rPr>
                      <w:rFonts w:hint="eastAsia"/>
                      <w:sz w:val="18"/>
                      <w:szCs w:val="18"/>
                    </w:rPr>
                    <w:t>图</w:t>
                  </w:r>
                  <w:r>
                    <w:rPr>
                      <w:sz w:val="18"/>
                      <w:szCs w:val="18"/>
                    </w:rPr>
                    <w:t>10</w:t>
                  </w:r>
                  <w:r w:rsidR="00625A38">
                    <w:rPr>
                      <w:sz w:val="18"/>
                      <w:szCs w:val="18"/>
                    </w:rPr>
                    <w:t>-15</w:t>
                  </w:r>
                  <w:r>
                    <w:rPr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hint="eastAsia"/>
                      <w:sz w:val="18"/>
                      <w:szCs w:val="18"/>
                    </w:rPr>
                    <w:t>异步二</w:t>
                  </w:r>
                  <w:r>
                    <w:rPr>
                      <w:rFonts w:hint="eastAsia"/>
                      <w:sz w:val="18"/>
                      <w:szCs w:val="18"/>
                    </w:rPr>
                    <w:t>-</w:t>
                  </w:r>
                  <w:r>
                    <w:rPr>
                      <w:rFonts w:hint="eastAsia"/>
                      <w:sz w:val="18"/>
                      <w:szCs w:val="18"/>
                    </w:rPr>
                    <w:t>十进制计数器</w:t>
                  </w:r>
                </w:p>
              </w:txbxContent>
            </v:textbox>
          </v:shape>
        </w:pict>
      </w:r>
      <w:r w:rsidR="008620A8" w:rsidRPr="008620A8">
        <w:rPr>
          <w:noProof/>
        </w:rPr>
        <w:drawing>
          <wp:inline distT="0" distB="0" distL="0" distR="0" wp14:anchorId="265E5B67" wp14:editId="0CE53CC3">
            <wp:extent cx="4968240" cy="1217306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072" cy="1234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EE00B" w14:textId="77777777" w:rsidR="00627DF0" w:rsidRDefault="00627DF0" w:rsidP="00A60326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7C95BD37" w14:textId="77777777" w:rsidR="00A60326" w:rsidRDefault="00A60326" w:rsidP="00A60326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1788E22A" w14:textId="77777777" w:rsidR="00597FF0" w:rsidRPr="00597FF0" w:rsidRDefault="00597FF0" w:rsidP="00597FF0">
      <w:pPr>
        <w:autoSpaceDE w:val="0"/>
        <w:autoSpaceDN w:val="0"/>
        <w:adjustRightInd w:val="0"/>
        <w:snapToGrid w:val="0"/>
        <w:spacing w:line="288" w:lineRule="auto"/>
        <w:ind w:firstLine="420"/>
        <w:jc w:val="left"/>
        <w:rPr>
          <w:rFonts w:ascii="Cambria Math" w:eastAsia="宋体" w:hAnsi="Cambria Math" w:cs="Times New Roman"/>
          <w:bCs/>
          <w:kern w:val="0"/>
          <w:sz w:val="22"/>
          <w:szCs w:val="21"/>
        </w:rPr>
      </w:pPr>
      <w:r w:rsidRPr="00597FF0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【</w:t>
      </w:r>
      <w:r w:rsidRPr="00597FF0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思考题</w:t>
      </w:r>
      <w:r w:rsidRPr="00597FF0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】试分析图中新增的电路中</w:t>
      </w:r>
      <w:r w:rsidRPr="00597FF0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4</w:t>
      </w:r>
      <w:r w:rsidRPr="00597FF0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个与非门的功能。</w:t>
      </w:r>
    </w:p>
    <w:p w14:paraId="79593068" w14:textId="77777777" w:rsidR="00597FF0" w:rsidRDefault="00597FF0" w:rsidP="00A60326">
      <w:pPr>
        <w:autoSpaceDE w:val="0"/>
        <w:autoSpaceDN w:val="0"/>
        <w:adjustRightInd w:val="0"/>
        <w:snapToGrid w:val="0"/>
        <w:spacing w:line="288" w:lineRule="auto"/>
        <w:ind w:firstLine="420"/>
        <w:jc w:val="left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6DA30D19" w14:textId="77777777" w:rsidR="00A43420" w:rsidRPr="00B27DEC" w:rsidRDefault="00A43420" w:rsidP="00A43420">
      <w:pPr>
        <w:spacing w:afterLines="30" w:after="93" w:line="312" w:lineRule="auto"/>
        <w:ind w:left="420"/>
        <w:jc w:val="left"/>
        <w:rPr>
          <w:rFonts w:asciiTheme="minorEastAsia" w:hAnsiTheme="minorEastAsia" w:hint="eastAsia"/>
          <w:b/>
          <w:sz w:val="22"/>
        </w:rPr>
      </w:pPr>
      <w:r w:rsidRPr="00FD22C6">
        <w:rPr>
          <w:rFonts w:ascii="Times New Roman" w:hAnsi="Times New Roman" w:cs="Times New Roman"/>
          <w:b/>
          <w:sz w:val="22"/>
        </w:rPr>
        <w:lastRenderedPageBreak/>
        <w:t>Q</w:t>
      </w:r>
      <w:r>
        <w:rPr>
          <w:rFonts w:ascii="Times New Roman" w:hAnsi="Times New Roman" w:cs="Times New Roman" w:hint="eastAsia"/>
          <w:b/>
          <w:sz w:val="22"/>
          <w:vertAlign w:val="subscript"/>
        </w:rPr>
        <w:t>A</w:t>
      </w:r>
      <w:r w:rsidRPr="00FD22C6">
        <w:rPr>
          <w:rFonts w:ascii="Times New Roman" w:hAnsi="Times New Roman" w:cs="Times New Roman"/>
          <w:b/>
          <w:sz w:val="22"/>
        </w:rPr>
        <w:t>~Q</w:t>
      </w:r>
      <w:r>
        <w:rPr>
          <w:rFonts w:ascii="Times New Roman" w:hAnsi="Times New Roman" w:cs="Times New Roman" w:hint="eastAsia"/>
          <w:b/>
          <w:sz w:val="22"/>
          <w:vertAlign w:val="subscript"/>
        </w:rPr>
        <w:t>D</w:t>
      </w:r>
      <w:r w:rsidRPr="00FD22C6">
        <w:rPr>
          <w:rFonts w:ascii="Times New Roman" w:cs="Times New Roman"/>
          <w:b/>
          <w:sz w:val="22"/>
        </w:rPr>
        <w:t>端状态</w:t>
      </w:r>
      <w:r w:rsidRPr="00B27DEC">
        <w:rPr>
          <w:rFonts w:asciiTheme="minorEastAsia" w:hAnsiTheme="minorEastAsia" w:hint="eastAsia"/>
          <w:b/>
          <w:sz w:val="22"/>
        </w:rPr>
        <w:t>表：</w:t>
      </w:r>
    </w:p>
    <w:tbl>
      <w:tblPr>
        <w:tblStyle w:val="a8"/>
        <w:tblW w:w="7074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1414"/>
        <w:gridCol w:w="1414"/>
        <w:gridCol w:w="1414"/>
        <w:gridCol w:w="1414"/>
        <w:gridCol w:w="1418"/>
      </w:tblGrid>
      <w:tr w:rsidR="00A43420" w:rsidRPr="00B27DEC" w14:paraId="05A809B7" w14:textId="77777777" w:rsidTr="00A43420">
        <w:tc>
          <w:tcPr>
            <w:tcW w:w="1414" w:type="dxa"/>
          </w:tcPr>
          <w:p w14:paraId="233A7A16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CP</w:t>
            </w:r>
            <w:r w:rsidR="00821FF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1414" w:type="dxa"/>
          </w:tcPr>
          <w:p w14:paraId="156A572A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Q</w:t>
            </w:r>
            <w:r>
              <w:rPr>
                <w:rStyle w:val="font11"/>
                <w:rFonts w:ascii="Times New Roman" w:hAnsi="Times New Roman" w:cs="Times New Roman" w:hint="default"/>
                <w:sz w:val="22"/>
              </w:rPr>
              <w:t>A</w:t>
            </w:r>
          </w:p>
        </w:tc>
        <w:tc>
          <w:tcPr>
            <w:tcW w:w="1414" w:type="dxa"/>
          </w:tcPr>
          <w:p w14:paraId="2B9EB070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Q</w:t>
            </w:r>
            <w:r>
              <w:rPr>
                <w:rStyle w:val="font11"/>
                <w:rFonts w:ascii="Times New Roman" w:hAnsi="Times New Roman" w:cs="Times New Roman" w:hint="default"/>
                <w:sz w:val="22"/>
              </w:rPr>
              <w:t>B</w:t>
            </w:r>
          </w:p>
        </w:tc>
        <w:tc>
          <w:tcPr>
            <w:tcW w:w="1414" w:type="dxa"/>
          </w:tcPr>
          <w:p w14:paraId="01E38BC9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Q</w:t>
            </w:r>
            <w:r>
              <w:rPr>
                <w:rStyle w:val="font11"/>
                <w:rFonts w:ascii="Times New Roman" w:hAnsi="Times New Roman" w:cs="Times New Roman" w:hint="default"/>
                <w:sz w:val="22"/>
              </w:rPr>
              <w:t>C</w:t>
            </w:r>
          </w:p>
        </w:tc>
        <w:tc>
          <w:tcPr>
            <w:tcW w:w="1418" w:type="dxa"/>
          </w:tcPr>
          <w:p w14:paraId="1176625B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Q</w:t>
            </w:r>
            <w:r>
              <w:rPr>
                <w:rStyle w:val="font11"/>
                <w:rFonts w:ascii="Times New Roman" w:hAnsi="Times New Roman" w:cs="Times New Roman" w:hint="default"/>
                <w:sz w:val="22"/>
              </w:rPr>
              <w:t>D</w:t>
            </w:r>
          </w:p>
        </w:tc>
      </w:tr>
      <w:tr w:rsidR="00A43420" w:rsidRPr="00B27DEC" w14:paraId="2DB445CD" w14:textId="77777777" w:rsidTr="00A43420">
        <w:tc>
          <w:tcPr>
            <w:tcW w:w="1414" w:type="dxa"/>
            <w:vAlign w:val="center"/>
          </w:tcPr>
          <w:p w14:paraId="1A8974FE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0</w:t>
            </w:r>
          </w:p>
        </w:tc>
        <w:tc>
          <w:tcPr>
            <w:tcW w:w="1414" w:type="dxa"/>
            <w:vAlign w:val="center"/>
          </w:tcPr>
          <w:p w14:paraId="265A0100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0</w:t>
            </w:r>
          </w:p>
        </w:tc>
        <w:tc>
          <w:tcPr>
            <w:tcW w:w="1414" w:type="dxa"/>
            <w:vAlign w:val="center"/>
          </w:tcPr>
          <w:p w14:paraId="65E536D6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0</w:t>
            </w:r>
          </w:p>
        </w:tc>
        <w:tc>
          <w:tcPr>
            <w:tcW w:w="1414" w:type="dxa"/>
            <w:vAlign w:val="center"/>
          </w:tcPr>
          <w:p w14:paraId="2575A7C7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0</w:t>
            </w:r>
          </w:p>
        </w:tc>
        <w:tc>
          <w:tcPr>
            <w:tcW w:w="1418" w:type="dxa"/>
            <w:vAlign w:val="center"/>
          </w:tcPr>
          <w:p w14:paraId="2DB256AF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0</w:t>
            </w:r>
          </w:p>
        </w:tc>
      </w:tr>
      <w:tr w:rsidR="00A43420" w:rsidRPr="00B27DEC" w14:paraId="69AF640F" w14:textId="77777777" w:rsidTr="00A43420">
        <w:tc>
          <w:tcPr>
            <w:tcW w:w="1414" w:type="dxa"/>
            <w:vAlign w:val="center"/>
          </w:tcPr>
          <w:p w14:paraId="77E69539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1</w:t>
            </w:r>
          </w:p>
        </w:tc>
        <w:tc>
          <w:tcPr>
            <w:tcW w:w="1414" w:type="dxa"/>
            <w:vAlign w:val="center"/>
          </w:tcPr>
          <w:p w14:paraId="63F79E0C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2D771365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4C2FC5C9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5FC37D6B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A43420" w:rsidRPr="00B27DEC" w14:paraId="0A5B3F39" w14:textId="77777777" w:rsidTr="00A43420">
        <w:tc>
          <w:tcPr>
            <w:tcW w:w="1414" w:type="dxa"/>
            <w:vAlign w:val="center"/>
          </w:tcPr>
          <w:p w14:paraId="089E8CC3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2</w:t>
            </w:r>
          </w:p>
        </w:tc>
        <w:tc>
          <w:tcPr>
            <w:tcW w:w="1414" w:type="dxa"/>
            <w:vAlign w:val="center"/>
          </w:tcPr>
          <w:p w14:paraId="458ACB3D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78A3B80D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3BD8C335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05C5A518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A43420" w:rsidRPr="00B27DEC" w14:paraId="6EA4A61D" w14:textId="77777777" w:rsidTr="00A43420">
        <w:tc>
          <w:tcPr>
            <w:tcW w:w="1414" w:type="dxa"/>
            <w:vAlign w:val="center"/>
          </w:tcPr>
          <w:p w14:paraId="69951558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3</w:t>
            </w:r>
          </w:p>
        </w:tc>
        <w:tc>
          <w:tcPr>
            <w:tcW w:w="1414" w:type="dxa"/>
            <w:vAlign w:val="center"/>
          </w:tcPr>
          <w:p w14:paraId="1760AE2F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7306F30C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6CA7197B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618962EA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A43420" w:rsidRPr="00B27DEC" w14:paraId="1BD044C2" w14:textId="77777777" w:rsidTr="00A43420">
        <w:tc>
          <w:tcPr>
            <w:tcW w:w="1414" w:type="dxa"/>
            <w:vAlign w:val="center"/>
          </w:tcPr>
          <w:p w14:paraId="3D859115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4</w:t>
            </w:r>
          </w:p>
        </w:tc>
        <w:tc>
          <w:tcPr>
            <w:tcW w:w="1414" w:type="dxa"/>
            <w:vAlign w:val="center"/>
          </w:tcPr>
          <w:p w14:paraId="481BB7DB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6A69359B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613A6E79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19ACF8C4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A43420" w:rsidRPr="00B27DEC" w14:paraId="2C279534" w14:textId="77777777" w:rsidTr="00A43420">
        <w:tc>
          <w:tcPr>
            <w:tcW w:w="1414" w:type="dxa"/>
            <w:vAlign w:val="center"/>
          </w:tcPr>
          <w:p w14:paraId="1FEA79E1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5</w:t>
            </w:r>
          </w:p>
        </w:tc>
        <w:tc>
          <w:tcPr>
            <w:tcW w:w="1414" w:type="dxa"/>
            <w:vAlign w:val="center"/>
          </w:tcPr>
          <w:p w14:paraId="01527772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53BD078F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15D7ED2B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17B23F00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A43420" w:rsidRPr="00B27DEC" w14:paraId="5EF51788" w14:textId="77777777" w:rsidTr="00A43420">
        <w:tc>
          <w:tcPr>
            <w:tcW w:w="1414" w:type="dxa"/>
            <w:vAlign w:val="center"/>
          </w:tcPr>
          <w:p w14:paraId="0593BA32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6</w:t>
            </w:r>
          </w:p>
        </w:tc>
        <w:tc>
          <w:tcPr>
            <w:tcW w:w="1414" w:type="dxa"/>
            <w:vAlign w:val="center"/>
          </w:tcPr>
          <w:p w14:paraId="0F5ABC86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26FF288A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25C2F107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42A56A8A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A43420" w:rsidRPr="00B27DEC" w14:paraId="307CCDED" w14:textId="77777777" w:rsidTr="00A43420">
        <w:tc>
          <w:tcPr>
            <w:tcW w:w="1414" w:type="dxa"/>
            <w:vAlign w:val="center"/>
          </w:tcPr>
          <w:p w14:paraId="7B94AFB8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7</w:t>
            </w:r>
          </w:p>
        </w:tc>
        <w:tc>
          <w:tcPr>
            <w:tcW w:w="1414" w:type="dxa"/>
            <w:vAlign w:val="center"/>
          </w:tcPr>
          <w:p w14:paraId="12261497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59F0AA50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00C2A784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46A12E5F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A43420" w:rsidRPr="00B27DEC" w14:paraId="0E9FDCF8" w14:textId="77777777" w:rsidTr="00A43420">
        <w:tc>
          <w:tcPr>
            <w:tcW w:w="1414" w:type="dxa"/>
            <w:vAlign w:val="center"/>
          </w:tcPr>
          <w:p w14:paraId="3EF4D31E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8</w:t>
            </w:r>
          </w:p>
        </w:tc>
        <w:tc>
          <w:tcPr>
            <w:tcW w:w="1414" w:type="dxa"/>
            <w:vAlign w:val="center"/>
          </w:tcPr>
          <w:p w14:paraId="5153ED74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1BC966E4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187CF3F3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0CA770D2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A43420" w:rsidRPr="00B27DEC" w14:paraId="0A1EC0DC" w14:textId="77777777" w:rsidTr="00A43420">
        <w:tc>
          <w:tcPr>
            <w:tcW w:w="1414" w:type="dxa"/>
            <w:vAlign w:val="center"/>
          </w:tcPr>
          <w:p w14:paraId="25ECBDCF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9</w:t>
            </w:r>
          </w:p>
        </w:tc>
        <w:tc>
          <w:tcPr>
            <w:tcW w:w="1414" w:type="dxa"/>
            <w:vAlign w:val="center"/>
          </w:tcPr>
          <w:p w14:paraId="063A6C05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0A4EA9AD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06D00B9F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765A87F5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A43420" w:rsidRPr="00B27DEC" w14:paraId="6918CF8C" w14:textId="77777777" w:rsidTr="00A43420">
        <w:tc>
          <w:tcPr>
            <w:tcW w:w="1414" w:type="dxa"/>
            <w:vAlign w:val="center"/>
          </w:tcPr>
          <w:p w14:paraId="58D97F54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10</w:t>
            </w:r>
          </w:p>
        </w:tc>
        <w:tc>
          <w:tcPr>
            <w:tcW w:w="1414" w:type="dxa"/>
            <w:vAlign w:val="center"/>
          </w:tcPr>
          <w:p w14:paraId="2AF69754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511834E0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28B15A88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36EACF20" w14:textId="77777777" w:rsidR="00A43420" w:rsidRPr="00B27DEC" w:rsidRDefault="00A43420" w:rsidP="00A43420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</w:tbl>
    <w:p w14:paraId="77DF0E4A" w14:textId="77777777" w:rsidR="00A60326" w:rsidRDefault="00A60326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43342452" w14:textId="77777777" w:rsidR="00A43420" w:rsidRPr="00B27DEC" w:rsidRDefault="00A43420" w:rsidP="00A43420">
      <w:pPr>
        <w:spacing w:line="312" w:lineRule="auto"/>
        <w:ind w:left="420"/>
        <w:jc w:val="left"/>
        <w:rPr>
          <w:b/>
          <w:sz w:val="22"/>
        </w:rPr>
      </w:pPr>
      <w:r w:rsidRPr="00B27DEC">
        <w:rPr>
          <w:rFonts w:hint="eastAsia"/>
          <w:b/>
          <w:sz w:val="22"/>
        </w:rPr>
        <w:t>波形图（时序图）：</w:t>
      </w:r>
    </w:p>
    <w:p w14:paraId="426225F2" w14:textId="77777777" w:rsidR="00A43420" w:rsidRDefault="00A43420" w:rsidP="00A4342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4A568BAE" w14:textId="77777777" w:rsidR="00A43420" w:rsidRDefault="00A43420" w:rsidP="00A4342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023602C4" w14:textId="77777777" w:rsidR="00A43420" w:rsidRDefault="00A43420" w:rsidP="00A4342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6D14C063" w14:textId="77777777" w:rsidR="00A43420" w:rsidRDefault="00A43420" w:rsidP="00A4342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50259618" w14:textId="77777777" w:rsidR="00A43420" w:rsidRDefault="00A43420" w:rsidP="00A4342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4CFBF880" w14:textId="77777777" w:rsidR="00AE5567" w:rsidRDefault="00AE5567" w:rsidP="00A4342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797921E9" w14:textId="77777777" w:rsidR="00AE5567" w:rsidRDefault="00AE5567" w:rsidP="00A4342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3716D890" w14:textId="77777777" w:rsidR="00A43420" w:rsidRPr="00B27DEC" w:rsidRDefault="00A43420" w:rsidP="00A43420">
      <w:pPr>
        <w:spacing w:line="312" w:lineRule="auto"/>
        <w:ind w:left="420"/>
        <w:jc w:val="left"/>
        <w:rPr>
          <w:b/>
          <w:sz w:val="22"/>
        </w:rPr>
      </w:pPr>
      <w:r>
        <w:rPr>
          <w:rFonts w:hint="eastAsia"/>
          <w:b/>
          <w:sz w:val="22"/>
        </w:rPr>
        <w:t>仿真波形</w:t>
      </w:r>
      <w:r w:rsidRPr="00B27DEC">
        <w:rPr>
          <w:rFonts w:hint="eastAsia"/>
          <w:b/>
          <w:sz w:val="22"/>
        </w:rPr>
        <w:t>图（时序图）：</w:t>
      </w:r>
    </w:p>
    <w:p w14:paraId="027EDBF7" w14:textId="77777777" w:rsidR="00A60326" w:rsidRPr="00A43420" w:rsidRDefault="00A60326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57C9496D" w14:textId="77777777" w:rsidR="00A43420" w:rsidRDefault="00A43420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6012CB5E" w14:textId="77777777" w:rsidR="00A43420" w:rsidRPr="00AE5567" w:rsidRDefault="00A43420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4C10ADCA" w14:textId="77777777" w:rsidR="00AE5567" w:rsidRPr="00B27DEC" w:rsidRDefault="00AE5567" w:rsidP="00AE5567">
      <w:pPr>
        <w:spacing w:line="312" w:lineRule="auto"/>
        <w:ind w:left="420"/>
        <w:jc w:val="left"/>
        <w:rPr>
          <w:b/>
          <w:sz w:val="22"/>
        </w:rPr>
      </w:pPr>
      <w:r>
        <w:rPr>
          <w:rFonts w:hint="eastAsia"/>
          <w:b/>
          <w:sz w:val="22"/>
        </w:rPr>
        <w:t>仿真电路截图（测量电路全景一张）</w:t>
      </w:r>
      <w:r w:rsidRPr="00B27DEC">
        <w:rPr>
          <w:rFonts w:hint="eastAsia"/>
          <w:b/>
          <w:sz w:val="22"/>
        </w:rPr>
        <w:t>：</w:t>
      </w:r>
    </w:p>
    <w:p w14:paraId="36E7F3A7" w14:textId="77777777" w:rsidR="00AE5567" w:rsidRPr="00B75A64" w:rsidRDefault="00AE5567" w:rsidP="00AE5567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7B7B1C44" w14:textId="77777777" w:rsidR="00AE5567" w:rsidRDefault="00AE5567" w:rsidP="00AE5567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3CF84B4C" w14:textId="77777777" w:rsidR="00AE5567" w:rsidRPr="00AE5567" w:rsidRDefault="00AE5567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1C6D8059" w14:textId="77777777" w:rsidR="00764E4F" w:rsidRDefault="00764E4F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2FE192BA" w14:textId="77777777" w:rsidR="00A43420" w:rsidRPr="004D2136" w:rsidRDefault="00AC7BDE" w:rsidP="00A43420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2</w:t>
      </w:r>
      <w:r w:rsidR="00A43420">
        <w:rPr>
          <w:rFonts w:ascii="Times New Roman" w:eastAsia="宋体" w:hAnsi="Times New Roman" w:cs="Times New Roman" w:hint="eastAsia"/>
          <w:b/>
          <w:szCs w:val="21"/>
        </w:rPr>
        <w:t>.</w:t>
      </w:r>
      <w:r w:rsidR="00A43420">
        <w:rPr>
          <w:rFonts w:ascii="Times New Roman" w:eastAsia="宋体" w:hAnsi="Times New Roman" w:cs="Times New Roman"/>
          <w:b/>
          <w:szCs w:val="21"/>
        </w:rPr>
        <w:t>3</w:t>
      </w:r>
      <w:r w:rsidR="00A43420" w:rsidRPr="004D2136">
        <w:rPr>
          <w:rFonts w:ascii="Times New Roman" w:eastAsia="宋体" w:hAnsi="Times New Roman" w:cs="Times New Roman" w:hint="eastAsia"/>
          <w:b/>
          <w:szCs w:val="21"/>
        </w:rPr>
        <w:t>．</w:t>
      </w:r>
      <w:r w:rsidR="00A43420">
        <w:rPr>
          <w:rFonts w:ascii="Times New Roman" w:eastAsia="宋体" w:hAnsi="Times New Roman" w:cs="Times New Roman" w:hint="eastAsia"/>
          <w:b/>
          <w:szCs w:val="21"/>
        </w:rPr>
        <w:t>同步环形计数器。</w:t>
      </w:r>
      <w:r w:rsidR="00A43420">
        <w:rPr>
          <w:rFonts w:ascii="Times New Roman" w:eastAsia="宋体" w:hAnsi="Times New Roman" w:cs="Times New Roman" w:hint="eastAsia"/>
          <w:b/>
          <w:szCs w:val="21"/>
        </w:rPr>
        <w:t xml:space="preserve"> </w:t>
      </w:r>
    </w:p>
    <w:p w14:paraId="7BC6AC7A" w14:textId="77777777" w:rsidR="00A43420" w:rsidRDefault="00A43420" w:rsidP="00A4342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按图</w:t>
      </w:r>
      <w:r w:rsidR="00625A38">
        <w:rPr>
          <w:rFonts w:ascii="Times New Roman" w:eastAsia="宋体" w:hAnsi="Times New Roman" w:cs="Times New Roman"/>
          <w:szCs w:val="21"/>
        </w:rPr>
        <w:t>10-16</w:t>
      </w:r>
      <w:r>
        <w:rPr>
          <w:rFonts w:ascii="Times New Roman" w:eastAsia="宋体" w:hAnsi="Times New Roman" w:cs="Times New Roman"/>
          <w:szCs w:val="21"/>
        </w:rPr>
        <w:t>接线</w:t>
      </w:r>
      <w:r w:rsidR="00F03811"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将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/>
          <w:szCs w:val="21"/>
        </w:rPr>
        <w:t>置为</w:t>
      </w:r>
      <w:r>
        <w:rPr>
          <w:rFonts w:ascii="Times New Roman" w:eastAsia="宋体" w:hAnsi="Times New Roman" w:cs="Times New Roman"/>
          <w:szCs w:val="21"/>
        </w:rPr>
        <w:t>1000</w:t>
      </w:r>
      <w:r>
        <w:rPr>
          <w:rFonts w:ascii="Times New Roman" w:eastAsia="宋体" w:hAnsi="Times New Roman" w:cs="Times New Roman"/>
          <w:szCs w:val="21"/>
        </w:rPr>
        <w:t>，用单脉冲计数，记录各触发器状态，并列出状态表。</w:t>
      </w:r>
    </w:p>
    <w:p w14:paraId="0FD3CC65" w14:textId="77777777" w:rsidR="00A43420" w:rsidRDefault="00821FFB" w:rsidP="00A43420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通过置位和复位端将</w:t>
      </w:r>
      <w:r>
        <w:rPr>
          <w:rFonts w:ascii="Times New Roman" w:eastAsia="宋体" w:hAnsi="Times New Roman" w:cs="Times New Roman" w:hint="eastAsia"/>
          <w:szCs w:val="21"/>
        </w:rPr>
        <w:t>A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B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C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D</w:t>
      </w:r>
      <w:r>
        <w:rPr>
          <w:rFonts w:ascii="Times New Roman" w:eastAsia="宋体" w:hAnsi="Times New Roman" w:cs="Times New Roman" w:hint="eastAsia"/>
          <w:szCs w:val="21"/>
        </w:rPr>
        <w:t>端设置成不同组合（最多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6</w:t>
      </w:r>
      <w:r>
        <w:rPr>
          <w:rFonts w:ascii="Times New Roman" w:eastAsia="宋体" w:hAnsi="Times New Roman" w:cs="Times New Roman" w:hint="eastAsia"/>
          <w:szCs w:val="21"/>
        </w:rPr>
        <w:t>种），观察并记录各状态之间的转换关系</w:t>
      </w:r>
      <w:r w:rsidR="00A43420">
        <w:rPr>
          <w:rFonts w:ascii="Times New Roman" w:eastAsia="宋体" w:hAnsi="Times New Roman" w:cs="Times New Roman"/>
          <w:szCs w:val="21"/>
        </w:rPr>
        <w:t>。观察计数器能否正常工作。分析原因。</w:t>
      </w:r>
    </w:p>
    <w:p w14:paraId="4B54ECC6" w14:textId="77777777" w:rsidR="00A43420" w:rsidRDefault="00A43420" w:rsidP="00821FFB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140C369B" w14:textId="77777777" w:rsidR="00821FFB" w:rsidRDefault="00000000" w:rsidP="00821FFB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lastRenderedPageBreak/>
        <w:pict w14:anchorId="5158BD1C">
          <v:shape id="_x0000_s2108" type="#_x0000_t202" style="position:absolute;left:0;text-align:left;margin-left:145.65pt;margin-top:140.65pt;width:166.15pt;height:24.95pt;z-index:251704320;visibility:visible;mso-width-relative:margin;mso-height-relative:margin" stroked="f">
            <v:textbox style="mso-next-textbox:#_x0000_s2108">
              <w:txbxContent>
                <w:p w14:paraId="02D80036" w14:textId="77777777" w:rsidR="00AC7BDE" w:rsidRPr="004D2136" w:rsidRDefault="00AC7BDE" w:rsidP="00821FFB">
                  <w:pPr>
                    <w:ind w:firstLineChars="150" w:firstLine="270"/>
                    <w:rPr>
                      <w:sz w:val="18"/>
                      <w:szCs w:val="18"/>
                    </w:rPr>
                  </w:pPr>
                  <w:r w:rsidRPr="004D2136">
                    <w:rPr>
                      <w:rFonts w:hint="eastAsia"/>
                      <w:sz w:val="18"/>
                      <w:szCs w:val="18"/>
                    </w:rPr>
                    <w:t>图</w:t>
                  </w:r>
                  <w:r w:rsidR="00625A38">
                    <w:rPr>
                      <w:sz w:val="18"/>
                      <w:szCs w:val="18"/>
                    </w:rPr>
                    <w:t>10-16</w:t>
                  </w:r>
                  <w:r>
                    <w:rPr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hint="eastAsia"/>
                      <w:sz w:val="18"/>
                      <w:szCs w:val="18"/>
                    </w:rPr>
                    <w:t>环形计数器</w:t>
                  </w:r>
                </w:p>
              </w:txbxContent>
            </v:textbox>
          </v:shape>
        </w:pict>
      </w:r>
      <w:r w:rsidR="00821FFB" w:rsidRPr="00F04FEB">
        <w:rPr>
          <w:noProof/>
        </w:rPr>
        <w:drawing>
          <wp:inline distT="0" distB="0" distL="0" distR="0" wp14:anchorId="545BC4D2" wp14:editId="5F9A8A79">
            <wp:extent cx="5033010" cy="1817600"/>
            <wp:effectExtent l="0" t="0" r="0" b="0"/>
            <wp:docPr id="285" name="图片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18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7A782" w14:textId="77777777" w:rsidR="00821FFB" w:rsidRPr="00A43420" w:rsidRDefault="00821FFB" w:rsidP="00821FFB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5C01FFD7" w14:textId="77777777" w:rsidR="00A43420" w:rsidRDefault="00A43420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53C0BE3C" w14:textId="1572E09E" w:rsidR="00821FFB" w:rsidRPr="00B27DEC" w:rsidRDefault="00821FFB" w:rsidP="00821FFB">
      <w:pPr>
        <w:spacing w:afterLines="30" w:after="93" w:line="312" w:lineRule="auto"/>
        <w:ind w:left="420"/>
        <w:jc w:val="left"/>
        <w:rPr>
          <w:rFonts w:asciiTheme="minorEastAsia" w:hAnsiTheme="minorEastAsia" w:hint="eastAsia"/>
          <w:b/>
          <w:sz w:val="22"/>
        </w:rPr>
      </w:pPr>
      <w:r w:rsidRPr="00FD22C6">
        <w:rPr>
          <w:rFonts w:ascii="Times New Roman" w:hAnsi="Times New Roman" w:cs="Times New Roman"/>
          <w:b/>
          <w:sz w:val="22"/>
        </w:rPr>
        <w:t>Q</w:t>
      </w:r>
      <w:r>
        <w:rPr>
          <w:rFonts w:ascii="Times New Roman" w:hAnsi="Times New Roman" w:cs="Times New Roman" w:hint="eastAsia"/>
          <w:b/>
          <w:sz w:val="22"/>
          <w:vertAlign w:val="subscript"/>
        </w:rPr>
        <w:t>A</w:t>
      </w:r>
      <w:r w:rsidRPr="00FD22C6">
        <w:rPr>
          <w:rFonts w:ascii="Times New Roman" w:hAnsi="Times New Roman" w:cs="Times New Roman"/>
          <w:b/>
          <w:sz w:val="22"/>
        </w:rPr>
        <w:t>~Q</w:t>
      </w:r>
      <w:r>
        <w:rPr>
          <w:rFonts w:ascii="Times New Roman" w:hAnsi="Times New Roman" w:cs="Times New Roman" w:hint="eastAsia"/>
          <w:b/>
          <w:sz w:val="22"/>
          <w:vertAlign w:val="subscript"/>
        </w:rPr>
        <w:t>D</w:t>
      </w:r>
      <w:r w:rsidRPr="00FD22C6">
        <w:rPr>
          <w:rFonts w:ascii="Times New Roman" w:cs="Times New Roman"/>
          <w:b/>
          <w:sz w:val="22"/>
        </w:rPr>
        <w:t>端状态</w:t>
      </w:r>
      <w:r w:rsidRPr="00B27DEC">
        <w:rPr>
          <w:rFonts w:asciiTheme="minorEastAsia" w:hAnsiTheme="minorEastAsia" w:hint="eastAsia"/>
          <w:b/>
          <w:sz w:val="22"/>
        </w:rPr>
        <w:t>表</w:t>
      </w:r>
      <w:r w:rsidR="0017198C">
        <w:rPr>
          <w:rFonts w:asciiTheme="minorEastAsia" w:hAnsiTheme="minorEastAsia" w:hint="eastAsia"/>
          <w:b/>
          <w:sz w:val="22"/>
        </w:rPr>
        <w:t>（</w:t>
      </w:r>
      <w:r w:rsidR="00741F5F">
        <w:rPr>
          <w:rFonts w:asciiTheme="minorEastAsia" w:hAnsiTheme="minorEastAsia" w:hint="eastAsia"/>
          <w:b/>
          <w:sz w:val="22"/>
        </w:rPr>
        <w:t>自拟</w:t>
      </w:r>
      <w:r w:rsidR="0017198C">
        <w:rPr>
          <w:rFonts w:asciiTheme="minorEastAsia" w:hAnsiTheme="minorEastAsia" w:hint="eastAsia"/>
          <w:b/>
          <w:sz w:val="22"/>
        </w:rPr>
        <w:t>若干）</w:t>
      </w:r>
      <w:r w:rsidRPr="00B27DEC">
        <w:rPr>
          <w:rFonts w:asciiTheme="minorEastAsia" w:hAnsiTheme="minorEastAsia" w:hint="eastAsia"/>
          <w:b/>
          <w:sz w:val="22"/>
        </w:rPr>
        <w:t>：</w:t>
      </w:r>
    </w:p>
    <w:tbl>
      <w:tblPr>
        <w:tblStyle w:val="a8"/>
        <w:tblW w:w="7074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1414"/>
        <w:gridCol w:w="1414"/>
        <w:gridCol w:w="1414"/>
        <w:gridCol w:w="1414"/>
        <w:gridCol w:w="1418"/>
      </w:tblGrid>
      <w:tr w:rsidR="00821FFB" w:rsidRPr="00B27DEC" w14:paraId="67E2DF53" w14:textId="77777777" w:rsidTr="00FF40CC">
        <w:tc>
          <w:tcPr>
            <w:tcW w:w="1414" w:type="dxa"/>
          </w:tcPr>
          <w:p w14:paraId="244EE98D" w14:textId="77777777" w:rsidR="00821FFB" w:rsidRPr="00B27DEC" w:rsidRDefault="00821FFB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CP</w:t>
            </w:r>
            <w:r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1414" w:type="dxa"/>
          </w:tcPr>
          <w:p w14:paraId="02629354" w14:textId="77777777" w:rsidR="00821FFB" w:rsidRPr="00B27DEC" w:rsidRDefault="00821FFB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Q</w:t>
            </w:r>
            <w:r>
              <w:rPr>
                <w:rStyle w:val="font11"/>
                <w:rFonts w:ascii="Times New Roman" w:hAnsi="Times New Roman" w:cs="Times New Roman" w:hint="default"/>
                <w:sz w:val="22"/>
              </w:rPr>
              <w:t>A</w:t>
            </w:r>
          </w:p>
        </w:tc>
        <w:tc>
          <w:tcPr>
            <w:tcW w:w="1414" w:type="dxa"/>
          </w:tcPr>
          <w:p w14:paraId="1ABAAD79" w14:textId="77777777" w:rsidR="00821FFB" w:rsidRPr="00B27DEC" w:rsidRDefault="00821FFB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Q</w:t>
            </w:r>
            <w:r>
              <w:rPr>
                <w:rStyle w:val="font11"/>
                <w:rFonts w:ascii="Times New Roman" w:hAnsi="Times New Roman" w:cs="Times New Roman" w:hint="default"/>
                <w:sz w:val="22"/>
              </w:rPr>
              <w:t>B</w:t>
            </w:r>
          </w:p>
        </w:tc>
        <w:tc>
          <w:tcPr>
            <w:tcW w:w="1414" w:type="dxa"/>
          </w:tcPr>
          <w:p w14:paraId="069DB808" w14:textId="77777777" w:rsidR="00821FFB" w:rsidRPr="00B27DEC" w:rsidRDefault="00821FFB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Q</w:t>
            </w:r>
            <w:r>
              <w:rPr>
                <w:rStyle w:val="font11"/>
                <w:rFonts w:ascii="Times New Roman" w:hAnsi="Times New Roman" w:cs="Times New Roman" w:hint="default"/>
                <w:sz w:val="22"/>
              </w:rPr>
              <w:t>C</w:t>
            </w:r>
          </w:p>
        </w:tc>
        <w:tc>
          <w:tcPr>
            <w:tcW w:w="1418" w:type="dxa"/>
          </w:tcPr>
          <w:p w14:paraId="6BA9B071" w14:textId="77777777" w:rsidR="00821FFB" w:rsidRPr="00B27DEC" w:rsidRDefault="00821FFB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Q</w:t>
            </w:r>
            <w:r>
              <w:rPr>
                <w:rStyle w:val="font11"/>
                <w:rFonts w:ascii="Times New Roman" w:hAnsi="Times New Roman" w:cs="Times New Roman" w:hint="default"/>
                <w:sz w:val="22"/>
              </w:rPr>
              <w:t>D</w:t>
            </w:r>
          </w:p>
        </w:tc>
      </w:tr>
      <w:tr w:rsidR="00821FFB" w:rsidRPr="00B27DEC" w14:paraId="6A3965BF" w14:textId="77777777" w:rsidTr="00FF40CC">
        <w:tc>
          <w:tcPr>
            <w:tcW w:w="1414" w:type="dxa"/>
            <w:vAlign w:val="center"/>
          </w:tcPr>
          <w:p w14:paraId="059E7229" w14:textId="77777777" w:rsidR="00821FFB" w:rsidRPr="00B27DEC" w:rsidRDefault="00821FFB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0</w:t>
            </w:r>
          </w:p>
        </w:tc>
        <w:tc>
          <w:tcPr>
            <w:tcW w:w="1414" w:type="dxa"/>
            <w:vAlign w:val="center"/>
          </w:tcPr>
          <w:p w14:paraId="2A8E3DCD" w14:textId="77777777" w:rsidR="00821FFB" w:rsidRPr="00B27DEC" w:rsidRDefault="00647BD0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1</w:t>
            </w:r>
          </w:p>
        </w:tc>
        <w:tc>
          <w:tcPr>
            <w:tcW w:w="1414" w:type="dxa"/>
            <w:vAlign w:val="center"/>
          </w:tcPr>
          <w:p w14:paraId="2DE5B013" w14:textId="77777777" w:rsidR="00821FFB" w:rsidRPr="00B27DEC" w:rsidRDefault="00821FFB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0</w:t>
            </w:r>
          </w:p>
        </w:tc>
        <w:tc>
          <w:tcPr>
            <w:tcW w:w="1414" w:type="dxa"/>
            <w:vAlign w:val="center"/>
          </w:tcPr>
          <w:p w14:paraId="5FA09122" w14:textId="77777777" w:rsidR="00821FFB" w:rsidRPr="00B27DEC" w:rsidRDefault="00821FFB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0</w:t>
            </w:r>
          </w:p>
        </w:tc>
        <w:tc>
          <w:tcPr>
            <w:tcW w:w="1418" w:type="dxa"/>
            <w:vAlign w:val="center"/>
          </w:tcPr>
          <w:p w14:paraId="2DECA317" w14:textId="77777777" w:rsidR="00821FFB" w:rsidRPr="00B27DEC" w:rsidRDefault="00821FFB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0</w:t>
            </w:r>
          </w:p>
        </w:tc>
      </w:tr>
      <w:tr w:rsidR="00821FFB" w:rsidRPr="00B27DEC" w14:paraId="54287B80" w14:textId="77777777" w:rsidTr="00FF40CC">
        <w:tc>
          <w:tcPr>
            <w:tcW w:w="1414" w:type="dxa"/>
            <w:vAlign w:val="center"/>
          </w:tcPr>
          <w:p w14:paraId="370139A9" w14:textId="77777777" w:rsidR="00821FFB" w:rsidRPr="00B27DEC" w:rsidRDefault="00821FFB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1</w:t>
            </w:r>
          </w:p>
        </w:tc>
        <w:tc>
          <w:tcPr>
            <w:tcW w:w="1414" w:type="dxa"/>
            <w:vAlign w:val="center"/>
          </w:tcPr>
          <w:p w14:paraId="450DEA1A" w14:textId="77777777" w:rsidR="00821FFB" w:rsidRPr="00B27DEC" w:rsidRDefault="00821FFB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41DABBE4" w14:textId="77777777" w:rsidR="00821FFB" w:rsidRPr="00B27DEC" w:rsidRDefault="00821FFB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7F66E880" w14:textId="77777777" w:rsidR="00821FFB" w:rsidRPr="00B27DEC" w:rsidRDefault="00821FFB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29F26C10" w14:textId="77777777" w:rsidR="00821FFB" w:rsidRPr="00B27DEC" w:rsidRDefault="00821FFB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821FFB" w:rsidRPr="00B27DEC" w14:paraId="00651F08" w14:textId="77777777" w:rsidTr="00FF40CC">
        <w:tc>
          <w:tcPr>
            <w:tcW w:w="1414" w:type="dxa"/>
            <w:vAlign w:val="center"/>
          </w:tcPr>
          <w:p w14:paraId="3016C79A" w14:textId="77777777" w:rsidR="00821FFB" w:rsidRPr="00B27DEC" w:rsidRDefault="00821FFB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…</w:t>
            </w:r>
          </w:p>
        </w:tc>
        <w:tc>
          <w:tcPr>
            <w:tcW w:w="1414" w:type="dxa"/>
            <w:vAlign w:val="center"/>
          </w:tcPr>
          <w:p w14:paraId="74F41A36" w14:textId="77777777" w:rsidR="00821FFB" w:rsidRPr="00B27DEC" w:rsidRDefault="00821FFB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539E7D75" w14:textId="77777777" w:rsidR="00821FFB" w:rsidRPr="00B27DEC" w:rsidRDefault="00821FFB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023FC474" w14:textId="77777777" w:rsidR="00821FFB" w:rsidRPr="00B27DEC" w:rsidRDefault="00821FFB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63604C89" w14:textId="77777777" w:rsidR="00821FFB" w:rsidRPr="00B27DEC" w:rsidRDefault="00821FFB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821FFB" w:rsidRPr="00B27DEC" w14:paraId="0FCFB494" w14:textId="77777777" w:rsidTr="00FF40CC">
        <w:tc>
          <w:tcPr>
            <w:tcW w:w="1414" w:type="dxa"/>
            <w:vAlign w:val="center"/>
          </w:tcPr>
          <w:p w14:paraId="426438AB" w14:textId="77777777" w:rsidR="00821FFB" w:rsidRPr="00B27DEC" w:rsidRDefault="00821FFB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2"/>
              </w:rPr>
              <w:t>循环回</w:t>
            </w:r>
            <w:r w:rsidR="00647BD0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2"/>
              </w:rPr>
              <w:t>初态</w:t>
            </w:r>
          </w:p>
        </w:tc>
        <w:tc>
          <w:tcPr>
            <w:tcW w:w="1414" w:type="dxa"/>
            <w:vAlign w:val="center"/>
          </w:tcPr>
          <w:p w14:paraId="19DECBE5" w14:textId="77777777" w:rsidR="00821FFB" w:rsidRPr="00B27DEC" w:rsidRDefault="00647BD0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1</w:t>
            </w:r>
          </w:p>
        </w:tc>
        <w:tc>
          <w:tcPr>
            <w:tcW w:w="1414" w:type="dxa"/>
            <w:vAlign w:val="center"/>
          </w:tcPr>
          <w:p w14:paraId="1340D4E7" w14:textId="77777777" w:rsidR="00821FFB" w:rsidRPr="00B27DEC" w:rsidRDefault="00647BD0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0</w:t>
            </w:r>
          </w:p>
        </w:tc>
        <w:tc>
          <w:tcPr>
            <w:tcW w:w="1414" w:type="dxa"/>
            <w:vAlign w:val="center"/>
          </w:tcPr>
          <w:p w14:paraId="39346B0C" w14:textId="77777777" w:rsidR="00821FFB" w:rsidRPr="00B27DEC" w:rsidRDefault="00647BD0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0</w:t>
            </w:r>
          </w:p>
        </w:tc>
        <w:tc>
          <w:tcPr>
            <w:tcW w:w="1418" w:type="dxa"/>
            <w:vAlign w:val="center"/>
          </w:tcPr>
          <w:p w14:paraId="2AFB8FFD" w14:textId="77777777" w:rsidR="00821FFB" w:rsidRPr="00B27DEC" w:rsidRDefault="00647BD0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0</w:t>
            </w:r>
          </w:p>
        </w:tc>
      </w:tr>
    </w:tbl>
    <w:p w14:paraId="2E4F592C" w14:textId="77777777" w:rsidR="00821FFB" w:rsidRDefault="00821FFB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2818AB1D" w14:textId="77777777" w:rsidR="00AE5567" w:rsidRDefault="00AE5567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55694682" w14:textId="77777777" w:rsidR="00AE5567" w:rsidRDefault="00AE5567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42C2D44D" w14:textId="77777777" w:rsidR="00B75A64" w:rsidRDefault="00B75A64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4757571A" w14:textId="77777777" w:rsidR="00821FFB" w:rsidRPr="00B27DEC" w:rsidRDefault="00821FFB" w:rsidP="00821FFB">
      <w:pPr>
        <w:spacing w:line="312" w:lineRule="auto"/>
        <w:ind w:left="420"/>
        <w:jc w:val="left"/>
        <w:rPr>
          <w:b/>
          <w:sz w:val="22"/>
        </w:rPr>
      </w:pPr>
      <w:r>
        <w:rPr>
          <w:rFonts w:hint="eastAsia"/>
          <w:b/>
          <w:sz w:val="22"/>
        </w:rPr>
        <w:t>绘制状态转移图</w:t>
      </w:r>
      <w:r w:rsidRPr="00B27DEC">
        <w:rPr>
          <w:rFonts w:hint="eastAsia"/>
          <w:b/>
          <w:sz w:val="22"/>
        </w:rPr>
        <w:t>：</w:t>
      </w:r>
    </w:p>
    <w:p w14:paraId="7CB56512" w14:textId="77777777" w:rsidR="00A43420" w:rsidRDefault="00A43420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55F36191" w14:textId="77777777" w:rsidR="00A43420" w:rsidRDefault="00A43420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74F2E598" w14:textId="77777777" w:rsidR="00A43420" w:rsidRDefault="00A43420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255EE3F8" w14:textId="77777777" w:rsidR="00A43420" w:rsidRDefault="00A43420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445C5C5D" w14:textId="77777777" w:rsidR="00A60326" w:rsidRPr="00A60326" w:rsidRDefault="00A60326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26502943" w14:textId="77777777" w:rsidR="00B90257" w:rsidRPr="00F10B9E" w:rsidRDefault="00B90257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6C4BC222" w14:textId="77777777" w:rsidR="009222CC" w:rsidRDefault="009222CC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3163878A" w14:textId="77777777" w:rsidR="00821FFB" w:rsidRDefault="00821FFB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52539645" w14:textId="77777777" w:rsidR="00821FFB" w:rsidRDefault="00821FFB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6BB8A670" w14:textId="77777777" w:rsidR="00821FFB" w:rsidRDefault="00821FFB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25D5FA92" w14:textId="77777777" w:rsidR="00821FFB" w:rsidRPr="00B27DEC" w:rsidRDefault="00821FFB" w:rsidP="00821FFB">
      <w:pPr>
        <w:spacing w:line="312" w:lineRule="auto"/>
        <w:ind w:left="420"/>
        <w:jc w:val="left"/>
        <w:rPr>
          <w:b/>
          <w:sz w:val="22"/>
        </w:rPr>
      </w:pPr>
      <w:r>
        <w:rPr>
          <w:rFonts w:hint="eastAsia"/>
          <w:b/>
          <w:sz w:val="22"/>
        </w:rPr>
        <w:t>仿真</w:t>
      </w:r>
      <w:r w:rsidR="0017198C">
        <w:rPr>
          <w:rFonts w:hint="eastAsia"/>
          <w:b/>
          <w:sz w:val="22"/>
        </w:rPr>
        <w:t>电路截图（含测量电路全景一张）</w:t>
      </w:r>
      <w:r w:rsidRPr="00B27DEC">
        <w:rPr>
          <w:rFonts w:hint="eastAsia"/>
          <w:b/>
          <w:sz w:val="22"/>
        </w:rPr>
        <w:t>：</w:t>
      </w:r>
    </w:p>
    <w:p w14:paraId="1CFA6B76" w14:textId="77777777" w:rsidR="00821FFB" w:rsidRPr="00821FFB" w:rsidRDefault="00821FFB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4DF95F17" w14:textId="77777777" w:rsidR="00821FFB" w:rsidRDefault="00821FFB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72C1CB4C" w14:textId="77777777" w:rsidR="0017198C" w:rsidRDefault="0017198C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0FA10990" w14:textId="77777777" w:rsidR="0017198C" w:rsidRDefault="0017198C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按图</w:t>
      </w:r>
      <w:r w:rsidR="00625A38">
        <w:rPr>
          <w:rFonts w:ascii="Times New Roman" w:eastAsia="宋体" w:hAnsi="Times New Roman" w:cs="Times New Roman"/>
          <w:szCs w:val="21"/>
        </w:rPr>
        <w:t>10-17</w:t>
      </w:r>
      <w:r>
        <w:rPr>
          <w:rFonts w:ascii="Times New Roman" w:eastAsia="宋体" w:hAnsi="Times New Roman" w:cs="Times New Roman"/>
          <w:szCs w:val="21"/>
        </w:rPr>
        <w:t>接线，</w:t>
      </w:r>
      <w:r>
        <w:rPr>
          <w:rFonts w:ascii="Times New Roman" w:eastAsia="宋体" w:hAnsi="Times New Roman" w:cs="Times New Roman" w:hint="eastAsia"/>
          <w:szCs w:val="21"/>
        </w:rPr>
        <w:t>重复上述过程，设置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 w:hint="eastAsia"/>
          <w:szCs w:val="21"/>
        </w:rPr>
        <w:t>不同的初始状态来记录状态转移过程。</w:t>
      </w:r>
      <w:r>
        <w:rPr>
          <w:rFonts w:ascii="Times New Roman" w:eastAsia="宋体" w:hAnsi="Times New Roman" w:cs="Times New Roman"/>
          <w:szCs w:val="21"/>
        </w:rPr>
        <w:t>对比实验结果，总结关于自启动的体会。</w:t>
      </w:r>
    </w:p>
    <w:p w14:paraId="2FF8A2F8" w14:textId="77777777" w:rsidR="0017198C" w:rsidRDefault="0017198C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7090CCC6" w14:textId="77777777" w:rsidR="0017198C" w:rsidRDefault="00000000" w:rsidP="0017198C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lastRenderedPageBreak/>
        <w:pict w14:anchorId="46BF2A29">
          <v:shape id="_x0000_s2110" type="#_x0000_t202" style="position:absolute;left:0;text-align:left;margin-left:124.9pt;margin-top:156.9pt;width:165.05pt;height:24.95pt;z-index:251706368;visibility:visible;mso-width-relative:margin;mso-height-relative:margin" filled="f" stroked="f">
            <v:textbox style="mso-next-textbox:#_x0000_s2110">
              <w:txbxContent>
                <w:p w14:paraId="3AA031AC" w14:textId="77777777" w:rsidR="00AC7BDE" w:rsidRPr="004D2136" w:rsidRDefault="00AC7BDE" w:rsidP="0017198C">
                  <w:pPr>
                    <w:ind w:firstLineChars="150" w:firstLine="270"/>
                    <w:rPr>
                      <w:sz w:val="18"/>
                      <w:szCs w:val="18"/>
                    </w:rPr>
                  </w:pPr>
                  <w:r w:rsidRPr="004D2136">
                    <w:rPr>
                      <w:rFonts w:hint="eastAsia"/>
                      <w:sz w:val="18"/>
                      <w:szCs w:val="18"/>
                    </w:rPr>
                    <w:t>图</w:t>
                  </w:r>
                  <w:r w:rsidR="00625A38">
                    <w:rPr>
                      <w:sz w:val="18"/>
                      <w:szCs w:val="18"/>
                    </w:rPr>
                    <w:t>10-17</w:t>
                  </w:r>
                  <w:r>
                    <w:rPr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hint="eastAsia"/>
                      <w:sz w:val="18"/>
                      <w:szCs w:val="18"/>
                    </w:rPr>
                    <w:t>自启动型环形计数器</w:t>
                  </w:r>
                </w:p>
              </w:txbxContent>
            </v:textbox>
          </v:shape>
        </w:pict>
      </w:r>
      <w:r w:rsidR="0017198C" w:rsidRPr="00F04FEB">
        <w:rPr>
          <w:noProof/>
        </w:rPr>
        <w:drawing>
          <wp:inline distT="0" distB="0" distL="0" distR="0" wp14:anchorId="2EC13772" wp14:editId="4578CE01">
            <wp:extent cx="4587903" cy="1994231"/>
            <wp:effectExtent l="0" t="0" r="0" b="0"/>
            <wp:docPr id="286" name="图片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209" cy="1995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CA91C" w14:textId="77777777" w:rsidR="0017198C" w:rsidRDefault="0017198C" w:rsidP="0017198C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46C087A4" w14:textId="77777777" w:rsidR="0017198C" w:rsidRDefault="0017198C" w:rsidP="0017198C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63206AC7" w14:textId="77777777" w:rsidR="0017198C" w:rsidRDefault="0017198C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6DAD4A14" w14:textId="7982ACBA" w:rsidR="0017198C" w:rsidRPr="00B27DEC" w:rsidRDefault="0017198C" w:rsidP="0017198C">
      <w:pPr>
        <w:spacing w:afterLines="30" w:after="93" w:line="312" w:lineRule="auto"/>
        <w:ind w:left="420"/>
        <w:jc w:val="left"/>
        <w:rPr>
          <w:rFonts w:asciiTheme="minorEastAsia" w:hAnsiTheme="minorEastAsia" w:hint="eastAsia"/>
          <w:b/>
          <w:sz w:val="22"/>
        </w:rPr>
      </w:pPr>
      <w:r w:rsidRPr="00FD22C6">
        <w:rPr>
          <w:rFonts w:ascii="Times New Roman" w:hAnsi="Times New Roman" w:cs="Times New Roman"/>
          <w:b/>
          <w:sz w:val="22"/>
        </w:rPr>
        <w:t>Q</w:t>
      </w:r>
      <w:r>
        <w:rPr>
          <w:rFonts w:ascii="Times New Roman" w:hAnsi="Times New Roman" w:cs="Times New Roman" w:hint="eastAsia"/>
          <w:b/>
          <w:sz w:val="22"/>
          <w:vertAlign w:val="subscript"/>
        </w:rPr>
        <w:t>A</w:t>
      </w:r>
      <w:r w:rsidRPr="00FD22C6">
        <w:rPr>
          <w:rFonts w:ascii="Times New Roman" w:hAnsi="Times New Roman" w:cs="Times New Roman"/>
          <w:b/>
          <w:sz w:val="22"/>
        </w:rPr>
        <w:t>~Q</w:t>
      </w:r>
      <w:r>
        <w:rPr>
          <w:rFonts w:ascii="Times New Roman" w:hAnsi="Times New Roman" w:cs="Times New Roman" w:hint="eastAsia"/>
          <w:b/>
          <w:sz w:val="22"/>
          <w:vertAlign w:val="subscript"/>
        </w:rPr>
        <w:t>D</w:t>
      </w:r>
      <w:r w:rsidRPr="00FD22C6">
        <w:rPr>
          <w:rFonts w:ascii="Times New Roman" w:cs="Times New Roman"/>
          <w:b/>
          <w:sz w:val="22"/>
        </w:rPr>
        <w:t>端状态</w:t>
      </w:r>
      <w:r w:rsidRPr="00B27DEC">
        <w:rPr>
          <w:rFonts w:asciiTheme="minorEastAsia" w:hAnsiTheme="minorEastAsia" w:hint="eastAsia"/>
          <w:b/>
          <w:sz w:val="22"/>
        </w:rPr>
        <w:t>表</w:t>
      </w:r>
      <w:r>
        <w:rPr>
          <w:rFonts w:asciiTheme="minorEastAsia" w:hAnsiTheme="minorEastAsia" w:hint="eastAsia"/>
          <w:b/>
          <w:sz w:val="22"/>
        </w:rPr>
        <w:t>（</w:t>
      </w:r>
      <w:r w:rsidR="00DF052C">
        <w:rPr>
          <w:rFonts w:asciiTheme="minorEastAsia" w:hAnsiTheme="minorEastAsia" w:hint="eastAsia"/>
          <w:b/>
          <w:sz w:val="22"/>
        </w:rPr>
        <w:t>自拟</w:t>
      </w:r>
      <w:r>
        <w:rPr>
          <w:rFonts w:asciiTheme="minorEastAsia" w:hAnsiTheme="minorEastAsia" w:hint="eastAsia"/>
          <w:b/>
          <w:sz w:val="22"/>
        </w:rPr>
        <w:t>若干）</w:t>
      </w:r>
      <w:r w:rsidRPr="00B27DEC">
        <w:rPr>
          <w:rFonts w:asciiTheme="minorEastAsia" w:hAnsiTheme="minorEastAsia" w:hint="eastAsia"/>
          <w:b/>
          <w:sz w:val="22"/>
        </w:rPr>
        <w:t>：</w:t>
      </w:r>
    </w:p>
    <w:tbl>
      <w:tblPr>
        <w:tblStyle w:val="a8"/>
        <w:tblW w:w="7074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1414"/>
        <w:gridCol w:w="1414"/>
        <w:gridCol w:w="1414"/>
        <w:gridCol w:w="1414"/>
        <w:gridCol w:w="1418"/>
      </w:tblGrid>
      <w:tr w:rsidR="0017198C" w:rsidRPr="00B27DEC" w14:paraId="02BEFA8D" w14:textId="77777777" w:rsidTr="00FF40CC">
        <w:tc>
          <w:tcPr>
            <w:tcW w:w="1414" w:type="dxa"/>
          </w:tcPr>
          <w:p w14:paraId="2BFFCFC9" w14:textId="77777777" w:rsidR="0017198C" w:rsidRPr="00B27DEC" w:rsidRDefault="0017198C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CP</w:t>
            </w:r>
            <w:r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1414" w:type="dxa"/>
          </w:tcPr>
          <w:p w14:paraId="0FD328DD" w14:textId="77777777" w:rsidR="0017198C" w:rsidRPr="00B27DEC" w:rsidRDefault="0017198C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Q</w:t>
            </w:r>
            <w:r>
              <w:rPr>
                <w:rStyle w:val="font11"/>
                <w:rFonts w:ascii="Times New Roman" w:hAnsi="Times New Roman" w:cs="Times New Roman" w:hint="default"/>
                <w:sz w:val="22"/>
              </w:rPr>
              <w:t>A</w:t>
            </w:r>
          </w:p>
        </w:tc>
        <w:tc>
          <w:tcPr>
            <w:tcW w:w="1414" w:type="dxa"/>
          </w:tcPr>
          <w:p w14:paraId="32D36DC5" w14:textId="77777777" w:rsidR="0017198C" w:rsidRPr="00B27DEC" w:rsidRDefault="0017198C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Q</w:t>
            </w:r>
            <w:r>
              <w:rPr>
                <w:rStyle w:val="font11"/>
                <w:rFonts w:ascii="Times New Roman" w:hAnsi="Times New Roman" w:cs="Times New Roman" w:hint="default"/>
                <w:sz w:val="22"/>
              </w:rPr>
              <w:t>B</w:t>
            </w:r>
          </w:p>
        </w:tc>
        <w:tc>
          <w:tcPr>
            <w:tcW w:w="1414" w:type="dxa"/>
          </w:tcPr>
          <w:p w14:paraId="7426DCFB" w14:textId="77777777" w:rsidR="0017198C" w:rsidRPr="00B27DEC" w:rsidRDefault="0017198C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Q</w:t>
            </w:r>
            <w:r>
              <w:rPr>
                <w:rStyle w:val="font11"/>
                <w:rFonts w:ascii="Times New Roman" w:hAnsi="Times New Roman" w:cs="Times New Roman" w:hint="default"/>
                <w:sz w:val="22"/>
              </w:rPr>
              <w:t>C</w:t>
            </w:r>
          </w:p>
        </w:tc>
        <w:tc>
          <w:tcPr>
            <w:tcW w:w="1418" w:type="dxa"/>
          </w:tcPr>
          <w:p w14:paraId="11F86ECA" w14:textId="77777777" w:rsidR="0017198C" w:rsidRPr="00B27DEC" w:rsidRDefault="0017198C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Q</w:t>
            </w:r>
            <w:r>
              <w:rPr>
                <w:rStyle w:val="font11"/>
                <w:rFonts w:ascii="Times New Roman" w:hAnsi="Times New Roman" w:cs="Times New Roman" w:hint="default"/>
                <w:sz w:val="22"/>
              </w:rPr>
              <w:t>D</w:t>
            </w:r>
          </w:p>
        </w:tc>
      </w:tr>
      <w:tr w:rsidR="0017198C" w:rsidRPr="00B27DEC" w14:paraId="70006212" w14:textId="77777777" w:rsidTr="00FF40CC">
        <w:tc>
          <w:tcPr>
            <w:tcW w:w="1414" w:type="dxa"/>
            <w:vAlign w:val="center"/>
          </w:tcPr>
          <w:p w14:paraId="739EAB6B" w14:textId="77777777" w:rsidR="0017198C" w:rsidRPr="00B27DEC" w:rsidRDefault="0017198C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 w:rsidRPr="00B27DEC"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0</w:t>
            </w:r>
          </w:p>
        </w:tc>
        <w:tc>
          <w:tcPr>
            <w:tcW w:w="1414" w:type="dxa"/>
            <w:vAlign w:val="center"/>
          </w:tcPr>
          <w:p w14:paraId="29230A8E" w14:textId="77777777" w:rsidR="0017198C" w:rsidRPr="00B27DEC" w:rsidRDefault="0017198C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1</w:t>
            </w:r>
          </w:p>
        </w:tc>
        <w:tc>
          <w:tcPr>
            <w:tcW w:w="1414" w:type="dxa"/>
            <w:vAlign w:val="center"/>
          </w:tcPr>
          <w:p w14:paraId="4058BC88" w14:textId="77777777" w:rsidR="0017198C" w:rsidRPr="00B27DEC" w:rsidRDefault="0017198C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0</w:t>
            </w:r>
          </w:p>
        </w:tc>
        <w:tc>
          <w:tcPr>
            <w:tcW w:w="1414" w:type="dxa"/>
            <w:vAlign w:val="center"/>
          </w:tcPr>
          <w:p w14:paraId="27458A2B" w14:textId="77777777" w:rsidR="0017198C" w:rsidRPr="00B27DEC" w:rsidRDefault="0017198C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0</w:t>
            </w:r>
          </w:p>
        </w:tc>
        <w:tc>
          <w:tcPr>
            <w:tcW w:w="1418" w:type="dxa"/>
            <w:vAlign w:val="center"/>
          </w:tcPr>
          <w:p w14:paraId="31D26884" w14:textId="77777777" w:rsidR="0017198C" w:rsidRPr="00B27DEC" w:rsidRDefault="0017198C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0</w:t>
            </w:r>
          </w:p>
        </w:tc>
      </w:tr>
      <w:tr w:rsidR="0017198C" w:rsidRPr="00B27DEC" w14:paraId="2D90D488" w14:textId="77777777" w:rsidTr="00FF40CC">
        <w:tc>
          <w:tcPr>
            <w:tcW w:w="1414" w:type="dxa"/>
            <w:vAlign w:val="center"/>
          </w:tcPr>
          <w:p w14:paraId="59BF4FBD" w14:textId="77777777" w:rsidR="0017198C" w:rsidRPr="00B27DEC" w:rsidRDefault="0017198C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1</w:t>
            </w:r>
          </w:p>
        </w:tc>
        <w:tc>
          <w:tcPr>
            <w:tcW w:w="1414" w:type="dxa"/>
            <w:vAlign w:val="center"/>
          </w:tcPr>
          <w:p w14:paraId="1B62E19A" w14:textId="77777777" w:rsidR="0017198C" w:rsidRPr="00B27DEC" w:rsidRDefault="0017198C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3B757F8D" w14:textId="77777777" w:rsidR="0017198C" w:rsidRPr="00B27DEC" w:rsidRDefault="0017198C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25AB1D50" w14:textId="77777777" w:rsidR="0017198C" w:rsidRPr="00B27DEC" w:rsidRDefault="0017198C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30905EC7" w14:textId="77777777" w:rsidR="0017198C" w:rsidRPr="00B27DEC" w:rsidRDefault="0017198C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17198C" w:rsidRPr="00B27DEC" w14:paraId="6FF532A8" w14:textId="77777777" w:rsidTr="00FF40CC">
        <w:tc>
          <w:tcPr>
            <w:tcW w:w="1414" w:type="dxa"/>
            <w:vAlign w:val="center"/>
          </w:tcPr>
          <w:p w14:paraId="28362FE3" w14:textId="77777777" w:rsidR="0017198C" w:rsidRPr="00B27DEC" w:rsidRDefault="0017198C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  <w:t>…</w:t>
            </w:r>
          </w:p>
        </w:tc>
        <w:tc>
          <w:tcPr>
            <w:tcW w:w="1414" w:type="dxa"/>
            <w:vAlign w:val="center"/>
          </w:tcPr>
          <w:p w14:paraId="41D7E012" w14:textId="77777777" w:rsidR="0017198C" w:rsidRPr="00B27DEC" w:rsidRDefault="0017198C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11BBECC2" w14:textId="77777777" w:rsidR="0017198C" w:rsidRPr="00B27DEC" w:rsidRDefault="0017198C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4" w:type="dxa"/>
            <w:vAlign w:val="center"/>
          </w:tcPr>
          <w:p w14:paraId="71767643" w14:textId="77777777" w:rsidR="0017198C" w:rsidRPr="00B27DEC" w:rsidRDefault="0017198C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68A3D37C" w14:textId="77777777" w:rsidR="0017198C" w:rsidRPr="00B27DEC" w:rsidRDefault="0017198C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17198C" w:rsidRPr="00B27DEC" w14:paraId="2BDB8577" w14:textId="77777777" w:rsidTr="00FF40CC">
        <w:tc>
          <w:tcPr>
            <w:tcW w:w="1414" w:type="dxa"/>
            <w:vAlign w:val="center"/>
          </w:tcPr>
          <w:p w14:paraId="2CA5457A" w14:textId="77777777" w:rsidR="0017198C" w:rsidRPr="00B27DEC" w:rsidRDefault="0017198C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2"/>
              </w:rPr>
              <w:t>循环回初态</w:t>
            </w:r>
          </w:p>
        </w:tc>
        <w:tc>
          <w:tcPr>
            <w:tcW w:w="1414" w:type="dxa"/>
            <w:vAlign w:val="center"/>
          </w:tcPr>
          <w:p w14:paraId="5B672944" w14:textId="77777777" w:rsidR="0017198C" w:rsidRPr="00B27DEC" w:rsidRDefault="0017198C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1</w:t>
            </w:r>
          </w:p>
        </w:tc>
        <w:tc>
          <w:tcPr>
            <w:tcW w:w="1414" w:type="dxa"/>
            <w:vAlign w:val="center"/>
          </w:tcPr>
          <w:p w14:paraId="1FA70EA4" w14:textId="77777777" w:rsidR="0017198C" w:rsidRPr="00B27DEC" w:rsidRDefault="0017198C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0</w:t>
            </w:r>
          </w:p>
        </w:tc>
        <w:tc>
          <w:tcPr>
            <w:tcW w:w="1414" w:type="dxa"/>
            <w:vAlign w:val="center"/>
          </w:tcPr>
          <w:p w14:paraId="66E9637F" w14:textId="77777777" w:rsidR="0017198C" w:rsidRPr="00B27DEC" w:rsidRDefault="0017198C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0</w:t>
            </w:r>
          </w:p>
        </w:tc>
        <w:tc>
          <w:tcPr>
            <w:tcW w:w="1418" w:type="dxa"/>
            <w:vAlign w:val="center"/>
          </w:tcPr>
          <w:p w14:paraId="229AE8A3" w14:textId="77777777" w:rsidR="0017198C" w:rsidRPr="00B27DEC" w:rsidRDefault="0017198C" w:rsidP="00FF40CC">
            <w:pPr>
              <w:widowControl/>
              <w:spacing w:line="312" w:lineRule="auto"/>
              <w:jc w:val="center"/>
              <w:textAlignment w:val="top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0</w:t>
            </w:r>
          </w:p>
        </w:tc>
      </w:tr>
    </w:tbl>
    <w:p w14:paraId="1F9BEE50" w14:textId="77777777" w:rsidR="0017198C" w:rsidRDefault="0017198C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3C1242DD" w14:textId="77777777" w:rsidR="0017198C" w:rsidRDefault="0017198C" w:rsidP="0017198C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7141C565" w14:textId="77777777" w:rsidR="00B168A0" w:rsidRDefault="00B168A0" w:rsidP="0017198C">
      <w:pPr>
        <w:spacing w:line="312" w:lineRule="auto"/>
        <w:ind w:left="420"/>
        <w:jc w:val="left"/>
        <w:rPr>
          <w:b/>
          <w:sz w:val="22"/>
        </w:rPr>
      </w:pPr>
    </w:p>
    <w:p w14:paraId="033EA61C" w14:textId="77777777" w:rsidR="00B168A0" w:rsidRDefault="00B168A0" w:rsidP="0017198C">
      <w:pPr>
        <w:spacing w:line="312" w:lineRule="auto"/>
        <w:ind w:left="420"/>
        <w:jc w:val="left"/>
        <w:rPr>
          <w:b/>
          <w:sz w:val="22"/>
        </w:rPr>
      </w:pPr>
    </w:p>
    <w:p w14:paraId="157741BD" w14:textId="77777777" w:rsidR="0017198C" w:rsidRPr="00B27DEC" w:rsidRDefault="0017198C" w:rsidP="0017198C">
      <w:pPr>
        <w:spacing w:line="312" w:lineRule="auto"/>
        <w:ind w:left="420"/>
        <w:jc w:val="left"/>
        <w:rPr>
          <w:b/>
          <w:sz w:val="22"/>
        </w:rPr>
      </w:pPr>
      <w:r>
        <w:rPr>
          <w:rFonts w:hint="eastAsia"/>
          <w:b/>
          <w:sz w:val="22"/>
        </w:rPr>
        <w:t>绘制状态转移图</w:t>
      </w:r>
      <w:r w:rsidRPr="00B27DEC">
        <w:rPr>
          <w:rFonts w:hint="eastAsia"/>
          <w:b/>
          <w:sz w:val="22"/>
        </w:rPr>
        <w:t>：</w:t>
      </w:r>
    </w:p>
    <w:p w14:paraId="1B21A0AB" w14:textId="77777777" w:rsidR="0017198C" w:rsidRDefault="0017198C" w:rsidP="0017198C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0011C0AC" w14:textId="77777777" w:rsidR="0017198C" w:rsidRPr="00F10B9E" w:rsidRDefault="0017198C" w:rsidP="0017198C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44192E0C" w14:textId="77777777" w:rsidR="0017198C" w:rsidRDefault="0017198C" w:rsidP="0017198C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1508589B" w14:textId="77777777" w:rsidR="0017198C" w:rsidRDefault="0017198C" w:rsidP="0017198C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7C3BF60A" w14:textId="77777777" w:rsidR="0017198C" w:rsidRDefault="0017198C" w:rsidP="0017198C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235AE5A1" w14:textId="77777777" w:rsidR="0017198C" w:rsidRDefault="0017198C" w:rsidP="0017198C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71281F09" w14:textId="77777777" w:rsidR="0017198C" w:rsidRPr="00B27DEC" w:rsidRDefault="0017198C" w:rsidP="0017198C">
      <w:pPr>
        <w:spacing w:line="312" w:lineRule="auto"/>
        <w:ind w:left="420"/>
        <w:jc w:val="left"/>
        <w:rPr>
          <w:b/>
          <w:sz w:val="22"/>
        </w:rPr>
      </w:pPr>
      <w:r>
        <w:rPr>
          <w:rFonts w:hint="eastAsia"/>
          <w:b/>
          <w:sz w:val="22"/>
        </w:rPr>
        <w:t>仿真电路截图（含测量电路全景一张）</w:t>
      </w:r>
      <w:r w:rsidRPr="00B27DEC">
        <w:rPr>
          <w:rFonts w:hint="eastAsia"/>
          <w:b/>
          <w:sz w:val="22"/>
        </w:rPr>
        <w:t>：</w:t>
      </w:r>
    </w:p>
    <w:p w14:paraId="2B3B9C66" w14:textId="77777777" w:rsidR="00761EB0" w:rsidRDefault="00761EB0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28EBBFE9" w14:textId="77777777" w:rsidR="00761EB0" w:rsidRDefault="00761EB0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772E12BA" w14:textId="77777777" w:rsidR="00761EB0" w:rsidRDefault="00761EB0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4D119210" w14:textId="77777777" w:rsidR="00F51BC1" w:rsidRDefault="00F51BC1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3A86421B" w14:textId="56599FD2" w:rsidR="00F51BC1" w:rsidRPr="004D2136" w:rsidRDefault="00F51BC1" w:rsidP="00F51BC1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3</w:t>
      </w:r>
      <w:r w:rsidRPr="004D2136">
        <w:rPr>
          <w:rFonts w:ascii="Times New Roman" w:eastAsia="宋体" w:hAnsi="Times New Roman" w:cs="Times New Roman" w:hint="eastAsia"/>
          <w:b/>
          <w:szCs w:val="21"/>
        </w:rPr>
        <w:t>．移位寄存器功能测试</w:t>
      </w:r>
    </w:p>
    <w:p w14:paraId="4BA2D3A9" w14:textId="11864BD1" w:rsidR="00F51BC1" w:rsidRDefault="00435FA8" w:rsidP="00F51BC1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szCs w:val="21"/>
        </w:rPr>
      </w:pPr>
      <w:r w:rsidRPr="00435FA8">
        <w:rPr>
          <w:rFonts w:ascii="Times New Roman" w:eastAsia="宋体" w:hAnsi="Times New Roman" w:cs="Times New Roman" w:hint="eastAsia"/>
          <w:b/>
          <w:bCs/>
          <w:szCs w:val="21"/>
        </w:rPr>
        <w:t>3.1</w:t>
      </w:r>
      <w:r>
        <w:rPr>
          <w:rFonts w:ascii="Times New Roman" w:eastAsia="宋体" w:hAnsi="Times New Roman" w:cs="Times New Roman"/>
          <w:szCs w:val="21"/>
        </w:rPr>
        <w:tab/>
      </w:r>
      <w:r w:rsidR="00F51BC1">
        <w:rPr>
          <w:rFonts w:ascii="Times New Roman" w:eastAsia="宋体" w:hAnsi="Times New Roman" w:cs="Times New Roman"/>
          <w:szCs w:val="21"/>
        </w:rPr>
        <w:t>4</w:t>
      </w:r>
      <w:r w:rsidR="00F51BC1">
        <w:rPr>
          <w:rFonts w:ascii="Times New Roman" w:eastAsia="宋体" w:hAnsi="Times New Roman" w:cs="Times New Roman"/>
          <w:szCs w:val="21"/>
        </w:rPr>
        <w:t>位双向移位寄存器</w:t>
      </w:r>
      <w:r w:rsidR="00F51BC1">
        <w:rPr>
          <w:rFonts w:ascii="Times New Roman" w:eastAsia="宋体" w:hAnsi="Times New Roman" w:cs="Times New Roman"/>
          <w:szCs w:val="21"/>
        </w:rPr>
        <w:t>74LSl94</w:t>
      </w:r>
      <w:r w:rsidR="00F51BC1">
        <w:rPr>
          <w:rFonts w:ascii="Times New Roman" w:eastAsia="宋体" w:hAnsi="Times New Roman" w:cs="Times New Roman"/>
          <w:szCs w:val="21"/>
        </w:rPr>
        <w:t>芯片的逻辑符号如图</w:t>
      </w:r>
      <w:r w:rsidR="00F51BC1">
        <w:rPr>
          <w:rFonts w:ascii="Times New Roman" w:eastAsia="宋体" w:hAnsi="Times New Roman" w:cs="Times New Roman" w:hint="eastAsia"/>
          <w:szCs w:val="21"/>
        </w:rPr>
        <w:t>10-22</w:t>
      </w:r>
      <w:r w:rsidR="00F51BC1">
        <w:rPr>
          <w:rFonts w:ascii="Times New Roman" w:eastAsia="宋体" w:hAnsi="Times New Roman" w:cs="Times New Roman"/>
          <w:szCs w:val="21"/>
        </w:rPr>
        <w:t>所示。</w:t>
      </w:r>
    </w:p>
    <w:p w14:paraId="1C9C7D79" w14:textId="64216567" w:rsidR="00F51BC1" w:rsidRPr="00F51BC1" w:rsidRDefault="00F51BC1" w:rsidP="006F0135">
      <w:pPr>
        <w:adjustRightInd w:val="0"/>
        <w:snapToGrid w:val="0"/>
        <w:spacing w:line="288" w:lineRule="auto"/>
        <w:ind w:firstLineChars="200"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  <w:r>
        <w:rPr>
          <w:rFonts w:ascii="Times New Roman" w:eastAsia="宋体" w:hAnsi="Times New Roman" w:cs="Times New Roman"/>
          <w:szCs w:val="21"/>
        </w:rPr>
        <w:t>熟悉各</w:t>
      </w:r>
      <w:r w:rsidR="004018E5">
        <w:rPr>
          <w:rFonts w:ascii="Times New Roman" w:eastAsia="宋体" w:hAnsi="Times New Roman" w:cs="Times New Roman" w:hint="eastAsia"/>
          <w:szCs w:val="21"/>
        </w:rPr>
        <w:t>引脚</w:t>
      </w:r>
      <w:r>
        <w:rPr>
          <w:rFonts w:ascii="Times New Roman" w:eastAsia="宋体" w:hAnsi="Times New Roman" w:cs="Times New Roman"/>
          <w:szCs w:val="21"/>
        </w:rPr>
        <w:t>的功能，完成芯片的接线，测试</w:t>
      </w:r>
      <w:r>
        <w:rPr>
          <w:rFonts w:ascii="Times New Roman" w:eastAsia="宋体" w:hAnsi="Times New Roman" w:cs="Times New Roman"/>
          <w:szCs w:val="21"/>
        </w:rPr>
        <w:t>74LSl94</w:t>
      </w:r>
      <w:r>
        <w:rPr>
          <w:rFonts w:ascii="Times New Roman" w:eastAsia="宋体" w:hAnsi="Times New Roman" w:cs="Times New Roman"/>
          <w:szCs w:val="21"/>
        </w:rPr>
        <w:t>的功能，并将结果</w:t>
      </w:r>
      <w:r>
        <w:rPr>
          <w:rFonts w:ascii="Times New Roman" w:eastAsia="宋体" w:hAnsi="Times New Roman" w:cs="Times New Roman" w:hint="eastAsia"/>
          <w:szCs w:val="21"/>
        </w:rPr>
        <w:t>填入</w:t>
      </w:r>
      <w:r>
        <w:rPr>
          <w:rFonts w:ascii="Times New Roman" w:eastAsia="宋体" w:hAnsi="Times New Roman" w:cs="Times New Roman"/>
          <w:szCs w:val="21"/>
        </w:rPr>
        <w:t>表</w:t>
      </w:r>
      <w:r>
        <w:rPr>
          <w:rFonts w:ascii="Times New Roman" w:eastAsia="宋体" w:hAnsi="Times New Roman" w:cs="Times New Roman" w:hint="eastAsia"/>
          <w:szCs w:val="21"/>
        </w:rPr>
        <w:t>10-13</w:t>
      </w:r>
      <w:r>
        <w:rPr>
          <w:rFonts w:ascii="Times New Roman" w:eastAsia="宋体" w:hAnsi="Times New Roman" w:cs="Times New Roman"/>
          <w:szCs w:val="21"/>
        </w:rPr>
        <w:t>中。</w:t>
      </w:r>
    </w:p>
    <w:p w14:paraId="17147968" w14:textId="77777777" w:rsidR="006F0135" w:rsidRDefault="006F0135" w:rsidP="006F0135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522E8BDE" w14:textId="77777777" w:rsidR="00435FA8" w:rsidRDefault="00000000" w:rsidP="00435FA8">
      <w:pPr>
        <w:adjustRightInd w:val="0"/>
        <w:snapToGrid w:val="0"/>
        <w:spacing w:line="288" w:lineRule="auto"/>
        <w:ind w:firstLineChars="200" w:firstLine="420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lastRenderedPageBreak/>
        <w:pict w14:anchorId="4636723F">
          <v:shape id="_x0000_s2141" type="#_x0000_t202" style="position:absolute;left:0;text-align:left;margin-left:146.4pt;margin-top:66.65pt;width:130.4pt;height:24.95pt;z-index:251710464;visibility:visible;mso-width-relative:margin;mso-height-relative:margin" stroked="f">
            <v:textbox style="mso-next-textbox:#_x0000_s2141">
              <w:txbxContent>
                <w:p w14:paraId="31C9BC4B" w14:textId="7A79D6D4" w:rsidR="00435FA8" w:rsidRPr="004D2136" w:rsidRDefault="00435FA8" w:rsidP="00435FA8">
                  <w:pPr>
                    <w:ind w:firstLineChars="150" w:firstLine="27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4D2136">
                    <w:rPr>
                      <w:rFonts w:ascii="Times New Roman" w:hAnsi="Times New Roman" w:cs="Times New Roman" w:hint="eastAsia"/>
                      <w:sz w:val="18"/>
                      <w:szCs w:val="18"/>
                    </w:rPr>
                    <w:t>图</w:t>
                  </w:r>
                  <w:r>
                    <w:rPr>
                      <w:rFonts w:ascii="Times New Roman" w:hAnsi="Times New Roman" w:cs="Times New Roman" w:hint="eastAsia"/>
                      <w:sz w:val="18"/>
                      <w:szCs w:val="18"/>
                    </w:rPr>
                    <w:t>10-22</w:t>
                  </w:r>
                  <w:r w:rsidRPr="004D2136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cs="Times New Roman" w:hint="eastAsia"/>
                      <w:sz w:val="18"/>
                      <w:szCs w:val="18"/>
                    </w:rPr>
                    <w:t xml:space="preserve"> </w:t>
                  </w:r>
                  <w:r w:rsidRPr="004D2136">
                    <w:rPr>
                      <w:rFonts w:ascii="Times New Roman" w:hAnsi="Times New Roman" w:cs="Times New Roman"/>
                      <w:sz w:val="18"/>
                      <w:szCs w:val="18"/>
                    </w:rPr>
                    <w:t>74LS194</w:t>
                  </w:r>
                  <w:r w:rsidRPr="004D2136">
                    <w:rPr>
                      <w:rFonts w:ascii="Times New Roman" w:hAnsi="Times New Roman" w:cs="Times New Roman" w:hint="eastAsia"/>
                      <w:sz w:val="18"/>
                      <w:szCs w:val="18"/>
                    </w:rPr>
                    <w:t>逻辑符号</w:t>
                  </w:r>
                </w:p>
              </w:txbxContent>
            </v:textbox>
          </v:shape>
        </w:pict>
      </w:r>
      <w:r w:rsidR="00435FA8" w:rsidRPr="002B67EB">
        <w:rPr>
          <w:noProof/>
        </w:rPr>
        <w:drawing>
          <wp:inline distT="0" distB="0" distL="0" distR="0" wp14:anchorId="6F6CA8D1" wp14:editId="369542C0">
            <wp:extent cx="1285336" cy="905930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789" cy="918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8B7B6" w14:textId="77777777" w:rsidR="00435FA8" w:rsidRDefault="00435FA8" w:rsidP="00435FA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1AEF35B7" w14:textId="77777777" w:rsidR="00435FA8" w:rsidRDefault="00435FA8" w:rsidP="006F0135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3B304792" w14:textId="77777777" w:rsidR="00435FA8" w:rsidRPr="002B67EB" w:rsidRDefault="00435FA8" w:rsidP="006F0135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07824AA0" w14:textId="0B024629" w:rsidR="006F0135" w:rsidRPr="004D2136" w:rsidRDefault="006F0135" w:rsidP="006F0135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>
        <w:rPr>
          <w:rFonts w:ascii="Times New Roman" w:eastAsia="宋体" w:hAnsi="Times New Roman" w:cs="Times New Roman" w:hint="eastAsia"/>
          <w:b/>
          <w:szCs w:val="21"/>
        </w:rPr>
        <w:t>10-13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"/>
        <w:gridCol w:w="377"/>
        <w:gridCol w:w="745"/>
        <w:gridCol w:w="560"/>
        <w:gridCol w:w="402"/>
        <w:gridCol w:w="726"/>
        <w:gridCol w:w="566"/>
        <w:gridCol w:w="556"/>
        <w:gridCol w:w="571"/>
        <w:gridCol w:w="558"/>
        <w:gridCol w:w="2285"/>
      </w:tblGrid>
      <w:tr w:rsidR="006F0135" w14:paraId="3CF01B22" w14:textId="77777777" w:rsidTr="00E91F7A">
        <w:trPr>
          <w:trHeight w:val="200"/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758650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727AA">
              <w:rPr>
                <w:rFonts w:ascii="Times New Roman" w:eastAsia="宋体" w:hAnsi="Times New Roman" w:cs="Times New Roman"/>
                <w:position w:val="-12"/>
                <w:szCs w:val="21"/>
              </w:rPr>
              <w:object w:dxaOrig="320" w:dyaOrig="400" w14:anchorId="587EE498">
                <v:shape id="_x0000_i1060" type="#_x0000_t75" style="width:15.5pt;height:19.95pt" o:ole="">
                  <v:imagedata r:id="rId32" o:title=""/>
                </v:shape>
                <o:OLEObject Type="Embed" ProgID="Equation.DSMT4" ShapeID="_x0000_i1060" DrawAspect="Content" ObjectID="_1824311606" r:id="rId33"/>
              </w:object>
            </w: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AE68A8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M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B</w:t>
            </w:r>
            <w:r>
              <w:rPr>
                <w:rFonts w:ascii="Times New Roman" w:eastAsia="宋体" w:hAnsi="Times New Roman" w:cs="Times New Roman"/>
                <w:szCs w:val="21"/>
              </w:rPr>
              <w:t>M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A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F1B458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cp</w:t>
            </w:r>
          </w:p>
        </w:tc>
        <w:tc>
          <w:tcPr>
            <w:tcW w:w="1128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A08078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SR</w:t>
            </w:r>
            <w:r>
              <w:rPr>
                <w:rFonts w:ascii="Times New Roman" w:eastAsia="宋体" w:hAnsi="Times New Roman" w:cs="Times New Roman"/>
                <w:szCs w:val="21"/>
              </w:rPr>
              <w:t>D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SL</w:t>
            </w:r>
          </w:p>
        </w:tc>
        <w:tc>
          <w:tcPr>
            <w:tcW w:w="2251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6D2FAC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4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ECA962C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Q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/>
                <w:szCs w:val="21"/>
              </w:rPr>
              <w:t>Q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Q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Q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3</w:t>
            </w:r>
          </w:p>
        </w:tc>
      </w:tr>
      <w:tr w:rsidR="006F0135" w14:paraId="0090476B" w14:textId="77777777" w:rsidTr="00E91F7A">
        <w:trPr>
          <w:trHeight w:val="397"/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4DB8A6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B19537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745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9B641CF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0079272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89D6A4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726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BFC0008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9A246D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556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D742444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57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BA02729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558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A0B1D71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22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75782E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F0135" w14:paraId="723BDB34" w14:textId="77777777" w:rsidTr="00E91F7A">
        <w:trPr>
          <w:trHeight w:val="397"/>
          <w:jc w:val="center"/>
        </w:trPr>
        <w:tc>
          <w:tcPr>
            <w:tcW w:w="551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A108B05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37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7B20CAB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745" w:type="dxa"/>
            <w:shd w:val="clear" w:color="auto" w:fill="FFFFFF"/>
            <w:vAlign w:val="center"/>
          </w:tcPr>
          <w:p w14:paraId="749CD6DB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56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FEB8E7D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402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AC61FDC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726" w:type="dxa"/>
            <w:shd w:val="clear" w:color="auto" w:fill="FFFFFF"/>
            <w:vAlign w:val="center"/>
          </w:tcPr>
          <w:p w14:paraId="2DC11B95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44BE2BE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556" w:type="dxa"/>
            <w:shd w:val="clear" w:color="auto" w:fill="FFFFFF"/>
            <w:vAlign w:val="center"/>
          </w:tcPr>
          <w:p w14:paraId="4E467507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571" w:type="dxa"/>
            <w:shd w:val="clear" w:color="auto" w:fill="FFFFFF"/>
            <w:vAlign w:val="center"/>
          </w:tcPr>
          <w:p w14:paraId="00047DDD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558" w:type="dxa"/>
            <w:shd w:val="clear" w:color="auto" w:fill="FFFFFF"/>
            <w:vAlign w:val="center"/>
          </w:tcPr>
          <w:p w14:paraId="475D457A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22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3F2A05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F0135" w14:paraId="3B43F132" w14:textId="77777777" w:rsidTr="00E91F7A">
        <w:trPr>
          <w:trHeight w:val="397"/>
          <w:jc w:val="center"/>
        </w:trPr>
        <w:tc>
          <w:tcPr>
            <w:tcW w:w="551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D554E7A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37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CB09070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45" w:type="dxa"/>
            <w:shd w:val="clear" w:color="auto" w:fill="FFFFFF"/>
            <w:vAlign w:val="center"/>
          </w:tcPr>
          <w:p w14:paraId="2CA1E4BE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56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9D10E82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noProof/>
              </w:rPr>
              <w:drawing>
                <wp:inline distT="0" distB="0" distL="114300" distR="114300" wp14:anchorId="0A89C1E6" wp14:editId="61E04C73">
                  <wp:extent cx="323850" cy="295275"/>
                  <wp:effectExtent l="0" t="0" r="0" b="9525"/>
                  <wp:docPr id="90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191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2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42687FD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726" w:type="dxa"/>
            <w:shd w:val="clear" w:color="auto" w:fill="FFFFFF"/>
            <w:vAlign w:val="center"/>
          </w:tcPr>
          <w:p w14:paraId="153BCAEE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1E4D405" w14:textId="378837EC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556" w:type="dxa"/>
            <w:shd w:val="clear" w:color="auto" w:fill="FFFFFF"/>
            <w:vAlign w:val="center"/>
          </w:tcPr>
          <w:p w14:paraId="32A68933" w14:textId="6A0D617B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571" w:type="dxa"/>
            <w:shd w:val="clear" w:color="auto" w:fill="FFFFFF"/>
            <w:vAlign w:val="center"/>
          </w:tcPr>
          <w:p w14:paraId="39EA4B02" w14:textId="56762D8C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558" w:type="dxa"/>
            <w:shd w:val="clear" w:color="auto" w:fill="FFFFFF"/>
            <w:vAlign w:val="center"/>
          </w:tcPr>
          <w:p w14:paraId="6C4C71A0" w14:textId="3D506A2B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22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B00887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F0135" w14:paraId="792DF94B" w14:textId="77777777" w:rsidTr="00E91F7A">
        <w:trPr>
          <w:trHeight w:val="397"/>
          <w:jc w:val="center"/>
        </w:trPr>
        <w:tc>
          <w:tcPr>
            <w:tcW w:w="551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888CFF3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37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39E6D5F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45" w:type="dxa"/>
            <w:shd w:val="clear" w:color="auto" w:fill="FFFFFF"/>
            <w:vAlign w:val="center"/>
          </w:tcPr>
          <w:p w14:paraId="1FD6DC63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56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0D173A5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noProof/>
              </w:rPr>
              <w:drawing>
                <wp:inline distT="0" distB="0" distL="114300" distR="114300" wp14:anchorId="74E1C4F2" wp14:editId="144D6AB5">
                  <wp:extent cx="323850" cy="295275"/>
                  <wp:effectExtent l="0" t="0" r="0" b="9525"/>
                  <wp:docPr id="91" name="图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190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2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E4E44D3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26" w:type="dxa"/>
            <w:shd w:val="clear" w:color="auto" w:fill="FFFFFF"/>
            <w:vAlign w:val="center"/>
          </w:tcPr>
          <w:p w14:paraId="2BB34239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70049F2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556" w:type="dxa"/>
            <w:shd w:val="clear" w:color="auto" w:fill="FFFFFF"/>
            <w:vAlign w:val="center"/>
          </w:tcPr>
          <w:p w14:paraId="0121761A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571" w:type="dxa"/>
            <w:shd w:val="clear" w:color="auto" w:fill="FFFFFF"/>
            <w:vAlign w:val="center"/>
          </w:tcPr>
          <w:p w14:paraId="7BBC64DC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558" w:type="dxa"/>
            <w:shd w:val="clear" w:color="auto" w:fill="FFFFFF"/>
            <w:vAlign w:val="center"/>
          </w:tcPr>
          <w:p w14:paraId="05764C94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22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648423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F0135" w14:paraId="4752C396" w14:textId="77777777" w:rsidTr="00E91F7A">
        <w:trPr>
          <w:trHeight w:val="397"/>
          <w:jc w:val="center"/>
        </w:trPr>
        <w:tc>
          <w:tcPr>
            <w:tcW w:w="551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3C1B67E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37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982F08A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45" w:type="dxa"/>
            <w:shd w:val="clear" w:color="auto" w:fill="FFFFFF"/>
            <w:vAlign w:val="center"/>
          </w:tcPr>
          <w:p w14:paraId="5F52C635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56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58AC490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noProof/>
              </w:rPr>
              <w:drawing>
                <wp:inline distT="0" distB="0" distL="114300" distR="114300" wp14:anchorId="79035FB7" wp14:editId="117BF801">
                  <wp:extent cx="323850" cy="295275"/>
                  <wp:effectExtent l="0" t="0" r="0" b="9525"/>
                  <wp:docPr id="92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189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2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7A36B9B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26" w:type="dxa"/>
            <w:shd w:val="clear" w:color="auto" w:fill="FFFFFF"/>
            <w:vAlign w:val="center"/>
          </w:tcPr>
          <w:p w14:paraId="1363E1FE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9E18817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556" w:type="dxa"/>
            <w:shd w:val="clear" w:color="auto" w:fill="FFFFFF"/>
            <w:vAlign w:val="center"/>
          </w:tcPr>
          <w:p w14:paraId="5C2ECABF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571" w:type="dxa"/>
            <w:shd w:val="clear" w:color="auto" w:fill="FFFFFF"/>
            <w:vAlign w:val="center"/>
          </w:tcPr>
          <w:p w14:paraId="0A24ECEA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558" w:type="dxa"/>
            <w:shd w:val="clear" w:color="auto" w:fill="FFFFFF"/>
            <w:vAlign w:val="center"/>
          </w:tcPr>
          <w:p w14:paraId="45A17339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22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CE1D9C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F0135" w14:paraId="49C7C04D" w14:textId="77777777" w:rsidTr="00E91F7A">
        <w:trPr>
          <w:trHeight w:val="397"/>
          <w:jc w:val="center"/>
        </w:trPr>
        <w:tc>
          <w:tcPr>
            <w:tcW w:w="551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D262A22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37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C2B2F9F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45" w:type="dxa"/>
            <w:shd w:val="clear" w:color="auto" w:fill="FFFFFF"/>
            <w:vAlign w:val="center"/>
          </w:tcPr>
          <w:p w14:paraId="2FCEB55D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56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8107905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noProof/>
              </w:rPr>
              <w:drawing>
                <wp:inline distT="0" distB="0" distL="114300" distR="114300" wp14:anchorId="5BE5F00A" wp14:editId="1F3699E2">
                  <wp:extent cx="323850" cy="295275"/>
                  <wp:effectExtent l="0" t="0" r="0" b="9525"/>
                  <wp:docPr id="93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188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2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AFF6C31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726" w:type="dxa"/>
            <w:shd w:val="clear" w:color="auto" w:fill="FFFFFF"/>
            <w:vAlign w:val="center"/>
          </w:tcPr>
          <w:p w14:paraId="53E65031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59F5113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556" w:type="dxa"/>
            <w:shd w:val="clear" w:color="auto" w:fill="FFFFFF"/>
            <w:vAlign w:val="center"/>
          </w:tcPr>
          <w:p w14:paraId="0BF6279D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571" w:type="dxa"/>
            <w:shd w:val="clear" w:color="auto" w:fill="FFFFFF"/>
            <w:vAlign w:val="center"/>
          </w:tcPr>
          <w:p w14:paraId="7D5A601D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558" w:type="dxa"/>
            <w:shd w:val="clear" w:color="auto" w:fill="FFFFFF"/>
            <w:vAlign w:val="center"/>
          </w:tcPr>
          <w:p w14:paraId="0F262D94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22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AF2FC0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F0135" w14:paraId="1CB5BCB4" w14:textId="77777777" w:rsidTr="00E91F7A">
        <w:trPr>
          <w:trHeight w:val="397"/>
          <w:jc w:val="center"/>
        </w:trPr>
        <w:tc>
          <w:tcPr>
            <w:tcW w:w="551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F2924DD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37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877F26D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45" w:type="dxa"/>
            <w:shd w:val="clear" w:color="auto" w:fill="FFFFFF"/>
            <w:vAlign w:val="center"/>
          </w:tcPr>
          <w:p w14:paraId="6C9C05A7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56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891D181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noProof/>
              </w:rPr>
              <w:drawing>
                <wp:inline distT="0" distB="0" distL="114300" distR="114300" wp14:anchorId="0CBA3C4F" wp14:editId="5FA867EE">
                  <wp:extent cx="323850" cy="295275"/>
                  <wp:effectExtent l="0" t="0" r="0" b="9525"/>
                  <wp:docPr id="100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图片 187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2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D1F02D3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726" w:type="dxa"/>
            <w:shd w:val="clear" w:color="auto" w:fill="FFFFFF"/>
            <w:vAlign w:val="center"/>
          </w:tcPr>
          <w:p w14:paraId="39BC4500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6AFDD81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556" w:type="dxa"/>
            <w:shd w:val="clear" w:color="auto" w:fill="FFFFFF"/>
            <w:vAlign w:val="center"/>
          </w:tcPr>
          <w:p w14:paraId="23D162CD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571" w:type="dxa"/>
            <w:shd w:val="clear" w:color="auto" w:fill="FFFFFF"/>
            <w:vAlign w:val="center"/>
          </w:tcPr>
          <w:p w14:paraId="32C80A25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558" w:type="dxa"/>
            <w:shd w:val="clear" w:color="auto" w:fill="FFFFFF"/>
            <w:vAlign w:val="center"/>
          </w:tcPr>
          <w:p w14:paraId="3F3A05B5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22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F9C98C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F0135" w14:paraId="18B2483B" w14:textId="77777777" w:rsidTr="00E91F7A">
        <w:trPr>
          <w:trHeight w:val="397"/>
          <w:jc w:val="center"/>
        </w:trPr>
        <w:tc>
          <w:tcPr>
            <w:tcW w:w="551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3150BC1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3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9708DBB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45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DFA15A1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56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E1C920A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40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91B4739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6883B63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566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35B0B2C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556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6C87864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57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3BF7343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55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2B5B07F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</w:p>
        </w:tc>
        <w:tc>
          <w:tcPr>
            <w:tcW w:w="22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40EC34" w14:textId="77777777" w:rsidR="006F0135" w:rsidRDefault="006F0135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3D91558B" w14:textId="77777777" w:rsidR="00AE5567" w:rsidRDefault="00AE5567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4D002DE9" w14:textId="77777777" w:rsidR="004018E5" w:rsidRDefault="004018E5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3D3880D9" w14:textId="6F9BBDD3" w:rsidR="004018E5" w:rsidRDefault="004018E5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【选做】</w:t>
      </w:r>
      <w:r>
        <w:rPr>
          <w:rFonts w:ascii="Times New Roman" w:eastAsia="宋体" w:hAnsi="Times New Roman" w:cs="Times New Roman" w:hint="eastAsia"/>
          <w:b/>
          <w:szCs w:val="21"/>
        </w:rPr>
        <w:t>3</w:t>
      </w:r>
      <w:r w:rsidRPr="00907B83">
        <w:rPr>
          <w:rFonts w:ascii="Times New Roman" w:eastAsia="宋体" w:hAnsi="Times New Roman" w:cs="Times New Roman"/>
          <w:b/>
          <w:szCs w:val="21"/>
        </w:rPr>
        <w:t>.</w:t>
      </w:r>
      <w:r>
        <w:rPr>
          <w:rFonts w:ascii="Times New Roman" w:eastAsia="宋体" w:hAnsi="Times New Roman" w:cs="Times New Roman" w:hint="eastAsia"/>
          <w:b/>
          <w:szCs w:val="21"/>
        </w:rPr>
        <w:t>2</w:t>
      </w:r>
      <w:r>
        <w:rPr>
          <w:rFonts w:ascii="Times New Roman" w:eastAsia="宋体" w:hAnsi="Times New Roman" w:cs="Times New Roman"/>
          <w:b/>
          <w:szCs w:val="21"/>
        </w:rPr>
        <w:tab/>
      </w:r>
      <w:r w:rsidRPr="004018E5">
        <w:rPr>
          <w:rFonts w:ascii="Times New Roman" w:eastAsia="宋体" w:hAnsi="Times New Roman" w:cs="Times New Roman" w:hint="eastAsia"/>
          <w:bCs/>
          <w:szCs w:val="21"/>
        </w:rPr>
        <w:t>用两片</w:t>
      </w:r>
      <w:r w:rsidRPr="004018E5">
        <w:rPr>
          <w:rFonts w:ascii="Times New Roman" w:eastAsia="宋体" w:hAnsi="Times New Roman" w:cs="Times New Roman" w:hint="eastAsia"/>
          <w:bCs/>
          <w:szCs w:val="21"/>
        </w:rPr>
        <w:t>74LSl94</w:t>
      </w:r>
      <w:r w:rsidRPr="004018E5">
        <w:rPr>
          <w:rFonts w:ascii="Times New Roman" w:eastAsia="宋体" w:hAnsi="Times New Roman" w:cs="Times New Roman" w:hint="eastAsia"/>
          <w:bCs/>
          <w:szCs w:val="21"/>
        </w:rPr>
        <w:t>芯片构成的</w:t>
      </w:r>
      <w:r w:rsidRPr="004018E5">
        <w:rPr>
          <w:rFonts w:ascii="Times New Roman" w:eastAsia="宋体" w:hAnsi="Times New Roman" w:cs="Times New Roman" w:hint="eastAsia"/>
          <w:bCs/>
          <w:szCs w:val="21"/>
        </w:rPr>
        <w:t>8</w:t>
      </w:r>
      <w:r w:rsidRPr="004018E5">
        <w:rPr>
          <w:rFonts w:ascii="Times New Roman" w:eastAsia="宋体" w:hAnsi="Times New Roman" w:cs="Times New Roman" w:hint="eastAsia"/>
          <w:bCs/>
          <w:szCs w:val="21"/>
        </w:rPr>
        <w:t>位移位寄存器电路</w:t>
      </w:r>
      <w:r>
        <w:rPr>
          <w:rFonts w:ascii="Times New Roman" w:eastAsia="宋体" w:hAnsi="Times New Roman" w:cs="Times New Roman" w:hint="eastAsia"/>
          <w:bCs/>
          <w:szCs w:val="21"/>
        </w:rPr>
        <w:t>，当</w:t>
      </w:r>
      <w:r>
        <w:rPr>
          <w:rFonts w:ascii="Times New Roman" w:eastAsia="宋体" w:hAnsi="Times New Roman" w:cs="Times New Roman" w:hint="eastAsia"/>
          <w:bCs/>
          <w:szCs w:val="21"/>
        </w:rPr>
        <w:t>M</w:t>
      </w:r>
      <w:r w:rsidRPr="004018E5">
        <w:rPr>
          <w:rFonts w:ascii="Times New Roman" w:eastAsia="宋体" w:hAnsi="Times New Roman" w:cs="Times New Roman" w:hint="eastAsia"/>
          <w:bCs/>
          <w:szCs w:val="21"/>
          <w:vertAlign w:val="subscript"/>
        </w:rPr>
        <w:t>B</w:t>
      </w:r>
      <w:r>
        <w:rPr>
          <w:rFonts w:ascii="Times New Roman" w:eastAsia="宋体" w:hAnsi="Times New Roman" w:cs="Times New Roman" w:hint="eastAsia"/>
          <w:bCs/>
          <w:szCs w:val="21"/>
        </w:rPr>
        <w:t>M</w:t>
      </w:r>
      <w:r w:rsidRPr="004018E5">
        <w:rPr>
          <w:rFonts w:ascii="Times New Roman" w:eastAsia="宋体" w:hAnsi="Times New Roman" w:cs="Times New Roman" w:hint="eastAsia"/>
          <w:bCs/>
          <w:szCs w:val="21"/>
          <w:vertAlign w:val="subscript"/>
        </w:rPr>
        <w:t>A</w:t>
      </w:r>
      <w:r>
        <w:rPr>
          <w:rFonts w:ascii="Times New Roman" w:eastAsia="宋体" w:hAnsi="Times New Roman" w:cs="Times New Roman" w:hint="eastAsia"/>
          <w:bCs/>
          <w:szCs w:val="21"/>
        </w:rPr>
        <w:t>取值分级别为</w:t>
      </w:r>
      <w:r>
        <w:rPr>
          <w:rFonts w:ascii="Times New Roman" w:eastAsia="宋体" w:hAnsi="Times New Roman" w:cs="Times New Roman" w:hint="eastAsia"/>
          <w:bCs/>
          <w:szCs w:val="21"/>
        </w:rPr>
        <w:t>00</w:t>
      </w:r>
      <w:r>
        <w:rPr>
          <w:rFonts w:ascii="Times New Roman" w:eastAsia="宋体" w:hAnsi="Times New Roman" w:cs="Times New Roman" w:hint="eastAsia"/>
          <w:bCs/>
          <w:szCs w:val="21"/>
        </w:rPr>
        <w:t>、</w:t>
      </w:r>
      <w:r>
        <w:rPr>
          <w:rFonts w:ascii="Times New Roman" w:eastAsia="宋体" w:hAnsi="Times New Roman" w:cs="Times New Roman" w:hint="eastAsia"/>
          <w:bCs/>
          <w:szCs w:val="21"/>
        </w:rPr>
        <w:t>01</w:t>
      </w:r>
      <w:r>
        <w:rPr>
          <w:rFonts w:ascii="Times New Roman" w:eastAsia="宋体" w:hAnsi="Times New Roman" w:cs="Times New Roman" w:hint="eastAsia"/>
          <w:bCs/>
          <w:szCs w:val="21"/>
        </w:rPr>
        <w:t>、</w:t>
      </w:r>
      <w:r>
        <w:rPr>
          <w:rFonts w:ascii="Times New Roman" w:eastAsia="宋体" w:hAnsi="Times New Roman" w:cs="Times New Roman" w:hint="eastAsia"/>
          <w:bCs/>
          <w:szCs w:val="21"/>
        </w:rPr>
        <w:t>10</w:t>
      </w:r>
      <w:r>
        <w:rPr>
          <w:rFonts w:ascii="Times New Roman" w:eastAsia="宋体" w:hAnsi="Times New Roman" w:cs="Times New Roman" w:hint="eastAsia"/>
          <w:bCs/>
          <w:szCs w:val="21"/>
        </w:rPr>
        <w:t>、</w:t>
      </w:r>
      <w:r>
        <w:rPr>
          <w:rFonts w:ascii="Times New Roman" w:eastAsia="宋体" w:hAnsi="Times New Roman" w:cs="Times New Roman" w:hint="eastAsia"/>
          <w:bCs/>
          <w:szCs w:val="21"/>
        </w:rPr>
        <w:t>11</w:t>
      </w:r>
      <w:r>
        <w:rPr>
          <w:rFonts w:ascii="Times New Roman" w:eastAsia="宋体" w:hAnsi="Times New Roman" w:cs="Times New Roman" w:hint="eastAsia"/>
          <w:bCs/>
          <w:szCs w:val="21"/>
        </w:rPr>
        <w:t>时逐一检测电路功能，结果以功能表的形式给出。</w:t>
      </w:r>
    </w:p>
    <w:p w14:paraId="7C58B656" w14:textId="77777777" w:rsidR="004018E5" w:rsidRDefault="004018E5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0B8B8599" w14:textId="77777777" w:rsidR="0017198C" w:rsidRPr="006974DF" w:rsidRDefault="0017198C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0290F8BB" w14:textId="77777777" w:rsidR="006974DF" w:rsidRDefault="00A74B82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四</w:t>
      </w:r>
      <w:r w:rsidRPr="00A74B82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、</w:t>
      </w:r>
      <w:r w:rsidR="006974DF" w:rsidRPr="006974DF">
        <w:rPr>
          <w:rFonts w:ascii="Cambria Math" w:eastAsia="宋体" w:hAnsi="Cambria Math" w:cs="Times New Roman"/>
          <w:b/>
          <w:bCs/>
          <w:kern w:val="0"/>
          <w:sz w:val="22"/>
          <w:szCs w:val="21"/>
        </w:rPr>
        <w:t>实验</w:t>
      </w:r>
      <w:r w:rsidR="00FB6610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总结与思考</w:t>
      </w:r>
    </w:p>
    <w:p w14:paraId="0EA2CF9D" w14:textId="77777777" w:rsidR="00C725E8" w:rsidRPr="006974DF" w:rsidRDefault="00C725E8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sectPr w:rsidR="00C725E8" w:rsidRPr="006974DF" w:rsidSect="00987BA8">
      <w:headerReference w:type="default" r:id="rId35"/>
      <w:footerReference w:type="default" r:id="rId36"/>
      <w:type w:val="continuous"/>
      <w:pgSz w:w="11906" w:h="16838"/>
      <w:pgMar w:top="1440" w:right="1800" w:bottom="1440" w:left="1800" w:header="680" w:footer="850" w:gutter="0"/>
      <w:pgBorders>
        <w:top w:val="single" w:sz="2" w:space="25" w:color="auto"/>
        <w:left w:val="single" w:sz="2" w:space="31" w:color="auto"/>
        <w:bottom w:val="single" w:sz="2" w:space="25" w:color="auto"/>
        <w:right w:val="single" w:sz="2" w:space="31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3974D" w14:textId="77777777" w:rsidR="00AC01EA" w:rsidRDefault="00AC01EA" w:rsidP="00A71877">
      <w:r>
        <w:separator/>
      </w:r>
    </w:p>
  </w:endnote>
  <w:endnote w:type="continuationSeparator" w:id="0">
    <w:p w14:paraId="2A4D7DF3" w14:textId="77777777" w:rsidR="00AC01EA" w:rsidRDefault="00AC01EA" w:rsidP="00A71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382597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1B3465C" w14:textId="77777777" w:rsidR="00AC7BDE" w:rsidRDefault="00AC7BDE">
            <w:pPr>
              <w:pStyle w:val="a5"/>
              <w:jc w:val="center"/>
            </w:pPr>
            <w:r w:rsidRPr="0064111E">
              <w:rPr>
                <w:lang w:val="zh-CN"/>
              </w:rPr>
              <w:t xml:space="preserve"> </w:t>
            </w:r>
            <w:r w:rsidRPr="00FD43AA">
              <w:rPr>
                <w:b/>
                <w:bCs/>
                <w:sz w:val="24"/>
                <w:szCs w:val="24"/>
              </w:rPr>
              <w:fldChar w:fldCharType="begin"/>
            </w:r>
            <w:r w:rsidRPr="00FD43AA">
              <w:rPr>
                <w:b/>
                <w:bCs/>
              </w:rPr>
              <w:instrText>PAGE</w:instrText>
            </w:r>
            <w:r w:rsidRPr="00FD43AA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11</w:t>
            </w:r>
            <w:r w:rsidRPr="00FD43AA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9F1528" w14:textId="77777777" w:rsidR="00AC7BDE" w:rsidRDefault="00AC7BD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F72BC" w14:textId="77777777" w:rsidR="00AC01EA" w:rsidRDefault="00AC01EA" w:rsidP="00A71877">
      <w:r>
        <w:separator/>
      </w:r>
    </w:p>
  </w:footnote>
  <w:footnote w:type="continuationSeparator" w:id="0">
    <w:p w14:paraId="6904306C" w14:textId="77777777" w:rsidR="00AC01EA" w:rsidRDefault="00AC01EA" w:rsidP="00A718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3EEE2" w14:textId="77777777" w:rsidR="00AC7BDE" w:rsidRPr="003C3D01" w:rsidRDefault="00AC7BDE" w:rsidP="003C3D01">
    <w:pPr>
      <w:pStyle w:val="a3"/>
      <w:ind w:firstLineChars="100" w:firstLine="180"/>
      <w:jc w:val="both"/>
    </w:pPr>
    <w:r>
      <w:rPr>
        <w:rFonts w:hint="eastAsia"/>
      </w:rPr>
      <w:t>中山大学《电子</w:t>
    </w:r>
    <w:r>
      <w:t>技术</w:t>
    </w:r>
    <w:r>
      <w:rPr>
        <w:rFonts w:hint="eastAsia"/>
      </w:rPr>
      <w:t>实</w:t>
    </w:r>
    <w:r>
      <w:t>验</w:t>
    </w:r>
    <w:r>
      <w:rPr>
        <w:rFonts w:hint="eastAsia"/>
      </w:rPr>
      <w:t>》</w:t>
    </w:r>
    <w:r w:rsidRPr="003F69B8">
      <w:rPr>
        <w:rFonts w:hint="eastAsia"/>
      </w:rPr>
      <w:t>实验报告</w:t>
    </w:r>
    <w:r w:rsidRPr="003F69B8">
      <w:rPr>
        <w:rFonts w:hint="eastAsia"/>
        <w:b/>
      </w:rPr>
      <w:t xml:space="preserve">                          </w:t>
    </w:r>
    <w:r>
      <w:rPr>
        <w:rFonts w:hint="eastAsia"/>
        <w:b/>
      </w:rPr>
      <w:t xml:space="preserve">  </w:t>
    </w:r>
    <w:r w:rsidRPr="00B46A7D">
      <w:rPr>
        <w:rFonts w:hint="eastAsia"/>
      </w:rPr>
      <w:t>触发器</w:t>
    </w:r>
    <w:r w:rsidRPr="00772203">
      <w:rPr>
        <w:rFonts w:hint="eastAsia"/>
      </w:rPr>
      <w:t>与</w:t>
    </w:r>
    <w:r>
      <w:rPr>
        <w:rFonts w:hint="eastAsia"/>
      </w:rPr>
      <w:t>时序</w:t>
    </w:r>
    <w:r w:rsidRPr="00772203">
      <w:rPr>
        <w:rFonts w:hint="eastAsia"/>
      </w:rPr>
      <w:t>逻辑电路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D20F2"/>
    <w:multiLevelType w:val="hybridMultilevel"/>
    <w:tmpl w:val="D930A70E"/>
    <w:lvl w:ilvl="0" w:tplc="F92A574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C8D35BB"/>
    <w:multiLevelType w:val="hybridMultilevel"/>
    <w:tmpl w:val="C27EE85A"/>
    <w:lvl w:ilvl="0" w:tplc="08144D16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51A22441"/>
    <w:multiLevelType w:val="singleLevel"/>
    <w:tmpl w:val="51A22441"/>
    <w:lvl w:ilvl="0">
      <w:start w:val="3"/>
      <w:numFmt w:val="decimal"/>
      <w:lvlText w:val="(%1)"/>
      <w:lvlJc w:val="left"/>
      <w:pPr>
        <w:tabs>
          <w:tab w:val="left" w:pos="312"/>
        </w:tabs>
        <w:ind w:left="480" w:firstLine="0"/>
      </w:pPr>
    </w:lvl>
  </w:abstractNum>
  <w:abstractNum w:abstractNumId="3" w15:restartNumberingAfterBreak="0">
    <w:nsid w:val="562C53BD"/>
    <w:multiLevelType w:val="singleLevel"/>
    <w:tmpl w:val="562C53BD"/>
    <w:lvl w:ilvl="0">
      <w:start w:val="2"/>
      <w:numFmt w:val="decimal"/>
      <w:suff w:val="nothing"/>
      <w:lvlText w:val="（%1）"/>
      <w:lvlJc w:val="left"/>
    </w:lvl>
  </w:abstractNum>
  <w:abstractNum w:abstractNumId="4" w15:restartNumberingAfterBreak="0">
    <w:nsid w:val="6A004373"/>
    <w:multiLevelType w:val="hybridMultilevel"/>
    <w:tmpl w:val="C6F426C8"/>
    <w:lvl w:ilvl="0" w:tplc="82324BA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296374567">
    <w:abstractNumId w:val="0"/>
  </w:num>
  <w:num w:numId="2" w16cid:durableId="1051810903">
    <w:abstractNumId w:val="3"/>
  </w:num>
  <w:num w:numId="3" w16cid:durableId="897589114">
    <w:abstractNumId w:val="4"/>
  </w:num>
  <w:num w:numId="4" w16cid:durableId="1440687210">
    <w:abstractNumId w:val="1"/>
  </w:num>
  <w:num w:numId="5" w16cid:durableId="1677611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14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74DF"/>
    <w:rsid w:val="0000003E"/>
    <w:rsid w:val="000369BA"/>
    <w:rsid w:val="0004283E"/>
    <w:rsid w:val="00045F6A"/>
    <w:rsid w:val="000470FD"/>
    <w:rsid w:val="000760A8"/>
    <w:rsid w:val="000921D9"/>
    <w:rsid w:val="00097950"/>
    <w:rsid w:val="000A0B8B"/>
    <w:rsid w:val="000D0A97"/>
    <w:rsid w:val="000D4D1D"/>
    <w:rsid w:val="000E4C43"/>
    <w:rsid w:val="001074E4"/>
    <w:rsid w:val="00110861"/>
    <w:rsid w:val="0013358E"/>
    <w:rsid w:val="001577E2"/>
    <w:rsid w:val="0017198C"/>
    <w:rsid w:val="001926AD"/>
    <w:rsid w:val="001A1DC6"/>
    <w:rsid w:val="001A489B"/>
    <w:rsid w:val="001C7F5F"/>
    <w:rsid w:val="001D083F"/>
    <w:rsid w:val="0020699D"/>
    <w:rsid w:val="0021760A"/>
    <w:rsid w:val="00232248"/>
    <w:rsid w:val="00245B5C"/>
    <w:rsid w:val="00252AF7"/>
    <w:rsid w:val="00294A48"/>
    <w:rsid w:val="002C1CBF"/>
    <w:rsid w:val="002D139A"/>
    <w:rsid w:val="002E4A18"/>
    <w:rsid w:val="002F44C8"/>
    <w:rsid w:val="003268CA"/>
    <w:rsid w:val="003330B1"/>
    <w:rsid w:val="00337B84"/>
    <w:rsid w:val="003518C6"/>
    <w:rsid w:val="003520D6"/>
    <w:rsid w:val="00360C99"/>
    <w:rsid w:val="00392ABA"/>
    <w:rsid w:val="003C3D01"/>
    <w:rsid w:val="003C4167"/>
    <w:rsid w:val="003D2B95"/>
    <w:rsid w:val="003E297E"/>
    <w:rsid w:val="003E49F6"/>
    <w:rsid w:val="003F69B8"/>
    <w:rsid w:val="003F75C7"/>
    <w:rsid w:val="004018E5"/>
    <w:rsid w:val="00406171"/>
    <w:rsid w:val="00435FA8"/>
    <w:rsid w:val="00440F7F"/>
    <w:rsid w:val="00447F8D"/>
    <w:rsid w:val="00450CB1"/>
    <w:rsid w:val="00452B61"/>
    <w:rsid w:val="004651F1"/>
    <w:rsid w:val="00470B13"/>
    <w:rsid w:val="0047298C"/>
    <w:rsid w:val="00474795"/>
    <w:rsid w:val="00483070"/>
    <w:rsid w:val="00495FDE"/>
    <w:rsid w:val="004B6BA2"/>
    <w:rsid w:val="004E36D5"/>
    <w:rsid w:val="00502540"/>
    <w:rsid w:val="00503E96"/>
    <w:rsid w:val="00507E1C"/>
    <w:rsid w:val="0051360D"/>
    <w:rsid w:val="00524908"/>
    <w:rsid w:val="00525E7B"/>
    <w:rsid w:val="00551A55"/>
    <w:rsid w:val="00576D1B"/>
    <w:rsid w:val="0058093B"/>
    <w:rsid w:val="00582C9E"/>
    <w:rsid w:val="00585DDC"/>
    <w:rsid w:val="0058794A"/>
    <w:rsid w:val="00597FF0"/>
    <w:rsid w:val="005A132A"/>
    <w:rsid w:val="005A158C"/>
    <w:rsid w:val="005C1476"/>
    <w:rsid w:val="005D468C"/>
    <w:rsid w:val="005F095A"/>
    <w:rsid w:val="00600C4C"/>
    <w:rsid w:val="00607957"/>
    <w:rsid w:val="00625711"/>
    <w:rsid w:val="00625A38"/>
    <w:rsid w:val="00625F88"/>
    <w:rsid w:val="00626045"/>
    <w:rsid w:val="00627DF0"/>
    <w:rsid w:val="00631F4D"/>
    <w:rsid w:val="00634F12"/>
    <w:rsid w:val="0064111E"/>
    <w:rsid w:val="006472F4"/>
    <w:rsid w:val="00647BD0"/>
    <w:rsid w:val="00657A96"/>
    <w:rsid w:val="00692381"/>
    <w:rsid w:val="006974DF"/>
    <w:rsid w:val="006C5DA7"/>
    <w:rsid w:val="006E495A"/>
    <w:rsid w:val="006E5305"/>
    <w:rsid w:val="006F0135"/>
    <w:rsid w:val="006F4676"/>
    <w:rsid w:val="006F481A"/>
    <w:rsid w:val="006F7ACB"/>
    <w:rsid w:val="007032A3"/>
    <w:rsid w:val="00703DFB"/>
    <w:rsid w:val="00705900"/>
    <w:rsid w:val="00717AE4"/>
    <w:rsid w:val="00741F5F"/>
    <w:rsid w:val="00761EB0"/>
    <w:rsid w:val="00764E4F"/>
    <w:rsid w:val="00772203"/>
    <w:rsid w:val="007914C5"/>
    <w:rsid w:val="00797071"/>
    <w:rsid w:val="00797A19"/>
    <w:rsid w:val="007B2DA8"/>
    <w:rsid w:val="007C0815"/>
    <w:rsid w:val="007D5194"/>
    <w:rsid w:val="007E697C"/>
    <w:rsid w:val="007F2F33"/>
    <w:rsid w:val="00801021"/>
    <w:rsid w:val="008212FD"/>
    <w:rsid w:val="00821FFB"/>
    <w:rsid w:val="00832C3A"/>
    <w:rsid w:val="00842703"/>
    <w:rsid w:val="008538BA"/>
    <w:rsid w:val="008620A8"/>
    <w:rsid w:val="008714AD"/>
    <w:rsid w:val="008772AF"/>
    <w:rsid w:val="008A2077"/>
    <w:rsid w:val="008B1117"/>
    <w:rsid w:val="008B4BDA"/>
    <w:rsid w:val="008C19EF"/>
    <w:rsid w:val="008C4AA8"/>
    <w:rsid w:val="008D48BF"/>
    <w:rsid w:val="008E2A95"/>
    <w:rsid w:val="008F2053"/>
    <w:rsid w:val="00902785"/>
    <w:rsid w:val="00907B83"/>
    <w:rsid w:val="00915AEB"/>
    <w:rsid w:val="009222CC"/>
    <w:rsid w:val="0094404A"/>
    <w:rsid w:val="00954EBF"/>
    <w:rsid w:val="0096684C"/>
    <w:rsid w:val="0096746A"/>
    <w:rsid w:val="00973D34"/>
    <w:rsid w:val="00987BA8"/>
    <w:rsid w:val="0099180A"/>
    <w:rsid w:val="009942B1"/>
    <w:rsid w:val="0099766D"/>
    <w:rsid w:val="009B1D32"/>
    <w:rsid w:val="009C4E51"/>
    <w:rsid w:val="009F3F41"/>
    <w:rsid w:val="00A05310"/>
    <w:rsid w:val="00A1792B"/>
    <w:rsid w:val="00A20968"/>
    <w:rsid w:val="00A261B0"/>
    <w:rsid w:val="00A27416"/>
    <w:rsid w:val="00A310BF"/>
    <w:rsid w:val="00A3512D"/>
    <w:rsid w:val="00A40C50"/>
    <w:rsid w:val="00A43420"/>
    <w:rsid w:val="00A44CDA"/>
    <w:rsid w:val="00A53FCB"/>
    <w:rsid w:val="00A60326"/>
    <w:rsid w:val="00A67949"/>
    <w:rsid w:val="00A71877"/>
    <w:rsid w:val="00A742BC"/>
    <w:rsid w:val="00A74B82"/>
    <w:rsid w:val="00A80B2E"/>
    <w:rsid w:val="00A82148"/>
    <w:rsid w:val="00A9672D"/>
    <w:rsid w:val="00AC01EA"/>
    <w:rsid w:val="00AC2DD7"/>
    <w:rsid w:val="00AC7BDE"/>
    <w:rsid w:val="00AD5E5F"/>
    <w:rsid w:val="00AE5567"/>
    <w:rsid w:val="00AE7FFB"/>
    <w:rsid w:val="00AF58FB"/>
    <w:rsid w:val="00B057F0"/>
    <w:rsid w:val="00B07E64"/>
    <w:rsid w:val="00B1199C"/>
    <w:rsid w:val="00B12502"/>
    <w:rsid w:val="00B168A0"/>
    <w:rsid w:val="00B24E37"/>
    <w:rsid w:val="00B26345"/>
    <w:rsid w:val="00B26FAA"/>
    <w:rsid w:val="00B318DA"/>
    <w:rsid w:val="00B328DA"/>
    <w:rsid w:val="00B32E0D"/>
    <w:rsid w:val="00B41324"/>
    <w:rsid w:val="00B46A7D"/>
    <w:rsid w:val="00B5000F"/>
    <w:rsid w:val="00B6136A"/>
    <w:rsid w:val="00B74E3E"/>
    <w:rsid w:val="00B75A64"/>
    <w:rsid w:val="00B87DB4"/>
    <w:rsid w:val="00B90257"/>
    <w:rsid w:val="00BA1145"/>
    <w:rsid w:val="00BA1AD9"/>
    <w:rsid w:val="00BA321A"/>
    <w:rsid w:val="00BA770D"/>
    <w:rsid w:val="00BB34C2"/>
    <w:rsid w:val="00BE4A07"/>
    <w:rsid w:val="00BE751E"/>
    <w:rsid w:val="00BF22E1"/>
    <w:rsid w:val="00BF243B"/>
    <w:rsid w:val="00C210C6"/>
    <w:rsid w:val="00C645B2"/>
    <w:rsid w:val="00C67E74"/>
    <w:rsid w:val="00C725E8"/>
    <w:rsid w:val="00C90273"/>
    <w:rsid w:val="00CA3484"/>
    <w:rsid w:val="00CA6866"/>
    <w:rsid w:val="00CB1103"/>
    <w:rsid w:val="00CB65FA"/>
    <w:rsid w:val="00CC1F7D"/>
    <w:rsid w:val="00CC2BBB"/>
    <w:rsid w:val="00CE52E4"/>
    <w:rsid w:val="00CF4DF1"/>
    <w:rsid w:val="00CF532E"/>
    <w:rsid w:val="00CF6371"/>
    <w:rsid w:val="00D061C6"/>
    <w:rsid w:val="00D07965"/>
    <w:rsid w:val="00D07DFB"/>
    <w:rsid w:val="00D32942"/>
    <w:rsid w:val="00D42AA3"/>
    <w:rsid w:val="00D47B8F"/>
    <w:rsid w:val="00D64649"/>
    <w:rsid w:val="00D70E61"/>
    <w:rsid w:val="00D7788E"/>
    <w:rsid w:val="00D90372"/>
    <w:rsid w:val="00D905D9"/>
    <w:rsid w:val="00D9108D"/>
    <w:rsid w:val="00D93611"/>
    <w:rsid w:val="00D97EFF"/>
    <w:rsid w:val="00DA1DBC"/>
    <w:rsid w:val="00DA52C2"/>
    <w:rsid w:val="00DB0AF1"/>
    <w:rsid w:val="00DC14B9"/>
    <w:rsid w:val="00DC2D61"/>
    <w:rsid w:val="00DD01C4"/>
    <w:rsid w:val="00DD0D16"/>
    <w:rsid w:val="00DD5026"/>
    <w:rsid w:val="00DE31CF"/>
    <w:rsid w:val="00DE67C2"/>
    <w:rsid w:val="00DF052C"/>
    <w:rsid w:val="00DF71A1"/>
    <w:rsid w:val="00E20E57"/>
    <w:rsid w:val="00E40C59"/>
    <w:rsid w:val="00E61A8A"/>
    <w:rsid w:val="00E81524"/>
    <w:rsid w:val="00E83F58"/>
    <w:rsid w:val="00E90CF8"/>
    <w:rsid w:val="00E91239"/>
    <w:rsid w:val="00E96205"/>
    <w:rsid w:val="00EB51B5"/>
    <w:rsid w:val="00EB7768"/>
    <w:rsid w:val="00ED0DF0"/>
    <w:rsid w:val="00ED54BA"/>
    <w:rsid w:val="00EF5FC2"/>
    <w:rsid w:val="00F03811"/>
    <w:rsid w:val="00F10B9E"/>
    <w:rsid w:val="00F15459"/>
    <w:rsid w:val="00F25457"/>
    <w:rsid w:val="00F41ADF"/>
    <w:rsid w:val="00F47EB8"/>
    <w:rsid w:val="00F51BC1"/>
    <w:rsid w:val="00F5272D"/>
    <w:rsid w:val="00F83605"/>
    <w:rsid w:val="00F85F0C"/>
    <w:rsid w:val="00F974D9"/>
    <w:rsid w:val="00FA14EF"/>
    <w:rsid w:val="00FB2E29"/>
    <w:rsid w:val="00FB6610"/>
    <w:rsid w:val="00FC1B78"/>
    <w:rsid w:val="00FD43AA"/>
    <w:rsid w:val="00FD5682"/>
    <w:rsid w:val="00FF4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42"/>
    <o:shapelayout v:ext="edit">
      <o:idmap v:ext="edit" data="2"/>
    </o:shapelayout>
  </w:shapeDefaults>
  <w:decimalSymbol w:val="."/>
  <w:listSeparator w:val=","/>
  <w14:docId w14:val="791D0E75"/>
  <w15:docId w15:val="{F27354CB-1D76-4A53-8222-FCE44A35D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556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18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187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18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1877"/>
    <w:rPr>
      <w:sz w:val="18"/>
      <w:szCs w:val="18"/>
    </w:rPr>
  </w:style>
  <w:style w:type="paragraph" w:styleId="a7">
    <w:name w:val="List Paragraph"/>
    <w:basedOn w:val="a"/>
    <w:uiPriority w:val="34"/>
    <w:qFormat/>
    <w:rsid w:val="00470B13"/>
    <w:pPr>
      <w:ind w:firstLineChars="200" w:firstLine="420"/>
    </w:pPr>
  </w:style>
  <w:style w:type="table" w:styleId="a8">
    <w:name w:val="Table Grid"/>
    <w:basedOn w:val="a1"/>
    <w:qFormat/>
    <w:rsid w:val="00470B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CF6371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F6371"/>
    <w:rPr>
      <w:sz w:val="18"/>
      <w:szCs w:val="18"/>
    </w:rPr>
  </w:style>
  <w:style w:type="character" w:styleId="ab">
    <w:name w:val="Hyperlink"/>
    <w:basedOn w:val="a0"/>
    <w:uiPriority w:val="99"/>
    <w:semiHidden/>
    <w:unhideWhenUsed/>
    <w:rsid w:val="005A132A"/>
    <w:rPr>
      <w:color w:val="0000FF"/>
      <w:u w:val="single"/>
    </w:rPr>
  </w:style>
  <w:style w:type="paragraph" w:styleId="ac">
    <w:name w:val="Normal (Web)"/>
    <w:basedOn w:val="a"/>
    <w:uiPriority w:val="99"/>
    <w:semiHidden/>
    <w:unhideWhenUsed/>
    <w:rsid w:val="0079707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font11">
    <w:name w:val="font11"/>
    <w:basedOn w:val="a0"/>
    <w:qFormat/>
    <w:rsid w:val="00483070"/>
    <w:rPr>
      <w:rFonts w:ascii="宋体" w:eastAsia="宋体" w:hAnsi="宋体" w:cs="宋体" w:hint="eastAsia"/>
      <w:b/>
      <w:color w:val="000000"/>
      <w:sz w:val="21"/>
      <w:szCs w:val="21"/>
      <w:u w:val="none"/>
      <w:vertAlign w:val="sub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9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4.emf"/><Relationship Id="rId26" Type="http://schemas.openxmlformats.org/officeDocument/2006/relationships/oleObject" Target="embeddings/oleObject11.bin"/><Relationship Id="rId21" Type="http://schemas.openxmlformats.org/officeDocument/2006/relationships/image" Target="media/image6.wmf"/><Relationship Id="rId34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2.bin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1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8.emf"/><Relationship Id="rId32" Type="http://schemas.openxmlformats.org/officeDocument/2006/relationships/image" Target="media/image14.wmf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image" Target="media/image7.png"/><Relationship Id="rId28" Type="http://schemas.openxmlformats.org/officeDocument/2006/relationships/image" Target="media/image10.emf"/><Relationship Id="rId36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image" Target="media/image5.wmf"/><Relationship Id="rId31" Type="http://schemas.openxmlformats.org/officeDocument/2006/relationships/image" Target="media/image13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3.wmf"/><Relationship Id="rId22" Type="http://schemas.openxmlformats.org/officeDocument/2006/relationships/oleObject" Target="embeddings/oleObject9.bin"/><Relationship Id="rId27" Type="http://schemas.openxmlformats.org/officeDocument/2006/relationships/image" Target="media/image9.emf"/><Relationship Id="rId30" Type="http://schemas.openxmlformats.org/officeDocument/2006/relationships/image" Target="media/image12.emf"/><Relationship Id="rId35" Type="http://schemas.openxmlformats.org/officeDocument/2006/relationships/header" Target="header1.xml"/><Relationship Id="rId8" Type="http://schemas.openxmlformats.org/officeDocument/2006/relationships/image" Target="media/image1.wmf"/><Relationship Id="rId3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n\Documents\&#33258;&#23450;&#20041;%20Office%20&#27169;&#26495;\&#30005;&#23376;&#25216;&#26415;&#23454;&#39564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EE285E-DCE4-47D0-8AF1-C77050E2E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电子技术实验模板.dotx</Template>
  <TotalTime>1389</TotalTime>
  <Pages>10</Pages>
  <Words>465</Words>
  <Characters>2656</Characters>
  <Application>Microsoft Office Word</Application>
  <DocSecurity>0</DocSecurity>
  <Lines>22</Lines>
  <Paragraphs>6</Paragraphs>
  <ScaleCrop>false</ScaleCrop>
  <Company>Hewlett-Packard Company</Company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</dc:creator>
  <cp:lastModifiedBy>殊行 徐</cp:lastModifiedBy>
  <cp:revision>89</cp:revision>
  <dcterms:created xsi:type="dcterms:W3CDTF">2023-03-02T15:02:00Z</dcterms:created>
  <dcterms:modified xsi:type="dcterms:W3CDTF">2025-11-10T12:24:00Z</dcterms:modified>
</cp:coreProperties>
</file>