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5800" w14:textId="212A9A5F" w:rsidR="004651F1" w:rsidRDefault="00052B9A" w:rsidP="00B41324">
      <w:r>
        <w:rPr>
          <w:rFonts w:hint="eastAsia"/>
        </w:rPr>
        <w:t xml:space="preserve"> </w:t>
      </w:r>
    </w:p>
    <w:p w14:paraId="5542D67C" w14:textId="16C8E809" w:rsidR="004651F1" w:rsidRPr="004D6435" w:rsidRDefault="004651F1" w:rsidP="00B41324">
      <w:pPr>
        <w:jc w:val="center"/>
        <w:rPr>
          <w:rFonts w:ascii="黑体" w:eastAsia="黑体" w:hAnsi="黑体" w:cs="黑体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</w:t>
      </w:r>
      <w:r w:rsidR="00196909">
        <w:rPr>
          <w:rFonts w:ascii="黑体" w:eastAsia="黑体" w:hAnsi="黑体" w:cs="黑体" w:hint="eastAsia"/>
          <w:bCs/>
          <w:sz w:val="30"/>
          <w:szCs w:val="30"/>
        </w:rPr>
        <w:t>预习</w:t>
      </w:r>
      <w:r>
        <w:rPr>
          <w:rFonts w:ascii="黑体" w:eastAsia="黑体" w:hAnsi="黑体" w:cs="黑体" w:hint="eastAsia"/>
          <w:bCs/>
          <w:sz w:val="30"/>
          <w:szCs w:val="30"/>
        </w:rPr>
        <w:t>报告</w:t>
      </w:r>
    </w:p>
    <w:p w14:paraId="002B2EC3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13ADAEE8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</w:p>
    <w:p w14:paraId="091BB960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07A35779" w14:textId="42548D6E" w:rsidR="004651F1" w:rsidRDefault="004651F1" w:rsidP="00AF0692">
      <w:pPr>
        <w:jc w:val="left"/>
        <w:rPr>
          <w:rFonts w:ascii="Cambria Math" w:eastAsia="楷体" w:hAnsi="Cambria Math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</w:p>
    <w:p w14:paraId="205F8073" w14:textId="40C29BC3" w:rsidR="00AB1EC6" w:rsidRDefault="00AB1EC6" w:rsidP="00AF0692">
      <w:p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同组实验人姓名（学号）：          </w:t>
      </w:r>
    </w:p>
    <w:p w14:paraId="0ACF905B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57E1B12C" w14:textId="77777777" w:rsidR="003C3D01" w:rsidRPr="003C3D01" w:rsidRDefault="004651F1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 w:rsidRPr="00AC7EC9">
        <w:rPr>
          <w:rFonts w:ascii="Cambria Math" w:eastAsia="楷体" w:hAnsi="Cambria Math" w:cs="楷体"/>
          <w:sz w:val="24"/>
          <w:szCs w:val="24"/>
        </w:rPr>
        <w:t>年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196909">
        <w:rPr>
          <w:rFonts w:ascii="楷体" w:eastAsia="楷体" w:hAnsi="楷体" w:cs="楷体" w:hint="eastAsia"/>
          <w:sz w:val="24"/>
          <w:szCs w:val="24"/>
        </w:rPr>
        <w:t xml:space="preserve">上午 </w:t>
      </w:r>
      <w:r w:rsidR="00196909">
        <w:rPr>
          <w:rFonts w:ascii="楷体" w:eastAsia="楷体" w:hAnsi="楷体" w:cs="楷体"/>
          <w:sz w:val="24"/>
          <w:szCs w:val="24"/>
        </w:rPr>
        <w:t xml:space="preserve">   </w:t>
      </w:r>
      <w:r>
        <w:rPr>
          <w:rFonts w:ascii="楷体" w:eastAsia="楷体" w:hAnsi="楷体" w:cs="楷体" w:hint="eastAsia"/>
          <w:sz w:val="24"/>
          <w:szCs w:val="24"/>
        </w:rPr>
        <w:t>下午</w:t>
      </w:r>
      <w:r w:rsidR="00DD5026">
        <w:rPr>
          <w:rFonts w:ascii="楷体" w:eastAsia="楷体" w:hAnsi="楷体" w:cs="楷体" w:hint="eastAsia"/>
          <w:sz w:val="24"/>
          <w:szCs w:val="24"/>
        </w:rPr>
        <w:t xml:space="preserve">    晚上   </w:t>
      </w:r>
    </w:p>
    <w:p w14:paraId="0856D515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0F6BA06F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06392FEB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5AF00111" w14:textId="77777777" w:rsidR="00196909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proofErr w:type="gramStart"/>
      <w:r w:rsidR="00A97F99"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 xml:space="preserve">  </w:t>
      </w:r>
      <w:r w:rsidR="00CF532E" w:rsidRPr="00CF532E">
        <w:rPr>
          <w:rFonts w:ascii="黑体" w:eastAsia="黑体" w:hAnsi="黑体" w:hint="eastAsia"/>
          <w:sz w:val="28"/>
          <w:szCs w:val="28"/>
        </w:rPr>
        <w:t>单级与</w:t>
      </w:r>
      <w:r w:rsidR="006974DF">
        <w:rPr>
          <w:rFonts w:ascii="黑体" w:eastAsia="黑体" w:hAnsi="黑体" w:hint="eastAsia"/>
          <w:sz w:val="28"/>
          <w:szCs w:val="28"/>
        </w:rPr>
        <w:t>负反馈放大电路</w:t>
      </w:r>
    </w:p>
    <w:p w14:paraId="4465D9F1" w14:textId="2C290EFE" w:rsidR="004651F1" w:rsidRDefault="00196909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（第</w:t>
      </w:r>
      <w:r w:rsidR="00360766">
        <w:rPr>
          <w:rFonts w:ascii="黑体" w:eastAsia="黑体" w:hAnsi="黑体" w:hint="eastAsia"/>
          <w:sz w:val="28"/>
          <w:szCs w:val="28"/>
        </w:rPr>
        <w:t>二</w:t>
      </w:r>
      <w:r>
        <w:rPr>
          <w:rFonts w:ascii="黑体" w:eastAsia="黑体" w:hAnsi="黑体" w:hint="eastAsia"/>
          <w:sz w:val="28"/>
          <w:szCs w:val="28"/>
        </w:rPr>
        <w:t>部分——</w:t>
      </w:r>
      <w:r w:rsidR="00360766">
        <w:rPr>
          <w:rFonts w:ascii="黑体" w:eastAsia="黑体" w:hAnsi="黑体" w:hint="eastAsia"/>
          <w:sz w:val="28"/>
          <w:szCs w:val="28"/>
        </w:rPr>
        <w:t>单级放大电路</w:t>
      </w:r>
      <w:r>
        <w:rPr>
          <w:rFonts w:ascii="黑体" w:eastAsia="黑体" w:hAnsi="黑体" w:hint="eastAsia"/>
          <w:sz w:val="28"/>
          <w:szCs w:val="28"/>
        </w:rPr>
        <w:t>）</w:t>
      </w:r>
    </w:p>
    <w:p w14:paraId="6DF37C03" w14:textId="77777777" w:rsidR="00FE13A2" w:rsidRPr="004D2136" w:rsidRDefault="00FE13A2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 w:rsidRPr="004D2136">
        <w:rPr>
          <w:rFonts w:ascii="Times New Roman" w:eastAsia="宋体" w:hAnsi="Times New Roman" w:cs="Times New Roman"/>
          <w:b/>
          <w:szCs w:val="21"/>
        </w:rPr>
        <w:t>1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．装接电路</w:t>
      </w:r>
    </w:p>
    <w:p w14:paraId="30E96764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用万用表判断实验箱上三极管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的极性和好坏，电解电容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的极性和好坏。</w:t>
      </w:r>
    </w:p>
    <w:p w14:paraId="05303B2D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按图</w:t>
      </w: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>所示，连接电路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注意：接线前先测量</w:t>
      </w:r>
      <w:r>
        <w:rPr>
          <w:rFonts w:ascii="Times New Roman" w:eastAsia="宋体" w:hAnsi="Times New Roman" w:cs="Times New Roman"/>
          <w:szCs w:val="21"/>
        </w:rPr>
        <w:t>+12V</w:t>
      </w:r>
      <w:r>
        <w:rPr>
          <w:rFonts w:ascii="Times New Roman" w:eastAsia="宋体" w:hAnsi="Times New Roman" w:cs="Times New Roman"/>
          <w:szCs w:val="21"/>
        </w:rPr>
        <w:t>电源，断</w:t>
      </w:r>
      <w:r>
        <w:rPr>
          <w:rFonts w:ascii="Times New Roman" w:eastAsia="宋体" w:hAnsi="Times New Roman" w:cs="Times New Roman" w:hint="eastAsia"/>
          <w:szCs w:val="21"/>
        </w:rPr>
        <w:t>开</w:t>
      </w:r>
      <w:r>
        <w:rPr>
          <w:rFonts w:ascii="Times New Roman" w:eastAsia="宋体" w:hAnsi="Times New Roman" w:cs="Times New Roman"/>
          <w:szCs w:val="21"/>
        </w:rPr>
        <w:t>电源后再连线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，将</w:t>
      </w:r>
      <w:r w:rsidRPr="00A44CDA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p</w:t>
      </w:r>
      <w:r>
        <w:rPr>
          <w:rFonts w:ascii="Times New Roman" w:eastAsia="宋体" w:hAnsi="Times New Roman" w:cs="Times New Roman"/>
          <w:szCs w:val="21"/>
        </w:rPr>
        <w:t>的阻值调到最大位置。</w:t>
      </w:r>
    </w:p>
    <w:p w14:paraId="265AEAA4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接线完毕仔细检查，确定无误后接通电源。</w:t>
      </w:r>
    </w:p>
    <w:p w14:paraId="08E85F63" w14:textId="77777777" w:rsidR="00FE13A2" w:rsidRPr="004D2136" w:rsidRDefault="00FE13A2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 w:rsidRPr="004D2136">
        <w:rPr>
          <w:rFonts w:ascii="Times New Roman" w:eastAsia="宋体" w:hAnsi="Times New Roman" w:cs="Times New Roman"/>
          <w:b/>
          <w:szCs w:val="21"/>
        </w:rPr>
        <w:t>2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．静态工作点的测量和调整</w:t>
      </w:r>
    </w:p>
    <w:p w14:paraId="55A00938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改变</w:t>
      </w:r>
      <w:r w:rsidRPr="0004283E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p</w:t>
      </w:r>
      <w:r>
        <w:rPr>
          <w:rFonts w:ascii="Times New Roman" w:eastAsia="宋体" w:hAnsi="Times New Roman" w:cs="Times New Roman"/>
          <w:szCs w:val="21"/>
        </w:rPr>
        <w:t>，记录</w:t>
      </w:r>
      <w:r w:rsidRPr="0004283E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分别为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5mA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0mA</w:t>
      </w:r>
      <w:r>
        <w:rPr>
          <w:rFonts w:ascii="Times New Roman" w:eastAsia="宋体" w:hAnsi="Times New Roman" w:cs="Times New Roman"/>
          <w:szCs w:val="21"/>
        </w:rPr>
        <w:t>时放大器工作点，并求出三极管的</w:t>
      </w:r>
      <w:r w:rsidRPr="0004283E">
        <w:rPr>
          <w:rFonts w:ascii="Times New Roman" w:eastAsia="宋体" w:hAnsi="Times New Roman" w:cs="Times New Roman"/>
          <w:i/>
          <w:szCs w:val="21"/>
        </w:rPr>
        <w:t>β</w:t>
      </w:r>
      <w:r>
        <w:rPr>
          <w:rFonts w:ascii="Times New Roman" w:eastAsia="宋体" w:hAnsi="Times New Roman" w:cs="Times New Roman"/>
          <w:szCs w:val="21"/>
        </w:rPr>
        <w:t>值，填</w:t>
      </w:r>
      <w:r>
        <w:rPr>
          <w:rFonts w:ascii="Times New Roman" w:eastAsia="宋体" w:hAnsi="Times New Roman" w:cs="Times New Roman" w:hint="eastAsia"/>
          <w:szCs w:val="21"/>
        </w:rPr>
        <w:t>入</w:t>
      </w: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 w:hint="eastAsia"/>
          <w:szCs w:val="21"/>
        </w:rPr>
        <w:t>2-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78E8248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128F54D" w14:textId="77777777" w:rsidR="00FE13A2" w:rsidRDefault="00FE13A2" w:rsidP="00FE13A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0B57493E" w14:textId="77777777" w:rsidR="00FE13A2" w:rsidRDefault="00FE13A2" w:rsidP="00FE13A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2EA180D4" w14:textId="77777777" w:rsidR="00FE13A2" w:rsidRDefault="00FE13A2" w:rsidP="00FE13A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4F7DF3">
        <w:rPr>
          <w:noProof/>
        </w:rPr>
        <w:drawing>
          <wp:inline distT="0" distB="0" distL="0" distR="0" wp14:anchorId="12C737D1" wp14:editId="7FB51501">
            <wp:extent cx="4199114" cy="2727297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597" cy="272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0C6D" w14:textId="77777777" w:rsidR="00FE13A2" w:rsidRDefault="00000000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pict w14:anchorId="6E7E2938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51" type="#_x0000_t202" style="position:absolute;left:0;text-align:left;margin-left:183.45pt;margin-top:1.95pt;width:125.75pt;height:25.05pt;z-index:251656192;visibility:visible;mso-width-relative:margin;mso-height-relative:margin" stroked="f">
            <v:textbox>
              <w:txbxContent>
                <w:p w14:paraId="4A4192A9" w14:textId="77777777" w:rsidR="00FE13A2" w:rsidRPr="004D2136" w:rsidRDefault="00FE13A2" w:rsidP="00FE13A2">
                  <w:pPr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>9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>单级放大电路</w:t>
                  </w:r>
                </w:p>
              </w:txbxContent>
            </v:textbox>
          </v:shape>
        </w:pict>
      </w:r>
    </w:p>
    <w:p w14:paraId="6F61690B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707B4B9" w14:textId="3DA1CD44" w:rsidR="00FE13A2" w:rsidRDefault="00865965" w:rsidP="00865965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</w:p>
    <w:p w14:paraId="608CAE8E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71DE7F1" w14:textId="75D4B825" w:rsidR="00865965" w:rsidRDefault="00865965" w:rsidP="00865965">
      <w:pPr>
        <w:adjustRightInd w:val="0"/>
        <w:snapToGrid w:val="0"/>
        <w:spacing w:line="288" w:lineRule="auto"/>
        <w:ind w:firstLineChars="200" w:firstLine="422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lastRenderedPageBreak/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2-1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静态工作点测量（实测）</w:t>
      </w:r>
    </w:p>
    <w:tbl>
      <w:tblPr>
        <w:tblW w:w="858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50"/>
        <w:gridCol w:w="993"/>
        <w:gridCol w:w="1275"/>
        <w:gridCol w:w="1119"/>
        <w:gridCol w:w="1008"/>
        <w:gridCol w:w="1134"/>
        <w:gridCol w:w="1217"/>
      </w:tblGrid>
      <w:tr w:rsidR="004D41A9" w14:paraId="5A45F89B" w14:textId="77777777" w:rsidTr="004D41A9">
        <w:trPr>
          <w:trHeight w:val="454"/>
          <w:jc w:val="center"/>
        </w:trPr>
        <w:tc>
          <w:tcPr>
            <w:tcW w:w="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55DDB" w14:textId="12B35819" w:rsidR="004D41A9" w:rsidRPr="00865965" w:rsidRDefault="00000000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=0.5 mA</m:t>
                </m:r>
              </m:oMath>
            </m:oMathPara>
          </w:p>
        </w:tc>
        <w:tc>
          <w:tcPr>
            <w:tcW w:w="44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06F085" w14:textId="201C3FF8" w:rsidR="004D41A9" w:rsidRPr="00865965" w:rsidRDefault="00000000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=1.0 mA</m:t>
                </m:r>
              </m:oMath>
            </m:oMathPara>
          </w:p>
        </w:tc>
      </w:tr>
      <w:tr w:rsidR="004D41A9" w14:paraId="57F5A379" w14:textId="77777777" w:rsidTr="004D41A9">
        <w:trPr>
          <w:trHeight w:val="454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5F276D" w14:textId="437DB360" w:rsidR="004D41A9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8679F" w14:textId="217107C1" w:rsidR="004D41A9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236F0B" w14:textId="6B6804CD" w:rsidR="004D41A9" w:rsidRPr="00B5000F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b</m:t>
                  </m:r>
                </m:sub>
              </m:sSub>
            </m:oMath>
            <w:r w:rsidR="004D41A9"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2C3599" w14:textId="03829EAA" w:rsidR="004D41A9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b</m:t>
                  </m:r>
                </m:sub>
              </m:sSub>
            </m:oMath>
            <w:r w:rsidR="004D41A9">
              <w:rPr>
                <w:rFonts w:ascii="Times New Roman" w:eastAsia="宋体" w:hAnsi="Times New Roman" w:cs="Times New Roman" w:hint="eastAsia"/>
                <w:szCs w:val="21"/>
              </w:rPr>
              <w:t>（计算）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49853F" w14:textId="3E0B0DED" w:rsidR="004D41A9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984BA" w14:textId="4922137E" w:rsidR="004D41A9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B587F2" w14:textId="3B529846" w:rsidR="004D41A9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b</m:t>
                  </m:r>
                </m:sub>
              </m:sSub>
            </m:oMath>
            <w:r w:rsidR="004D41A9"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110B91" w14:textId="6AA8848D" w:rsidR="004D41A9" w:rsidRDefault="00000000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b</m:t>
                  </m:r>
                </m:sub>
              </m:sSub>
            </m:oMath>
            <w:r w:rsidR="004D41A9">
              <w:rPr>
                <w:rFonts w:ascii="Times New Roman" w:eastAsia="宋体" w:hAnsi="Times New Roman" w:cs="Times New Roman" w:hint="eastAsia"/>
                <w:szCs w:val="21"/>
              </w:rPr>
              <w:t>（计算）</w:t>
            </w:r>
          </w:p>
        </w:tc>
      </w:tr>
      <w:tr w:rsidR="004D41A9" w14:paraId="28D82148" w14:textId="77777777" w:rsidTr="004D41A9">
        <w:trPr>
          <w:trHeight w:val="454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8D4515" w14:textId="4C9D072F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9.45 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9FEE3A" w14:textId="77777777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4FC198" w14:textId="77777777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82F85D" w14:textId="2267C726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97F273" w14:textId="773BB51D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6.9 V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3D03E3" w14:textId="77777777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CAFAB4" w14:textId="77777777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7F0B0F" w14:textId="0FAB7443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41A9" w14:paraId="1B7C265D" w14:textId="77777777" w:rsidTr="009572DD">
        <w:trPr>
          <w:trHeight w:val="454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81910A" w14:textId="7CA93537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>β</m:t>
                </m:r>
              </m:oMath>
            </m:oMathPara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231D60" w14:textId="48C28DF4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7CA921" w14:textId="3CF1E87B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>β</m:t>
                </m:r>
              </m:oMath>
            </m:oMathPara>
          </w:p>
        </w:tc>
        <w:tc>
          <w:tcPr>
            <w:tcW w:w="3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2ADD65" w14:textId="628B9269" w:rsidR="004D41A9" w:rsidRDefault="004D41A9" w:rsidP="004D41A9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9DAD79C" w14:textId="77777777" w:rsidR="00865965" w:rsidRDefault="00865965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5D468233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4FDC39A" w14:textId="77777777" w:rsidR="006E43DA" w:rsidRDefault="006E43DA" w:rsidP="006E43DA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静态工作点测量</w:t>
      </w:r>
      <w:r w:rsidRPr="00625F88">
        <w:rPr>
          <w:rFonts w:ascii="Times New Roman" w:eastAsia="宋体" w:hAnsi="Times New Roman" w:cs="Times New Roman" w:hint="eastAsia"/>
          <w:b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szCs w:val="21"/>
        </w:rPr>
        <w:t>仿真</w:t>
      </w:r>
      <w:r w:rsidRPr="00625F88">
        <w:rPr>
          <w:rFonts w:ascii="Times New Roman" w:eastAsia="宋体" w:hAnsi="Times New Roman" w:cs="Times New Roman" w:hint="eastAsia"/>
          <w:b/>
          <w:szCs w:val="21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"/>
        <w:gridCol w:w="850"/>
        <w:gridCol w:w="993"/>
        <w:gridCol w:w="1275"/>
        <w:gridCol w:w="1322"/>
        <w:gridCol w:w="805"/>
        <w:gridCol w:w="1134"/>
        <w:gridCol w:w="1164"/>
      </w:tblGrid>
      <w:tr w:rsidR="006E43DA" w14:paraId="235C43DA" w14:textId="77777777" w:rsidTr="006E43DA">
        <w:trPr>
          <w:trHeight w:val="454"/>
          <w:jc w:val="center"/>
        </w:trPr>
        <w:tc>
          <w:tcPr>
            <w:tcW w:w="4057" w:type="dxa"/>
            <w:gridSpan w:val="4"/>
            <w:shd w:val="clear" w:color="auto" w:fill="FFFFFF"/>
            <w:vAlign w:val="center"/>
          </w:tcPr>
          <w:p w14:paraId="4645EC6C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</w:rPr>
              <w:t>=0.5mA</w:t>
            </w:r>
          </w:p>
        </w:tc>
        <w:tc>
          <w:tcPr>
            <w:tcW w:w="4425" w:type="dxa"/>
            <w:gridSpan w:val="4"/>
            <w:shd w:val="clear" w:color="auto" w:fill="FFFFFF"/>
            <w:vAlign w:val="center"/>
          </w:tcPr>
          <w:p w14:paraId="038BC048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</w:rPr>
              <w:t>=1.0mA</w:t>
            </w:r>
          </w:p>
        </w:tc>
      </w:tr>
      <w:tr w:rsidR="006E43DA" w14:paraId="4BC63870" w14:textId="77777777" w:rsidTr="006E43DA">
        <w:trPr>
          <w:trHeight w:val="454"/>
          <w:jc w:val="center"/>
        </w:trPr>
        <w:tc>
          <w:tcPr>
            <w:tcW w:w="939" w:type="dxa"/>
            <w:shd w:val="clear" w:color="auto" w:fill="FFFFFF"/>
            <w:vAlign w:val="center"/>
          </w:tcPr>
          <w:p w14:paraId="25A3D6CB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973DFFF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B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D650099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b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76D4A194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b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（仿真）</w:t>
            </w:r>
          </w:p>
        </w:tc>
        <w:tc>
          <w:tcPr>
            <w:tcW w:w="1322" w:type="dxa"/>
            <w:shd w:val="clear" w:color="auto" w:fill="FFFFFF"/>
            <w:vAlign w:val="center"/>
          </w:tcPr>
          <w:p w14:paraId="5647AD37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</w:p>
        </w:tc>
        <w:tc>
          <w:tcPr>
            <w:tcW w:w="805" w:type="dxa"/>
            <w:shd w:val="clear" w:color="auto" w:fill="FFFFFF"/>
            <w:vAlign w:val="center"/>
          </w:tcPr>
          <w:p w14:paraId="16CCF9F7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B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09E2A2F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b</w:t>
            </w:r>
          </w:p>
        </w:tc>
        <w:tc>
          <w:tcPr>
            <w:tcW w:w="1164" w:type="dxa"/>
            <w:shd w:val="clear" w:color="auto" w:fill="FFFFFF"/>
            <w:vAlign w:val="center"/>
          </w:tcPr>
          <w:p w14:paraId="5EC5226A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b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（</w:t>
            </w:r>
            <w:r w:rsidRPr="00625F88"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</w:tr>
      <w:tr w:rsidR="006E43DA" w14:paraId="47042F3E" w14:textId="77777777" w:rsidTr="006E43DA">
        <w:trPr>
          <w:trHeight w:val="454"/>
          <w:jc w:val="center"/>
        </w:trPr>
        <w:tc>
          <w:tcPr>
            <w:tcW w:w="939" w:type="dxa"/>
            <w:shd w:val="clear" w:color="auto" w:fill="FFFFFF"/>
            <w:vAlign w:val="center"/>
          </w:tcPr>
          <w:p w14:paraId="0E700B2A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9.45V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B690200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67EBF9A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47892553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22" w:type="dxa"/>
            <w:shd w:val="clear" w:color="auto" w:fill="FFFFFF"/>
            <w:vAlign w:val="center"/>
          </w:tcPr>
          <w:p w14:paraId="7369CBB3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6.9V</w:t>
            </w:r>
          </w:p>
        </w:tc>
        <w:tc>
          <w:tcPr>
            <w:tcW w:w="805" w:type="dxa"/>
            <w:shd w:val="clear" w:color="auto" w:fill="FFFFFF"/>
            <w:vAlign w:val="center"/>
          </w:tcPr>
          <w:p w14:paraId="3CB8771B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BBE2200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64" w:type="dxa"/>
            <w:shd w:val="clear" w:color="auto" w:fill="FFFFFF"/>
            <w:vAlign w:val="center"/>
          </w:tcPr>
          <w:p w14:paraId="182B0FA7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E43DA" w14:paraId="2CB63DA4" w14:textId="77777777" w:rsidTr="006E43DA">
        <w:trPr>
          <w:trHeight w:val="454"/>
          <w:jc w:val="center"/>
        </w:trPr>
        <w:tc>
          <w:tcPr>
            <w:tcW w:w="939" w:type="dxa"/>
            <w:shd w:val="clear" w:color="auto" w:fill="FFFFFF"/>
            <w:vAlign w:val="center"/>
          </w:tcPr>
          <w:p w14:paraId="0695327F" w14:textId="77777777" w:rsidR="006E43DA" w:rsidRPr="002C1CBF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β</w:t>
            </w:r>
          </w:p>
        </w:tc>
        <w:tc>
          <w:tcPr>
            <w:tcW w:w="3118" w:type="dxa"/>
            <w:gridSpan w:val="3"/>
            <w:shd w:val="clear" w:color="auto" w:fill="FFFFFF"/>
            <w:vAlign w:val="center"/>
          </w:tcPr>
          <w:p w14:paraId="24BEE4DD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22" w:type="dxa"/>
            <w:shd w:val="clear" w:color="auto" w:fill="FFFFFF"/>
            <w:vAlign w:val="center"/>
          </w:tcPr>
          <w:p w14:paraId="4A5ECB00" w14:textId="77777777" w:rsidR="006E43DA" w:rsidRPr="002C1CBF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 w:rsidRPr="002C1CBF">
              <w:rPr>
                <w:rFonts w:ascii="Times New Roman" w:eastAsia="宋体" w:hAnsi="Times New Roman" w:cs="Times New Roman"/>
                <w:i/>
                <w:szCs w:val="21"/>
              </w:rPr>
              <w:t>β</w:t>
            </w:r>
          </w:p>
        </w:tc>
        <w:tc>
          <w:tcPr>
            <w:tcW w:w="3103" w:type="dxa"/>
            <w:gridSpan w:val="3"/>
            <w:shd w:val="clear" w:color="auto" w:fill="FFFFFF"/>
            <w:vAlign w:val="center"/>
          </w:tcPr>
          <w:p w14:paraId="319E9B3D" w14:textId="77777777" w:rsidR="006E43DA" w:rsidRDefault="006E43DA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667852E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AD2F50A" w14:textId="77777777" w:rsidR="00865965" w:rsidRDefault="00865965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6E40A1A" w14:textId="77777777" w:rsidR="00865965" w:rsidRDefault="00865965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5F88571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A8E3D20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BC2BF2D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00B1873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11ECFCD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AE2B8B5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45746EC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 w:hint="eastAsia"/>
          <w:b/>
          <w:szCs w:val="21"/>
        </w:rPr>
      </w:pPr>
    </w:p>
    <w:p w14:paraId="5A8E1610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BFC8B2C" w14:textId="77777777" w:rsidR="0030579B" w:rsidRDefault="0030579B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 w:hint="eastAsia"/>
          <w:b/>
          <w:szCs w:val="21"/>
        </w:rPr>
      </w:pPr>
    </w:p>
    <w:p w14:paraId="10116AE9" w14:textId="77777777" w:rsidR="00FE13A2" w:rsidRPr="004D2136" w:rsidRDefault="00FE13A2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 w:rsidRPr="004D2136">
        <w:rPr>
          <w:rFonts w:ascii="Times New Roman" w:eastAsia="宋体" w:hAnsi="Times New Roman" w:cs="Times New Roman"/>
          <w:b/>
          <w:szCs w:val="21"/>
        </w:rPr>
        <w:t>3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．动态研究</w:t>
      </w:r>
    </w:p>
    <w:p w14:paraId="073F20A6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调整</w:t>
      </w:r>
      <w:r w:rsidRPr="00F83605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p</w:t>
      </w:r>
      <w:r>
        <w:rPr>
          <w:rFonts w:ascii="Times New Roman" w:eastAsia="宋体" w:hAnsi="Times New Roman" w:cs="Times New Roman"/>
          <w:szCs w:val="21"/>
        </w:rPr>
        <w:t>，使</w:t>
      </w:r>
      <w:r w:rsidRPr="00F83605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=2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2V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1BD43608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将信号发生器调</w:t>
      </w:r>
      <w:r>
        <w:rPr>
          <w:rFonts w:ascii="Times New Roman" w:eastAsia="宋体" w:hAnsi="Times New Roman" w:cs="Times New Roman" w:hint="eastAsia"/>
          <w:szCs w:val="21"/>
        </w:rPr>
        <w:t>为</w:t>
      </w:r>
      <w:r w:rsidRPr="00F83605"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=1KHz</w:t>
      </w:r>
      <w:r>
        <w:rPr>
          <w:rFonts w:ascii="Times New Roman" w:eastAsia="宋体" w:hAnsi="Times New Roman" w:cs="Times New Roman" w:hint="eastAsia"/>
          <w:szCs w:val="21"/>
        </w:rPr>
        <w:t>、有效值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/>
          <w:szCs w:val="21"/>
        </w:rPr>
        <w:t>5mV</w:t>
      </w:r>
      <w:r>
        <w:rPr>
          <w:rFonts w:ascii="Times New Roman" w:eastAsia="宋体" w:hAnsi="Times New Roman" w:cs="Times New Roman" w:hint="eastAsia"/>
          <w:szCs w:val="21"/>
        </w:rPr>
        <w:t>的正弦波信号</w:t>
      </w:r>
      <w:r>
        <w:rPr>
          <w:rFonts w:ascii="Times New Roman" w:eastAsia="宋体" w:hAnsi="Times New Roman" w:cs="Times New Roman"/>
          <w:szCs w:val="21"/>
        </w:rPr>
        <w:t>，接到放大器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端</w:t>
      </w:r>
      <w:r w:rsidRPr="00F83605">
        <w:rPr>
          <w:rFonts w:ascii="Times New Roman" w:eastAsia="宋体" w:hAnsi="Times New Roman" w:cs="Times New Roman" w:hint="eastAsia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观察</w:t>
      </w:r>
      <w:r w:rsidRPr="00F83605">
        <w:rPr>
          <w:rFonts w:ascii="Times New Roman" w:eastAsia="宋体" w:hAnsi="Times New Roman" w:cs="Times New Roman" w:hint="eastAsia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和</w:t>
      </w:r>
      <w:r w:rsidRPr="00F83605">
        <w:rPr>
          <w:rFonts w:ascii="Times New Roman" w:eastAsia="宋体" w:hAnsi="Times New Roman" w:cs="Times New Roman" w:hint="eastAsia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端波形并比较相位。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一般采用加衰减的办法</w:t>
      </w:r>
      <w:r>
        <w:rPr>
          <w:rFonts w:ascii="Times New Roman" w:eastAsia="宋体" w:hAnsi="Times New Roman" w:cs="Times New Roman" w:hint="eastAsia"/>
          <w:szCs w:val="21"/>
        </w:rPr>
        <w:t>输入小信号</w:t>
      </w:r>
      <w:r>
        <w:rPr>
          <w:rFonts w:ascii="Times New Roman" w:eastAsia="宋体" w:hAnsi="Times New Roman" w:cs="Times New Roman"/>
          <w:szCs w:val="21"/>
        </w:rPr>
        <w:t>，即信号源用一个较大的信号，例如，</w:t>
      </w:r>
      <w:r>
        <w:rPr>
          <w:rFonts w:ascii="Times New Roman" w:eastAsia="宋体" w:hAnsi="Times New Roman" w:cs="Times New Roman"/>
          <w:szCs w:val="21"/>
        </w:rPr>
        <w:t>100mV</w:t>
      </w:r>
      <w:r>
        <w:rPr>
          <w:rFonts w:ascii="Times New Roman" w:eastAsia="宋体" w:hAnsi="Times New Roman" w:cs="Times New Roman"/>
          <w:szCs w:val="21"/>
        </w:rPr>
        <w:t>经实验板上</w:t>
      </w:r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按</w:t>
      </w:r>
      <w:r>
        <w:rPr>
          <w:rFonts w:ascii="Times New Roman" w:eastAsia="宋体" w:hAnsi="Times New Roman" w:cs="Times New Roman"/>
          <w:szCs w:val="21"/>
        </w:rPr>
        <w:t>100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衰减后降为</w:t>
      </w:r>
      <w:r>
        <w:rPr>
          <w:rFonts w:ascii="Times New Roman" w:eastAsia="宋体" w:hAnsi="Times New Roman" w:cs="Times New Roman"/>
          <w:szCs w:val="21"/>
        </w:rPr>
        <w:t>1mV</w:t>
      </w:r>
      <w:r>
        <w:rPr>
          <w:rFonts w:ascii="Times New Roman" w:eastAsia="宋体" w:hAnsi="Times New Roman" w:cs="Times New Roman" w:hint="eastAsia"/>
          <w:szCs w:val="21"/>
        </w:rPr>
        <w:t>）。</w:t>
      </w:r>
    </w:p>
    <w:p w14:paraId="37298D73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信号源频率不变，逐渐加大幅度，观察</w:t>
      </w:r>
      <w:r w:rsidRPr="00B5000F">
        <w:rPr>
          <w:rFonts w:ascii="Times New Roman" w:eastAsia="宋体" w:hAnsi="Times New Roman" w:cs="Times New Roman" w:hint="eastAsia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是否</w:t>
      </w:r>
      <w:r>
        <w:rPr>
          <w:rFonts w:ascii="Times New Roman" w:eastAsia="宋体" w:hAnsi="Times New Roman" w:cs="Times New Roman"/>
          <w:szCs w:val="21"/>
        </w:rPr>
        <w:t>失真并</w:t>
      </w:r>
      <w:r>
        <w:rPr>
          <w:rFonts w:ascii="Times New Roman" w:eastAsia="宋体" w:hAnsi="Times New Roman" w:cs="Times New Roman" w:hint="eastAsia"/>
          <w:szCs w:val="21"/>
        </w:rPr>
        <w:t>将结果</w:t>
      </w:r>
      <w:r>
        <w:rPr>
          <w:rFonts w:ascii="Times New Roman" w:eastAsia="宋体" w:hAnsi="Times New Roman" w:cs="Times New Roman"/>
          <w:szCs w:val="21"/>
        </w:rPr>
        <w:t>填</w:t>
      </w:r>
      <w:r>
        <w:rPr>
          <w:rFonts w:ascii="Times New Roman" w:eastAsia="宋体" w:hAnsi="Times New Roman" w:cs="Times New Roman" w:hint="eastAsia"/>
          <w:szCs w:val="21"/>
        </w:rPr>
        <w:t>入</w:t>
      </w: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 w:hint="eastAsia"/>
          <w:szCs w:val="21"/>
        </w:rPr>
        <w:t>2-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02445A0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A8FE498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D414A0D" w14:textId="77777777" w:rsidR="00FE13A2" w:rsidRDefault="00FE13A2" w:rsidP="00FE13A2">
      <w:pPr>
        <w:adjustRightInd w:val="0"/>
        <w:snapToGrid w:val="0"/>
        <w:spacing w:line="288" w:lineRule="auto"/>
        <w:ind w:rightChars="601" w:right="1262"/>
        <w:jc w:val="right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>正弦波信号放大</w:t>
      </w:r>
      <w:r>
        <w:rPr>
          <w:rFonts w:ascii="Times New Roman" w:eastAsia="宋体" w:hAnsi="Times New Roman" w:cs="Times New Roman" w:hint="eastAsia"/>
          <w:b/>
          <w:szCs w:val="21"/>
        </w:rPr>
        <w:t>（实测）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      </w:t>
      </w:r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L</w:t>
      </w:r>
      <w:r>
        <w:rPr>
          <w:rFonts w:ascii="Times New Roman" w:eastAsia="宋体" w:hAnsi="Times New Roman" w:cs="Times New Roman"/>
          <w:szCs w:val="21"/>
        </w:rPr>
        <w:t>=∞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6"/>
        <w:gridCol w:w="1440"/>
        <w:gridCol w:w="1450"/>
        <w:gridCol w:w="1411"/>
      </w:tblGrid>
      <w:tr w:rsidR="00FE13A2" w14:paraId="0D9DE304" w14:textId="77777777" w:rsidTr="00573E2B">
        <w:trPr>
          <w:trHeight w:val="454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29C5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实测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51B6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实测计算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296894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</w:tr>
      <w:tr w:rsidR="00FE13A2" w14:paraId="7721CD9D" w14:textId="77777777" w:rsidTr="00573E2B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1AC8F2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9BEA7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ECF7F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EADCB5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</w:tr>
      <w:tr w:rsidR="00FE13A2" w14:paraId="386E2112" w14:textId="77777777" w:rsidTr="00573E2B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D9F346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6AC5B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EF66C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E0857E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E13A2" w14:paraId="6DD3FB76" w14:textId="77777777" w:rsidTr="00573E2B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F77166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C6494B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6AA2C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EB316D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E13A2" w14:paraId="00804878" w14:textId="77777777" w:rsidTr="00573E2B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2C80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A11050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FB771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4D01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AFAC146" w14:textId="2ACAA641" w:rsidR="00FE13A2" w:rsidRDefault="00FE13A2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</w:p>
    <w:p w14:paraId="76258161" w14:textId="77777777" w:rsidR="0030579B" w:rsidRDefault="0030579B" w:rsidP="0030579B">
      <w:pPr>
        <w:adjustRightInd w:val="0"/>
        <w:snapToGrid w:val="0"/>
        <w:spacing w:line="288" w:lineRule="auto"/>
        <w:ind w:rightChars="601" w:right="1262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ab/>
      </w: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>正弦波信号放大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（仿真）</w:t>
      </w:r>
      <w:r>
        <w:rPr>
          <w:rFonts w:ascii="Times New Roman" w:eastAsia="宋体" w:hAnsi="Times New Roman" w:cs="Times New Roman" w:hint="eastAsia"/>
          <w:szCs w:val="21"/>
        </w:rPr>
        <w:t xml:space="preserve">       </w:t>
      </w:r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L</w:t>
      </w:r>
      <w:r>
        <w:rPr>
          <w:rFonts w:ascii="Times New Roman" w:eastAsia="宋体" w:hAnsi="Times New Roman" w:cs="Times New Roman"/>
          <w:szCs w:val="21"/>
        </w:rPr>
        <w:t>=∞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6"/>
        <w:gridCol w:w="1440"/>
        <w:gridCol w:w="1450"/>
        <w:gridCol w:w="1411"/>
      </w:tblGrid>
      <w:tr w:rsidR="0030579B" w14:paraId="089885F6" w14:textId="77777777" w:rsidTr="008B730A">
        <w:trPr>
          <w:trHeight w:val="454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E157C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F06825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D835E6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</w:tr>
      <w:tr w:rsidR="0030579B" w14:paraId="1174461E" w14:textId="77777777" w:rsidTr="008B730A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57D3D4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66655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9FDE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ECEE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</w:tr>
      <w:tr w:rsidR="0030579B" w14:paraId="323FC127" w14:textId="77777777" w:rsidTr="008B730A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2AA5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DA35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B05BB4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BB0871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0579B" w14:paraId="25E0DEC8" w14:textId="77777777" w:rsidTr="008B730A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E1B06F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3A862A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39CC0D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5603E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0579B" w14:paraId="2B91B6B0" w14:textId="77777777" w:rsidTr="008B730A">
        <w:trPr>
          <w:trHeight w:val="454"/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F700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9A06C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5C2DF3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5B672A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B9B8040" w14:textId="101A3E4E" w:rsidR="0030579B" w:rsidRDefault="0030579B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 w:hint="eastAsia"/>
          <w:szCs w:val="21"/>
        </w:rPr>
      </w:pPr>
    </w:p>
    <w:p w14:paraId="62EDC182" w14:textId="77777777" w:rsidR="0030579B" w:rsidRDefault="0030579B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</w:p>
    <w:p w14:paraId="428F4666" w14:textId="77777777" w:rsidR="0030579B" w:rsidRDefault="0030579B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</w:p>
    <w:p w14:paraId="61D692EF" w14:textId="77777777" w:rsidR="0030579B" w:rsidRDefault="0030579B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</w:p>
    <w:p w14:paraId="61F045C9" w14:textId="77777777" w:rsidR="0030579B" w:rsidRDefault="0030579B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</w:p>
    <w:p w14:paraId="6771F697" w14:textId="77777777" w:rsidR="0030579B" w:rsidRDefault="0030579B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 w:hint="eastAsia"/>
          <w:szCs w:val="21"/>
        </w:rPr>
      </w:pPr>
    </w:p>
    <w:p w14:paraId="2113ACC5" w14:textId="77777777" w:rsidR="0030579B" w:rsidRDefault="0030579B" w:rsidP="00FE13A2">
      <w:pPr>
        <w:adjustRightInd w:val="0"/>
        <w:snapToGrid w:val="0"/>
        <w:spacing w:line="288" w:lineRule="auto"/>
        <w:rPr>
          <w:rFonts w:ascii="Times New Roman" w:eastAsia="宋体" w:hAnsi="Times New Roman" w:cs="Times New Roman" w:hint="eastAsia"/>
          <w:szCs w:val="21"/>
        </w:rPr>
      </w:pPr>
    </w:p>
    <w:p w14:paraId="70D56342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保持</w:t>
      </w:r>
      <w:r w:rsidRPr="00B5000F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=5mV</w:t>
      </w:r>
      <w:r>
        <w:rPr>
          <w:rFonts w:ascii="Times New Roman" w:eastAsia="宋体" w:hAnsi="Times New Roman" w:cs="Times New Roman"/>
          <w:szCs w:val="21"/>
        </w:rPr>
        <w:t>不变，放大器接入负载</w:t>
      </w:r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L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并</w:t>
      </w:r>
      <w:r>
        <w:rPr>
          <w:rFonts w:ascii="Times New Roman" w:eastAsia="宋体" w:hAnsi="Times New Roman" w:cs="Times New Roman"/>
          <w:szCs w:val="21"/>
        </w:rPr>
        <w:t>改变</w:t>
      </w:r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数值</w:t>
      </w:r>
      <w:r>
        <w:rPr>
          <w:rFonts w:ascii="Times New Roman" w:eastAsia="宋体" w:hAnsi="Times New Roman" w:cs="Times New Roman" w:hint="eastAsia"/>
          <w:szCs w:val="21"/>
        </w:rPr>
        <w:t>进行</w:t>
      </w:r>
      <w:r>
        <w:rPr>
          <w:rFonts w:ascii="Times New Roman" w:eastAsia="宋体" w:hAnsi="Times New Roman" w:cs="Times New Roman"/>
          <w:szCs w:val="21"/>
        </w:rPr>
        <w:t>测量，并将计算结果填</w:t>
      </w:r>
      <w:r>
        <w:rPr>
          <w:rFonts w:ascii="Times New Roman" w:eastAsia="宋体" w:hAnsi="Times New Roman" w:cs="Times New Roman" w:hint="eastAsia"/>
          <w:szCs w:val="21"/>
        </w:rPr>
        <w:t>入</w:t>
      </w: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 w:hint="eastAsia"/>
          <w:szCs w:val="21"/>
        </w:rPr>
        <w:t>2-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54DCA18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44EE2F1" w14:textId="77777777" w:rsidR="00FE13A2" w:rsidRPr="00B5000F" w:rsidRDefault="00FE13A2" w:rsidP="00FE13A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3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Pr="00B5000F">
        <w:rPr>
          <w:rFonts w:ascii="Times New Roman" w:eastAsia="宋体" w:hAnsi="Times New Roman" w:cs="Times New Roman"/>
          <w:b/>
          <w:i/>
          <w:szCs w:val="21"/>
        </w:rPr>
        <w:t>R</w:t>
      </w:r>
      <w:r w:rsidRPr="00B5000F">
        <w:rPr>
          <w:rFonts w:ascii="Times New Roman" w:eastAsia="宋体" w:hAnsi="Times New Roman" w:cs="Times New Roman" w:hint="eastAsia"/>
          <w:b/>
          <w:szCs w:val="21"/>
          <w:vertAlign w:val="subscript"/>
        </w:rPr>
        <w:t>L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>和</w:t>
      </w:r>
      <w:r w:rsidRPr="00B5000F">
        <w:rPr>
          <w:rFonts w:ascii="Times New Roman" w:eastAsia="宋体" w:hAnsi="Times New Roman" w:cs="Times New Roman"/>
          <w:b/>
          <w:i/>
          <w:szCs w:val="21"/>
        </w:rPr>
        <w:t>R</w:t>
      </w:r>
      <w:r w:rsidRPr="00B5000F">
        <w:rPr>
          <w:rFonts w:ascii="Times New Roman" w:eastAsia="宋体" w:hAnsi="Times New Roman" w:cs="Times New Roman" w:hint="eastAsia"/>
          <w:b/>
          <w:szCs w:val="21"/>
          <w:vertAlign w:val="subscript"/>
        </w:rPr>
        <w:t>C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>对信号放大的影响</w:t>
      </w:r>
      <w:r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"/>
        <w:gridCol w:w="831"/>
        <w:gridCol w:w="1096"/>
        <w:gridCol w:w="1422"/>
        <w:gridCol w:w="1085"/>
        <w:gridCol w:w="1094"/>
      </w:tblGrid>
      <w:tr w:rsidR="00FE13A2" w14:paraId="519A5951" w14:textId="77777777" w:rsidTr="00573E2B">
        <w:trPr>
          <w:trHeight w:val="454"/>
          <w:jc w:val="center"/>
        </w:trPr>
        <w:tc>
          <w:tcPr>
            <w:tcW w:w="1764" w:type="dxa"/>
            <w:gridSpan w:val="2"/>
            <w:shd w:val="clear" w:color="auto" w:fill="FFFFFF"/>
            <w:vAlign w:val="center"/>
          </w:tcPr>
          <w:p w14:paraId="71652AC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给定参数</w:t>
            </w:r>
          </w:p>
        </w:tc>
        <w:tc>
          <w:tcPr>
            <w:tcW w:w="2518" w:type="dxa"/>
            <w:gridSpan w:val="2"/>
            <w:shd w:val="clear" w:color="auto" w:fill="FFFFFF"/>
            <w:vAlign w:val="center"/>
          </w:tcPr>
          <w:p w14:paraId="51276F28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实测</w:t>
            </w:r>
          </w:p>
        </w:tc>
        <w:tc>
          <w:tcPr>
            <w:tcW w:w="1085" w:type="dxa"/>
            <w:shd w:val="clear" w:color="auto" w:fill="FFFFFF"/>
            <w:vAlign w:val="center"/>
          </w:tcPr>
          <w:p w14:paraId="70E04166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实测计算</w:t>
            </w:r>
          </w:p>
        </w:tc>
        <w:tc>
          <w:tcPr>
            <w:tcW w:w="1094" w:type="dxa"/>
            <w:shd w:val="clear" w:color="auto" w:fill="FFFFFF"/>
            <w:vAlign w:val="center"/>
          </w:tcPr>
          <w:p w14:paraId="6639C72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5F88"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</w:tr>
      <w:tr w:rsidR="00FE13A2" w14:paraId="1F1B7D94" w14:textId="77777777" w:rsidTr="00573E2B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29616812" w14:textId="4CCEBDAB" w:rsidR="00FE13A2" w:rsidRPr="007A192C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  <w:r w:rsidR="007A192C">
              <w:rPr>
                <w:rFonts w:ascii="Times New Roman" w:eastAsia="宋体" w:hAnsi="Times New Roman" w:cs="Times New Roman" w:hint="eastAsia"/>
                <w:szCs w:val="21"/>
              </w:rPr>
              <w:t xml:space="preserve"> (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Ω</m:t>
              </m:r>
            </m:oMath>
            <w:r w:rsidR="007A192C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18E246BE" w14:textId="38B74140" w:rsidR="00FE13A2" w:rsidRPr="007A192C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L</w:t>
            </w:r>
            <w:r w:rsidR="007A192C">
              <w:rPr>
                <w:rFonts w:ascii="Times New Roman" w:eastAsia="宋体" w:hAnsi="Times New Roman" w:cs="Times New Roman" w:hint="eastAsia"/>
                <w:szCs w:val="21"/>
              </w:rPr>
              <w:t xml:space="preserve"> (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Ω</m:t>
              </m:r>
            </m:oMath>
            <w:r w:rsidR="007A192C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3BC0B673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  <w:lang w:val="zh-CN"/>
              </w:rPr>
              <w:t>V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22" w:type="dxa"/>
            <w:shd w:val="clear" w:color="auto" w:fill="FFFFFF"/>
            <w:vAlign w:val="center"/>
          </w:tcPr>
          <w:p w14:paraId="6B2421EE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 w:hint="eastAsia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85" w:type="dxa"/>
            <w:shd w:val="clear" w:color="auto" w:fill="FFFFFF"/>
            <w:vAlign w:val="center"/>
          </w:tcPr>
          <w:p w14:paraId="6436A497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  <w:tc>
          <w:tcPr>
            <w:tcW w:w="1094" w:type="dxa"/>
            <w:shd w:val="clear" w:color="auto" w:fill="FFFFFF"/>
            <w:vAlign w:val="center"/>
          </w:tcPr>
          <w:p w14:paraId="1F551BE2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</w:tr>
      <w:tr w:rsidR="007A192C" w14:paraId="52EB7C4C" w14:textId="77777777" w:rsidTr="00573E2B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27671F39" w14:textId="329BF68A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/>
                <w:szCs w:val="21"/>
              </w:rPr>
              <w:t>2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3A259963" w14:textId="08B56979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/>
                <w:szCs w:val="21"/>
              </w:rPr>
              <w:t>5.1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4F7A2FF9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  <w:lang w:val="zh-CN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1D8F4876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85" w:type="dxa"/>
            <w:shd w:val="clear" w:color="auto" w:fill="FFFFFF"/>
            <w:vAlign w:val="center"/>
          </w:tcPr>
          <w:p w14:paraId="1CDBAB04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94" w:type="dxa"/>
            <w:shd w:val="clear" w:color="auto" w:fill="FFFFFF"/>
            <w:vAlign w:val="center"/>
          </w:tcPr>
          <w:p w14:paraId="323C6B41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</w:tr>
      <w:tr w:rsidR="007A192C" w14:paraId="7BD91429" w14:textId="77777777" w:rsidTr="00573E2B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6BDEAAAF" w14:textId="244DCCB9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/>
                <w:szCs w:val="21"/>
              </w:rPr>
              <w:t>2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5846E1B3" w14:textId="6AE03A1D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/>
                <w:szCs w:val="21"/>
              </w:rPr>
              <w:t>2.2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324D800C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  <w:lang w:val="zh-CN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6236150A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85" w:type="dxa"/>
            <w:shd w:val="clear" w:color="auto" w:fill="FFFFFF"/>
            <w:vAlign w:val="center"/>
          </w:tcPr>
          <w:p w14:paraId="4FD201D0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94" w:type="dxa"/>
            <w:shd w:val="clear" w:color="auto" w:fill="FFFFFF"/>
            <w:vAlign w:val="center"/>
          </w:tcPr>
          <w:p w14:paraId="469C78F4" w14:textId="77777777" w:rsidR="007A192C" w:rsidRPr="00B5000F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</w:tr>
      <w:tr w:rsidR="00FE13A2" w14:paraId="50AF2EC9" w14:textId="77777777" w:rsidTr="00573E2B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7CAD4D63" w14:textId="1A3230FC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 w:rsidR="007A192C">
              <w:rPr>
                <w:rFonts w:ascii="Times New Roman" w:eastAsia="宋体" w:hAnsi="Times New Roman" w:cs="Times New Roman" w:hint="eastAsia"/>
                <w:szCs w:val="21"/>
              </w:rPr>
              <w:t>.1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1F7EB8C4" w14:textId="192D7461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 w:rsidR="007A192C">
              <w:rPr>
                <w:rFonts w:ascii="Times New Roman" w:eastAsia="宋体" w:hAnsi="Times New Roman" w:cs="Times New Roman" w:hint="eastAsia"/>
                <w:szCs w:val="21"/>
              </w:rPr>
              <w:t>.1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5B82FCF6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4B2F4754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85" w:type="dxa"/>
            <w:shd w:val="clear" w:color="auto" w:fill="FFFFFF"/>
            <w:vAlign w:val="center"/>
          </w:tcPr>
          <w:p w14:paraId="6FD032CF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94" w:type="dxa"/>
            <w:shd w:val="clear" w:color="auto" w:fill="FFFFFF"/>
            <w:vAlign w:val="center"/>
          </w:tcPr>
          <w:p w14:paraId="213A327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E13A2" w14:paraId="50649994" w14:textId="77777777" w:rsidTr="00573E2B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6BA2C543" w14:textId="4B98451E" w:rsidR="00FE13A2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5.1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5E7678EC" w14:textId="70A695CD" w:rsidR="00FE13A2" w:rsidRDefault="007A192C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2.2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0209F0FF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526F1265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85" w:type="dxa"/>
            <w:shd w:val="clear" w:color="auto" w:fill="FFFFFF"/>
            <w:vAlign w:val="center"/>
          </w:tcPr>
          <w:p w14:paraId="0A21898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94" w:type="dxa"/>
            <w:shd w:val="clear" w:color="auto" w:fill="FFFFFF"/>
            <w:vAlign w:val="center"/>
          </w:tcPr>
          <w:p w14:paraId="43A5F2E8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4AFAF3A" w14:textId="77777777" w:rsidR="0030579B" w:rsidRDefault="00FE13A2" w:rsidP="0030579B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</w:p>
    <w:p w14:paraId="72E23788" w14:textId="77777777" w:rsidR="0030579B" w:rsidRPr="00B5000F" w:rsidRDefault="0030579B" w:rsidP="0030579B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3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Pr="00B5000F">
        <w:rPr>
          <w:rFonts w:ascii="Times New Roman" w:eastAsia="宋体" w:hAnsi="Times New Roman" w:cs="Times New Roman"/>
          <w:b/>
          <w:i/>
          <w:szCs w:val="21"/>
        </w:rPr>
        <w:t>R</w:t>
      </w:r>
      <w:r w:rsidRPr="00B5000F">
        <w:rPr>
          <w:rFonts w:ascii="Times New Roman" w:eastAsia="宋体" w:hAnsi="Times New Roman" w:cs="Times New Roman" w:hint="eastAsia"/>
          <w:b/>
          <w:szCs w:val="21"/>
          <w:vertAlign w:val="subscript"/>
        </w:rPr>
        <w:t>L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>和</w:t>
      </w:r>
      <w:r w:rsidRPr="00B5000F">
        <w:rPr>
          <w:rFonts w:ascii="Times New Roman" w:eastAsia="宋体" w:hAnsi="Times New Roman" w:cs="Times New Roman"/>
          <w:b/>
          <w:i/>
          <w:szCs w:val="21"/>
        </w:rPr>
        <w:t>R</w:t>
      </w:r>
      <w:r w:rsidRPr="00B5000F">
        <w:rPr>
          <w:rFonts w:ascii="Times New Roman" w:eastAsia="宋体" w:hAnsi="Times New Roman" w:cs="Times New Roman" w:hint="eastAsia"/>
          <w:b/>
          <w:szCs w:val="21"/>
          <w:vertAlign w:val="subscript"/>
        </w:rPr>
        <w:t>C</w:t>
      </w:r>
      <w:r w:rsidRPr="00B5000F">
        <w:rPr>
          <w:rFonts w:ascii="Times New Roman" w:eastAsia="宋体" w:hAnsi="Times New Roman" w:cs="Times New Roman" w:hint="eastAsia"/>
          <w:b/>
          <w:szCs w:val="21"/>
        </w:rPr>
        <w:t>对信号放大的影响</w:t>
      </w:r>
      <w:r>
        <w:rPr>
          <w:rFonts w:ascii="Times New Roman" w:eastAsia="宋体" w:hAnsi="Times New Roman" w:cs="Times New Roman" w:hint="eastAsia"/>
          <w:b/>
          <w:szCs w:val="21"/>
        </w:rPr>
        <w:t>（仿真）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"/>
        <w:gridCol w:w="831"/>
        <w:gridCol w:w="1096"/>
        <w:gridCol w:w="1422"/>
        <w:gridCol w:w="1085"/>
        <w:gridCol w:w="1094"/>
      </w:tblGrid>
      <w:tr w:rsidR="0030579B" w14:paraId="6AEA8D9A" w14:textId="77777777" w:rsidTr="008B730A">
        <w:trPr>
          <w:trHeight w:val="454"/>
          <w:jc w:val="center"/>
        </w:trPr>
        <w:tc>
          <w:tcPr>
            <w:tcW w:w="1764" w:type="dxa"/>
            <w:gridSpan w:val="2"/>
            <w:shd w:val="clear" w:color="auto" w:fill="FFFFFF"/>
            <w:vAlign w:val="center"/>
          </w:tcPr>
          <w:p w14:paraId="6B795916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给定参数</w:t>
            </w:r>
          </w:p>
        </w:tc>
        <w:tc>
          <w:tcPr>
            <w:tcW w:w="2518" w:type="dxa"/>
            <w:gridSpan w:val="2"/>
            <w:shd w:val="clear" w:color="auto" w:fill="FFFFFF"/>
            <w:vAlign w:val="center"/>
          </w:tcPr>
          <w:p w14:paraId="295B846C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</w:t>
            </w:r>
          </w:p>
        </w:tc>
        <w:tc>
          <w:tcPr>
            <w:tcW w:w="1085" w:type="dxa"/>
            <w:shd w:val="clear" w:color="auto" w:fill="FFFFFF"/>
            <w:vAlign w:val="center"/>
          </w:tcPr>
          <w:p w14:paraId="36F3FE93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</w:t>
            </w:r>
          </w:p>
        </w:tc>
        <w:tc>
          <w:tcPr>
            <w:tcW w:w="1094" w:type="dxa"/>
            <w:shd w:val="clear" w:color="auto" w:fill="FFFFFF"/>
            <w:vAlign w:val="center"/>
          </w:tcPr>
          <w:p w14:paraId="497A10FD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5F88"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</w:tr>
      <w:tr w:rsidR="0030579B" w14:paraId="17C12877" w14:textId="77777777" w:rsidTr="008B730A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4347490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 w:rsidRPr="00B5000F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20C9639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L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68FE6DB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  <w:lang w:val="zh-CN"/>
              </w:rPr>
              <w:t>V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22" w:type="dxa"/>
            <w:shd w:val="clear" w:color="auto" w:fill="FFFFFF"/>
            <w:vAlign w:val="center"/>
          </w:tcPr>
          <w:p w14:paraId="03C4323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 w:hint="eastAsia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85" w:type="dxa"/>
            <w:shd w:val="clear" w:color="auto" w:fill="FFFFFF"/>
            <w:vAlign w:val="center"/>
          </w:tcPr>
          <w:p w14:paraId="18C64F6E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  <w:tc>
          <w:tcPr>
            <w:tcW w:w="1094" w:type="dxa"/>
            <w:shd w:val="clear" w:color="auto" w:fill="FFFFFF"/>
            <w:vAlign w:val="center"/>
          </w:tcPr>
          <w:p w14:paraId="0AE1E955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</w:tr>
      <w:tr w:rsidR="0030579B" w14:paraId="677B4243" w14:textId="77777777" w:rsidTr="008B730A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683A14C0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5K1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173AFA7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5K1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4CA6A215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2FA4E216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85" w:type="dxa"/>
            <w:shd w:val="clear" w:color="auto" w:fill="FFFFFF"/>
            <w:vAlign w:val="center"/>
          </w:tcPr>
          <w:p w14:paraId="63823364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94" w:type="dxa"/>
            <w:shd w:val="clear" w:color="auto" w:fill="FFFFFF"/>
            <w:vAlign w:val="center"/>
          </w:tcPr>
          <w:p w14:paraId="14FA7586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0579B" w14:paraId="6B9F3847" w14:textId="77777777" w:rsidTr="008B730A">
        <w:trPr>
          <w:trHeight w:val="454"/>
          <w:jc w:val="center"/>
        </w:trPr>
        <w:tc>
          <w:tcPr>
            <w:tcW w:w="933" w:type="dxa"/>
            <w:shd w:val="clear" w:color="auto" w:fill="FFFFFF"/>
            <w:vAlign w:val="center"/>
          </w:tcPr>
          <w:p w14:paraId="7EA9E11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2K</w:t>
            </w:r>
          </w:p>
        </w:tc>
        <w:tc>
          <w:tcPr>
            <w:tcW w:w="831" w:type="dxa"/>
            <w:shd w:val="clear" w:color="auto" w:fill="FFFFFF"/>
            <w:vAlign w:val="center"/>
          </w:tcPr>
          <w:p w14:paraId="562D775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5K1</w:t>
            </w:r>
          </w:p>
        </w:tc>
        <w:tc>
          <w:tcPr>
            <w:tcW w:w="1096" w:type="dxa"/>
            <w:shd w:val="clear" w:color="auto" w:fill="FFFFFF"/>
            <w:vAlign w:val="center"/>
          </w:tcPr>
          <w:p w14:paraId="294816CE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4D9F9A4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85" w:type="dxa"/>
            <w:shd w:val="clear" w:color="auto" w:fill="FFFFFF"/>
            <w:vAlign w:val="center"/>
          </w:tcPr>
          <w:p w14:paraId="7EEE6D88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94" w:type="dxa"/>
            <w:shd w:val="clear" w:color="auto" w:fill="FFFFFF"/>
            <w:vAlign w:val="center"/>
          </w:tcPr>
          <w:p w14:paraId="1BECEF26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63EF3D4" w14:textId="77777777" w:rsidR="0030579B" w:rsidRDefault="0030579B" w:rsidP="0030579B">
      <w:pPr>
        <w:adjustRightInd w:val="0"/>
        <w:snapToGrid w:val="0"/>
        <w:spacing w:line="288" w:lineRule="auto"/>
        <w:ind w:firstLineChars="200" w:firstLine="442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81CE58E" w14:textId="77777777" w:rsidR="0030579B" w:rsidRDefault="0030579B" w:rsidP="0030579B">
      <w:pPr>
        <w:adjustRightInd w:val="0"/>
        <w:snapToGrid w:val="0"/>
        <w:spacing w:line="288" w:lineRule="auto"/>
        <w:ind w:firstLineChars="200" w:firstLine="442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</w:t>
      </w:r>
      <w:r w:rsidRPr="00DA52C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截图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（选择一种电阻参数，截取输入和输出信号波形图）</w:t>
      </w:r>
      <w:r w:rsidRPr="00DA52C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：</w:t>
      </w:r>
    </w:p>
    <w:p w14:paraId="1ED79663" w14:textId="77777777" w:rsidR="0030579B" w:rsidRDefault="0030579B" w:rsidP="0030579B">
      <w:pPr>
        <w:adjustRightInd w:val="0"/>
        <w:snapToGrid w:val="0"/>
        <w:spacing w:line="288" w:lineRule="auto"/>
        <w:ind w:firstLineChars="200" w:firstLine="442"/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</w:pPr>
    </w:p>
    <w:p w14:paraId="0714E5B7" w14:textId="179F54C0" w:rsidR="00FE13A2" w:rsidRDefault="00FE13A2" w:rsidP="0030579B">
      <w:pPr>
        <w:adjustRightInd w:val="0"/>
        <w:snapToGrid w:val="0"/>
        <w:spacing w:line="288" w:lineRule="auto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）观察输出波形失真【选做】。</w:t>
      </w:r>
    </w:p>
    <w:p w14:paraId="47BD4CFC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将信号发生器调</w:t>
      </w:r>
      <w:r>
        <w:rPr>
          <w:rFonts w:ascii="Times New Roman" w:eastAsia="宋体" w:hAnsi="Times New Roman" w:cs="Times New Roman" w:hint="eastAsia"/>
          <w:szCs w:val="21"/>
        </w:rPr>
        <w:t>为</w:t>
      </w:r>
      <w:r w:rsidRPr="00F83605"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=1KHz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幅值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5mV</w:t>
      </w:r>
      <w:r>
        <w:rPr>
          <w:rFonts w:ascii="Times New Roman" w:eastAsia="宋体" w:hAnsi="Times New Roman" w:cs="Times New Roman" w:hint="eastAsia"/>
          <w:szCs w:val="21"/>
        </w:rPr>
        <w:t>的三角波信号</w:t>
      </w:r>
      <w:r>
        <w:rPr>
          <w:rFonts w:ascii="Times New Roman" w:eastAsia="宋体" w:hAnsi="Times New Roman" w:cs="Times New Roman"/>
          <w:szCs w:val="21"/>
        </w:rPr>
        <w:t>，增大和减小</w:t>
      </w:r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p</w:t>
      </w:r>
      <w:r>
        <w:rPr>
          <w:rFonts w:ascii="Times New Roman" w:eastAsia="宋体" w:hAnsi="Times New Roman" w:cs="Times New Roman"/>
          <w:szCs w:val="21"/>
        </w:rPr>
        <w:t>，观察</w:t>
      </w:r>
      <w:r w:rsidRPr="00B5000F">
        <w:rPr>
          <w:rFonts w:ascii="Times New Roman" w:eastAsia="宋体" w:hAnsi="Times New Roman" w:cs="Times New Roman" w:hint="eastAsia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波形变化，测量并</w:t>
      </w:r>
      <w:r>
        <w:rPr>
          <w:rFonts w:ascii="Times New Roman" w:eastAsia="宋体" w:hAnsi="Times New Roman" w:cs="Times New Roman" w:hint="eastAsia"/>
          <w:szCs w:val="21"/>
        </w:rPr>
        <w:t>将结果填入</w:t>
      </w: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 w:hint="eastAsia"/>
          <w:szCs w:val="21"/>
        </w:rPr>
        <w:t>2-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43F3F88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9751208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注意：若失真观察不明显可增大或减少</w:t>
      </w:r>
      <w:r w:rsidRPr="00B5000F">
        <w:rPr>
          <w:rFonts w:ascii="Times New Roman" w:eastAsia="宋体" w:hAnsi="Times New Roman" w:cs="Times New Roman"/>
          <w:i/>
          <w:szCs w:val="21"/>
          <w:lang w:val="zh-CN"/>
        </w:rPr>
        <w:t>V</w:t>
      </w:r>
      <w:proofErr w:type="spellStart"/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proofErr w:type="spellEnd"/>
      <w:r>
        <w:rPr>
          <w:rFonts w:ascii="Times New Roman" w:eastAsia="宋体" w:hAnsi="Times New Roman" w:cs="Times New Roman"/>
          <w:szCs w:val="21"/>
        </w:rPr>
        <w:t>幅值重测。</w:t>
      </w:r>
    </w:p>
    <w:p w14:paraId="2B419DA4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F49632A" w14:textId="061999E3" w:rsidR="00FE13A2" w:rsidRPr="00B06404" w:rsidRDefault="00FE13A2" w:rsidP="00FE13A2">
      <w:pPr>
        <w:adjustRightInd w:val="0"/>
        <w:snapToGrid w:val="0"/>
        <w:spacing w:line="288" w:lineRule="auto"/>
        <w:ind w:rightChars="310" w:right="651"/>
        <w:jc w:val="right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  <w:lang w:val="zh-CN"/>
        </w:rPr>
        <w:t>表</w:t>
      </w:r>
      <w:r>
        <w:rPr>
          <w:rFonts w:ascii="Times New Roman" w:eastAsia="宋体" w:hAnsi="Times New Roman" w:cs="Times New Roman" w:hint="eastAsia"/>
          <w:b/>
          <w:szCs w:val="21"/>
          <w:lang w:val="zh-CN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典型输出波形情况所对应静态工作点（实测）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Pr="00B5000F">
        <w:rPr>
          <w:rFonts w:ascii="Times New Roman" w:eastAsia="宋体" w:hAnsi="Times New Roman" w:cs="Times New Roman" w:hint="eastAsia"/>
          <w:i/>
          <w:szCs w:val="21"/>
        </w:rPr>
        <w:t>R</w:t>
      </w:r>
      <w:r w:rsidRPr="00B06404"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 w:rsidRPr="00B06404">
        <w:rPr>
          <w:rFonts w:ascii="Times New Roman" w:eastAsia="宋体" w:hAnsi="Times New Roman" w:cs="Times New Roman" w:hint="eastAsia"/>
          <w:szCs w:val="21"/>
        </w:rPr>
        <w:t>=</w:t>
      </w:r>
      <w:r w:rsidRPr="00B06404">
        <w:rPr>
          <w:rFonts w:ascii="Times New Roman" w:eastAsia="宋体" w:hAnsi="Times New Roman" w:cs="Times New Roman"/>
          <w:szCs w:val="21"/>
        </w:rPr>
        <w:t>5</w:t>
      </w:r>
      <w:r w:rsidR="00052B9A" w:rsidRPr="00052B9A">
        <w:rPr>
          <w:rFonts w:ascii="Cambria Math" w:eastAsia="宋体" w:hAnsi="Cambria Math" w:cs="Times New Roman"/>
          <w:i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szCs w:val="21"/>
          </w:rPr>
          <m:t>k</m:t>
        </m:r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Ω</m:t>
        </m:r>
      </m:oMath>
      <w:r w:rsidRPr="00B06404">
        <w:rPr>
          <w:rFonts w:ascii="Times New Roman" w:eastAsia="宋体" w:hAnsi="Times New Roman" w:cs="Times New Roman"/>
          <w:szCs w:val="21"/>
        </w:rPr>
        <w:t xml:space="preserve">  </w:t>
      </w:r>
      <w:r w:rsidRPr="00B5000F">
        <w:rPr>
          <w:rFonts w:ascii="Times New Roman" w:eastAsia="宋体" w:hAnsi="Times New Roman" w:cs="Times New Roman" w:hint="eastAsia"/>
          <w:i/>
          <w:szCs w:val="21"/>
        </w:rPr>
        <w:t>R</w:t>
      </w:r>
      <w:r w:rsidRPr="00B06404">
        <w:rPr>
          <w:rFonts w:ascii="Times New Roman" w:eastAsia="宋体" w:hAnsi="Times New Roman" w:cs="Times New Roman" w:hint="eastAsia"/>
          <w:szCs w:val="21"/>
          <w:vertAlign w:val="subscript"/>
        </w:rPr>
        <w:t>L</w:t>
      </w:r>
      <w:r w:rsidRPr="00B06404">
        <w:rPr>
          <w:rFonts w:ascii="Times New Roman" w:eastAsia="宋体" w:hAnsi="Times New Roman" w:cs="Times New Roman" w:hint="eastAsia"/>
          <w:szCs w:val="21"/>
        </w:rPr>
        <w:t>=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∞</m:t>
        </m:r>
      </m:oMath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040"/>
        <w:gridCol w:w="1040"/>
        <w:gridCol w:w="1040"/>
        <w:gridCol w:w="1886"/>
      </w:tblGrid>
      <w:tr w:rsidR="00FE13A2" w14:paraId="44454FF2" w14:textId="77777777" w:rsidTr="00573E2B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6DF9C8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437FC" w14:textId="77777777" w:rsidR="00FE13A2" w:rsidRPr="008772AF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49F94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AD33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5FF1B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输出波形情况</w:t>
            </w:r>
          </w:p>
          <w:p w14:paraId="13F8A101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（绘图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拍照）</w:t>
            </w:r>
          </w:p>
        </w:tc>
      </w:tr>
      <w:tr w:rsidR="00FE13A2" w14:paraId="63652508" w14:textId="77777777" w:rsidTr="00573E2B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18D3AD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较大（明显失真）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D68BD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281325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734F47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532A8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E13A2" w14:paraId="3976659F" w14:textId="77777777" w:rsidTr="00573E2B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4A811E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合适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（不失真）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8343D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8E7EC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60174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2AC3C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E13A2" w14:paraId="2778C83C" w14:textId="77777777" w:rsidTr="00573E2B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546D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较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（明显失真）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1BD49D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B86673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3F1454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FBD075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122C93A6" w14:textId="77777777" w:rsidR="0030579B" w:rsidRPr="00B06404" w:rsidRDefault="0030579B" w:rsidP="0030579B">
      <w:pPr>
        <w:adjustRightInd w:val="0"/>
        <w:snapToGrid w:val="0"/>
        <w:spacing w:line="288" w:lineRule="auto"/>
        <w:ind w:rightChars="310" w:right="651"/>
        <w:jc w:val="right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  <w:lang w:val="zh-CN"/>
        </w:rPr>
        <w:t>表</w:t>
      </w:r>
      <w:r>
        <w:rPr>
          <w:rFonts w:ascii="Times New Roman" w:eastAsia="宋体" w:hAnsi="Times New Roman" w:cs="Times New Roman" w:hint="eastAsia"/>
          <w:b/>
          <w:szCs w:val="21"/>
          <w:lang w:val="zh-CN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典型输出波形情况所对应静态工作点</w:t>
      </w:r>
      <w:r w:rsidRPr="00E90CF8">
        <w:rPr>
          <w:rFonts w:ascii="Times New Roman" w:eastAsia="宋体" w:hAnsi="Times New Roman" w:cs="Times New Roman" w:hint="eastAsia"/>
          <w:b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szCs w:val="21"/>
        </w:rPr>
        <w:t>仿真</w:t>
      </w:r>
      <w:r w:rsidRPr="00E90CF8">
        <w:rPr>
          <w:rFonts w:ascii="Times New Roman" w:eastAsia="宋体" w:hAnsi="Times New Roman" w:cs="Times New Roman" w:hint="eastAsia"/>
          <w:b/>
          <w:szCs w:val="21"/>
        </w:rPr>
        <w:t>）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Pr="00B5000F">
        <w:rPr>
          <w:rFonts w:ascii="Times New Roman" w:eastAsia="宋体" w:hAnsi="Times New Roman" w:cs="Times New Roman" w:hint="eastAsia"/>
          <w:i/>
          <w:szCs w:val="21"/>
        </w:rPr>
        <w:t>R</w:t>
      </w:r>
      <w:r w:rsidRPr="00B06404"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 w:rsidRPr="00B06404">
        <w:rPr>
          <w:rFonts w:ascii="Times New Roman" w:eastAsia="宋体" w:hAnsi="Times New Roman" w:cs="Times New Roman" w:hint="eastAsia"/>
          <w:szCs w:val="21"/>
        </w:rPr>
        <w:t>=</w:t>
      </w:r>
      <w:r w:rsidRPr="00B06404">
        <w:rPr>
          <w:rFonts w:ascii="Times New Roman" w:eastAsia="宋体" w:hAnsi="Times New Roman" w:cs="Times New Roman"/>
          <w:szCs w:val="21"/>
        </w:rPr>
        <w:t>5</w:t>
      </w:r>
      <w:r w:rsidRPr="00B06404">
        <w:rPr>
          <w:rFonts w:ascii="Times New Roman" w:eastAsia="宋体" w:hAnsi="Times New Roman" w:cs="Times New Roman" w:hint="eastAsia"/>
          <w:szCs w:val="21"/>
        </w:rPr>
        <w:t>K1</w:t>
      </w:r>
      <w:r w:rsidRPr="00B06404">
        <w:rPr>
          <w:rFonts w:ascii="Times New Roman" w:eastAsia="宋体" w:hAnsi="Times New Roman" w:cs="Times New Roman"/>
          <w:szCs w:val="21"/>
        </w:rPr>
        <w:t xml:space="preserve">  </w:t>
      </w:r>
      <w:r w:rsidRPr="00B5000F">
        <w:rPr>
          <w:rFonts w:ascii="Times New Roman" w:eastAsia="宋体" w:hAnsi="Times New Roman" w:cs="Times New Roman" w:hint="eastAsia"/>
          <w:i/>
          <w:szCs w:val="21"/>
        </w:rPr>
        <w:t>R</w:t>
      </w:r>
      <w:r w:rsidRPr="00B06404">
        <w:rPr>
          <w:rFonts w:ascii="Times New Roman" w:eastAsia="宋体" w:hAnsi="Times New Roman" w:cs="Times New Roman" w:hint="eastAsia"/>
          <w:szCs w:val="21"/>
          <w:vertAlign w:val="subscript"/>
        </w:rPr>
        <w:t>L</w:t>
      </w:r>
      <w:r w:rsidRPr="00B06404">
        <w:rPr>
          <w:rFonts w:ascii="Times New Roman" w:eastAsia="宋体" w:hAnsi="Times New Roman" w:cs="Times New Roman" w:hint="eastAsia"/>
          <w:szCs w:val="21"/>
        </w:rPr>
        <w:t>=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∞</m:t>
        </m:r>
      </m:oMath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040"/>
        <w:gridCol w:w="1040"/>
        <w:gridCol w:w="1040"/>
        <w:gridCol w:w="1886"/>
      </w:tblGrid>
      <w:tr w:rsidR="0030579B" w14:paraId="7B3277DF" w14:textId="77777777" w:rsidTr="008B730A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28F40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26E7F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9DE1BF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A2F41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5000F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23CCC5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输出波形情况</w:t>
            </w:r>
          </w:p>
          <w:p w14:paraId="3A737A95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（截图）</w:t>
            </w:r>
          </w:p>
        </w:tc>
      </w:tr>
      <w:tr w:rsidR="0030579B" w14:paraId="7813A585" w14:textId="77777777" w:rsidTr="008B730A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DACBB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较大（明显失真）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48728E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5F654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BD8818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1AF41B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0579B" w14:paraId="39FEAD31" w14:textId="77777777" w:rsidTr="008B730A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C1C6F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合适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（不失真）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F9ED7C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187108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B52895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2AC73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0579B" w14:paraId="2C3629B8" w14:textId="77777777" w:rsidTr="008B730A">
        <w:trPr>
          <w:trHeight w:val="454"/>
          <w:jc w:val="center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46FC7A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较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（明显失真）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0BFB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6CE6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83A5A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A363BE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1AEECB7" w14:textId="7E7BFAE9" w:rsidR="00502B1F" w:rsidRDefault="006E43DA" w:rsidP="006E43DA">
      <w:pPr>
        <w:adjustRightInd w:val="0"/>
        <w:snapToGrid w:val="0"/>
        <w:spacing w:line="288" w:lineRule="auto"/>
        <w:rPr>
          <w:rFonts w:ascii="Times New Roman" w:eastAsia="宋体" w:hAnsi="Times New Roman" w:cs="Times New Roman" w:hint="eastAsia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ab/>
      </w:r>
    </w:p>
    <w:p w14:paraId="7400676D" w14:textId="35F61AFA" w:rsidR="00FE13A2" w:rsidRPr="004D2136" w:rsidRDefault="00FE13A2" w:rsidP="00FE13A2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/>
          <w:b/>
          <w:szCs w:val="21"/>
        </w:rPr>
        <w:t>4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．测放大器输入</w:t>
      </w:r>
      <w:r>
        <w:rPr>
          <w:rFonts w:ascii="Times New Roman" w:eastAsia="宋体" w:hAnsi="Times New Roman" w:cs="Times New Roman" w:hint="eastAsia"/>
          <w:b/>
          <w:szCs w:val="21"/>
        </w:rPr>
        <w:t>、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输出电阻</w:t>
      </w:r>
    </w:p>
    <w:p w14:paraId="4E8CAAD9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）输入</w:t>
      </w:r>
      <w:r>
        <w:rPr>
          <w:rFonts w:ascii="Times New Roman" w:eastAsia="宋体" w:hAnsi="Times New Roman" w:cs="Times New Roman"/>
          <w:szCs w:val="21"/>
        </w:rPr>
        <w:t>电阻测量</w:t>
      </w:r>
    </w:p>
    <w:p w14:paraId="0583271E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输入电阻测量原理</w:t>
      </w:r>
      <w:r w:rsidRPr="00B5000F">
        <w:rPr>
          <w:rFonts w:ascii="Times New Roman" w:eastAsia="宋体" w:hAnsi="Times New Roman" w:cs="Times New Roman" w:hint="eastAsia"/>
          <w:szCs w:val="21"/>
        </w:rPr>
        <w:t>如图</w:t>
      </w:r>
      <w:r>
        <w:rPr>
          <w:rFonts w:ascii="Times New Roman" w:eastAsia="宋体" w:hAnsi="Times New Roman" w:cs="Times New Roman" w:hint="eastAsia"/>
          <w:szCs w:val="21"/>
        </w:rPr>
        <w:t>10</w:t>
      </w:r>
      <w:r>
        <w:rPr>
          <w:rFonts w:ascii="Times New Roman" w:eastAsia="宋体" w:hAnsi="Times New Roman" w:cs="Times New Roman" w:hint="eastAsia"/>
          <w:szCs w:val="21"/>
        </w:rPr>
        <w:t>所示。具体地，在图</w:t>
      </w:r>
      <w:r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的单级放大电路中保持</w:t>
      </w:r>
      <w:r w:rsidRPr="00F83605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=2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2V</w:t>
      </w:r>
      <w:r>
        <w:rPr>
          <w:rFonts w:ascii="Times New Roman" w:eastAsia="宋体" w:hAnsi="Times New Roman" w:cs="Times New Roman" w:hint="eastAsia"/>
          <w:szCs w:val="21"/>
        </w:rPr>
        <w:t>，断开</w:t>
      </w:r>
      <w:r>
        <w:rPr>
          <w:rFonts w:ascii="Times New Roman" w:eastAsia="宋体" w:hAnsi="Times New Roman" w:cs="Times New Roman" w:hint="eastAsia"/>
          <w:szCs w:val="21"/>
        </w:rPr>
        <w:t>R2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51</w:t>
      </w:r>
      <w:r>
        <w:rPr>
          <w:rFonts w:ascii="Times New Roman" w:eastAsia="宋体" w:hAnsi="Times New Roman" w:cs="Times New Roman"/>
          <w:szCs w:val="21"/>
        </w:rPr>
        <w:t>Ω</w:t>
      </w:r>
      <w:r>
        <w:rPr>
          <w:rFonts w:ascii="Times New Roman" w:eastAsia="宋体" w:hAnsi="Times New Roman" w:cs="Times New Roman" w:hint="eastAsia"/>
          <w:szCs w:val="21"/>
        </w:rPr>
        <w:t>）电阻，使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端</w:t>
      </w:r>
      <w:r>
        <w:rPr>
          <w:rFonts w:ascii="Times New Roman" w:eastAsia="宋体" w:hAnsi="Times New Roman" w:cs="Times New Roman" w:hint="eastAsia"/>
          <w:szCs w:val="21"/>
        </w:rPr>
        <w:t>只</w:t>
      </w:r>
      <w:r>
        <w:rPr>
          <w:rFonts w:ascii="Times New Roman" w:eastAsia="宋体" w:hAnsi="Times New Roman" w:cs="Times New Roman"/>
          <w:szCs w:val="21"/>
        </w:rPr>
        <w:t>串接</w:t>
      </w:r>
      <w:proofErr w:type="gramEnd"/>
      <w:r>
        <w:rPr>
          <w:rFonts w:ascii="Times New Roman" w:eastAsia="宋体" w:hAnsi="Times New Roman" w:cs="Times New Roman"/>
          <w:szCs w:val="21"/>
        </w:rPr>
        <w:t>一个</w:t>
      </w:r>
      <w:r>
        <w:rPr>
          <w:rFonts w:ascii="Times New Roman" w:eastAsia="宋体" w:hAnsi="Times New Roman" w:cs="Times New Roman"/>
          <w:szCs w:val="21"/>
        </w:rPr>
        <w:t>5K1</w:t>
      </w:r>
      <w:r>
        <w:rPr>
          <w:rFonts w:ascii="Times New Roman" w:eastAsia="宋体" w:hAnsi="Times New Roman" w:cs="Times New Roman"/>
          <w:szCs w:val="21"/>
        </w:rPr>
        <w:t>电阻</w:t>
      </w:r>
      <w:r>
        <w:rPr>
          <w:rFonts w:ascii="Times New Roman" w:eastAsia="宋体" w:hAnsi="Times New Roman" w:cs="Times New Roman" w:hint="eastAsia"/>
          <w:szCs w:val="21"/>
        </w:rPr>
        <w:t>，然后用毫伏表监控</w:t>
      </w:r>
      <w:r w:rsidRPr="00B5000F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 w:hint="eastAsia"/>
          <w:szCs w:val="21"/>
        </w:rPr>
        <w:t>，通过调节输入正弦波</w:t>
      </w:r>
      <w:r w:rsidRPr="00B5000F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r>
        <w:rPr>
          <w:rFonts w:ascii="Times New Roman" w:eastAsia="宋体" w:hAnsi="Times New Roman" w:cs="Times New Roman" w:hint="eastAsia"/>
          <w:szCs w:val="21"/>
        </w:rPr>
        <w:t>幅度（注意</w:t>
      </w:r>
      <w:r w:rsidRPr="00B5000F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r w:rsidRPr="00C67E74">
        <w:rPr>
          <w:rFonts w:ascii="Times New Roman" w:eastAsia="宋体" w:hAnsi="Times New Roman" w:cs="Times New Roman" w:hint="eastAsia"/>
          <w:szCs w:val="21"/>
        </w:rPr>
        <w:t>有效值大致在</w:t>
      </w:r>
      <w:r>
        <w:rPr>
          <w:rFonts w:ascii="Times New Roman" w:eastAsia="宋体" w:hAnsi="Times New Roman" w:cs="Times New Roman" w:hint="eastAsia"/>
          <w:szCs w:val="21"/>
        </w:rPr>
        <w:t>10</w:t>
      </w:r>
      <w:r>
        <w:rPr>
          <w:rFonts w:ascii="Times New Roman" w:eastAsia="宋体" w:hAnsi="Times New Roman" w:cs="Times New Roman" w:hint="eastAsia"/>
          <w:szCs w:val="21"/>
        </w:rPr>
        <w:t>～</w:t>
      </w:r>
      <w:r>
        <w:rPr>
          <w:rFonts w:ascii="Times New Roman" w:eastAsia="宋体" w:hAnsi="Times New Roman" w:cs="Times New Roman" w:hint="eastAsia"/>
          <w:szCs w:val="21"/>
        </w:rPr>
        <w:t>20mV</w:t>
      </w:r>
      <w:r>
        <w:rPr>
          <w:rFonts w:ascii="Times New Roman" w:eastAsia="宋体" w:hAnsi="Times New Roman" w:cs="Times New Roman" w:hint="eastAsia"/>
          <w:szCs w:val="21"/>
        </w:rPr>
        <w:t>间）使</w:t>
      </w:r>
      <w:r w:rsidRPr="00B5000F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 w:hint="eastAsia"/>
          <w:szCs w:val="21"/>
        </w:rPr>
        <w:t>有效值接近</w:t>
      </w:r>
      <w:r>
        <w:rPr>
          <w:rFonts w:ascii="Times New Roman" w:eastAsia="宋体" w:hAnsi="Times New Roman" w:cs="Times New Roman" w:hint="eastAsia"/>
          <w:szCs w:val="21"/>
        </w:rPr>
        <w:t>5mV</w:t>
      </w:r>
      <w:r>
        <w:rPr>
          <w:rFonts w:ascii="Times New Roman" w:eastAsia="宋体" w:hAnsi="Times New Roman" w:cs="Times New Roman" w:hint="eastAsia"/>
          <w:szCs w:val="21"/>
        </w:rPr>
        <w:t>，测量此时</w:t>
      </w:r>
      <w:r w:rsidRPr="00B5000F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r>
        <w:rPr>
          <w:rFonts w:ascii="Times New Roman" w:eastAsia="宋体" w:hAnsi="Times New Roman" w:cs="Times New Roman" w:hint="eastAsia"/>
          <w:szCs w:val="21"/>
        </w:rPr>
        <w:t>和</w:t>
      </w:r>
      <w:r w:rsidRPr="00B5000F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即可计算</w:t>
      </w:r>
      <w:proofErr w:type="spellStart"/>
      <w:r w:rsidRPr="00B5000F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proofErr w:type="spellEnd"/>
      <w:r>
        <w:rPr>
          <w:rFonts w:ascii="Times New Roman" w:eastAsia="宋体" w:hAnsi="Times New Roman" w:cs="Times New Roman"/>
          <w:szCs w:val="21"/>
        </w:rPr>
        <w:t>。</w:t>
      </w:r>
    </w:p>
    <w:p w14:paraId="13806D0A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0E3C285" w14:textId="77777777" w:rsidR="00FE13A2" w:rsidRPr="00DD01C4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CAA3065" w14:textId="77777777" w:rsidR="00FE13A2" w:rsidRDefault="00FE13A2" w:rsidP="00FE13A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E37DB3">
        <w:rPr>
          <w:noProof/>
        </w:rPr>
        <w:drawing>
          <wp:inline distT="0" distB="0" distL="0" distR="0" wp14:anchorId="60F3BD86" wp14:editId="01BAA8C2">
            <wp:extent cx="2305685" cy="1320165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88DB" w14:textId="77777777" w:rsidR="00FE13A2" w:rsidRDefault="00000000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79004B91">
          <v:shape id="_x0000_s2052" type="#_x0000_t202" style="position:absolute;left:0;text-align:left;margin-left:158.2pt;margin-top:2.25pt;width:107.9pt;height:27.2pt;z-index:251657216;visibility:visible;mso-width-relative:margin;mso-height-relative:margin" stroked="f">
            <v:textbox>
              <w:txbxContent>
                <w:p w14:paraId="467D6F41" w14:textId="77777777" w:rsidR="00FE13A2" w:rsidRPr="004D2136" w:rsidRDefault="00FE13A2" w:rsidP="00FE13A2">
                  <w:pPr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>10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>输入电阻测量</w:t>
                  </w:r>
                </w:p>
              </w:txbxContent>
            </v:textbox>
          </v:shape>
        </w:pict>
      </w:r>
    </w:p>
    <w:p w14:paraId="7701FE44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2846633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C5170CB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输出电阻测量</w:t>
      </w:r>
    </w:p>
    <w:p w14:paraId="6B60F369" w14:textId="77777777" w:rsidR="00FE13A2" w:rsidRDefault="00000000" w:rsidP="00FE13A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1B5FEE31">
          <v:shape id="_x0000_s2053" type="#_x0000_t202" style="position:absolute;left:0;text-align:left;margin-left:162.55pt;margin-top:105.3pt;width:102.1pt;height:24.95pt;z-index:251658240;visibility:visible;mso-width-relative:margin;mso-height-relative:margin" stroked="f">
            <v:textbox>
              <w:txbxContent>
                <w:p w14:paraId="10F59846" w14:textId="77777777" w:rsidR="00FE13A2" w:rsidRPr="004D2136" w:rsidRDefault="00FE13A2" w:rsidP="00FE13A2">
                  <w:pPr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>
                    <w:rPr>
                      <w:rFonts w:ascii="Times New Roman" w:hAnsi="Times New Roman" w:cs="Times New Roman" w:hint="eastAsia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>输出电阻测量</w:t>
                  </w:r>
                </w:p>
              </w:txbxContent>
            </v:textbox>
          </v:shape>
        </w:pict>
      </w:r>
      <w:r w:rsidR="00FE13A2" w:rsidRPr="00E37DB3">
        <w:rPr>
          <w:noProof/>
        </w:rPr>
        <w:drawing>
          <wp:inline distT="0" distB="0" distL="0" distR="0" wp14:anchorId="70E8BD3E" wp14:editId="2BB0D828">
            <wp:extent cx="2082615" cy="1359673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733" cy="135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F0EB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5351EE4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1EF0186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测量原理</w:t>
      </w:r>
      <w:r w:rsidRPr="00B5000F">
        <w:rPr>
          <w:rFonts w:ascii="Times New Roman" w:eastAsia="宋体" w:hAnsi="Times New Roman" w:cs="Times New Roman" w:hint="eastAsia"/>
          <w:szCs w:val="21"/>
        </w:rPr>
        <w:t>如图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所示。具体地，在图</w:t>
      </w:r>
      <w:r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的单级放大电路中保持</w:t>
      </w:r>
      <w:r w:rsidRPr="00F83605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=2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2V</w:t>
      </w:r>
      <w:r>
        <w:rPr>
          <w:rFonts w:ascii="Times New Roman" w:eastAsia="宋体" w:hAnsi="Times New Roman" w:cs="Times New Roman" w:hint="eastAsia"/>
          <w:szCs w:val="21"/>
        </w:rPr>
        <w:t>，输入合适幅度的正弦波信号</w:t>
      </w:r>
      <w:r>
        <w:rPr>
          <w:rFonts w:ascii="Times New Roman" w:eastAsia="宋体" w:hAnsi="Times New Roman" w:cs="Times New Roman"/>
          <w:szCs w:val="21"/>
        </w:rPr>
        <w:t>使放大器输出不失真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接</w:t>
      </w:r>
      <w:r>
        <w:rPr>
          <w:rFonts w:ascii="Times New Roman" w:eastAsia="宋体" w:hAnsi="Times New Roman" w:cs="Times New Roman" w:hint="eastAsia"/>
          <w:szCs w:val="21"/>
        </w:rPr>
        <w:t>入</w:t>
      </w:r>
      <w:r>
        <w:rPr>
          <w:rFonts w:ascii="Times New Roman" w:eastAsia="宋体" w:hAnsi="Times New Roman" w:cs="Times New Roman"/>
          <w:szCs w:val="21"/>
        </w:rPr>
        <w:t>示波器</w:t>
      </w:r>
      <w:r>
        <w:rPr>
          <w:rFonts w:ascii="Times New Roman" w:eastAsia="宋体" w:hAnsi="Times New Roman" w:cs="Times New Roman" w:hint="eastAsia"/>
          <w:szCs w:val="21"/>
        </w:rPr>
        <w:t>进行</w:t>
      </w:r>
      <w:r>
        <w:rPr>
          <w:rFonts w:ascii="Times New Roman" w:eastAsia="宋体" w:hAnsi="Times New Roman" w:cs="Times New Roman"/>
          <w:szCs w:val="21"/>
        </w:rPr>
        <w:t>监视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然后</w:t>
      </w:r>
      <w:r>
        <w:rPr>
          <w:rFonts w:ascii="Times New Roman" w:eastAsia="宋体" w:hAnsi="Times New Roman" w:cs="Times New Roman"/>
          <w:szCs w:val="21"/>
        </w:rPr>
        <w:t>测量有负载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在输出端接入</w:t>
      </w:r>
      <w:r>
        <w:rPr>
          <w:rFonts w:ascii="Times New Roman" w:eastAsia="宋体" w:hAnsi="Times New Roman" w:cs="Times New Roman"/>
          <w:szCs w:val="21"/>
        </w:rPr>
        <w:t>5K1</w:t>
      </w:r>
      <w:r>
        <w:rPr>
          <w:rFonts w:ascii="Times New Roman" w:eastAsia="宋体" w:hAnsi="Times New Roman" w:cs="Times New Roman"/>
          <w:szCs w:val="21"/>
        </w:rPr>
        <w:t>电阻作为负载</w:t>
      </w:r>
      <w:r>
        <w:rPr>
          <w:rFonts w:ascii="Times New Roman" w:eastAsia="宋体" w:hAnsi="Times New Roman" w:cs="Times New Roman" w:hint="eastAsia"/>
          <w:szCs w:val="21"/>
        </w:rPr>
        <w:t>电阻</w:t>
      </w:r>
      <w:r w:rsidRPr="0099766D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L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和空载</w:t>
      </w:r>
      <w:r>
        <w:rPr>
          <w:rFonts w:ascii="Times New Roman" w:eastAsia="宋体" w:hAnsi="Times New Roman" w:cs="Times New Roman" w:hint="eastAsia"/>
          <w:szCs w:val="21"/>
        </w:rPr>
        <w:t>（断开</w:t>
      </w:r>
      <w:r>
        <w:rPr>
          <w:rFonts w:ascii="Times New Roman" w:eastAsia="宋体" w:hAnsi="Times New Roman" w:cs="Times New Roman"/>
          <w:szCs w:val="21"/>
        </w:rPr>
        <w:t>负载</w:t>
      </w:r>
      <w:r>
        <w:rPr>
          <w:rFonts w:ascii="Times New Roman" w:eastAsia="宋体" w:hAnsi="Times New Roman" w:cs="Times New Roman" w:hint="eastAsia"/>
          <w:szCs w:val="21"/>
        </w:rPr>
        <w:t>电阻</w:t>
      </w:r>
      <w:r w:rsidRPr="0099766D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L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时的</w:t>
      </w:r>
      <w:r w:rsidRPr="0099766D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即可计算</w:t>
      </w:r>
      <w:r w:rsidRPr="0099766D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91A37D1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将上述测量及计算结果填入表</w:t>
      </w:r>
      <w:r>
        <w:rPr>
          <w:rFonts w:ascii="Times New Roman" w:eastAsia="宋体" w:hAnsi="Times New Roman" w:cs="Times New Roman" w:hint="eastAsia"/>
          <w:szCs w:val="21"/>
        </w:rPr>
        <w:t>2-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中。</w:t>
      </w:r>
    </w:p>
    <w:p w14:paraId="4DDC0100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C1F400F" w14:textId="77777777" w:rsidR="00FE13A2" w:rsidRPr="004D2136" w:rsidRDefault="00FE13A2" w:rsidP="00FE13A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5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输入电阻和输出电阻的测量（实测）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134"/>
      </w:tblGrid>
      <w:tr w:rsidR="00FE13A2" w14:paraId="5280CEBD" w14:textId="77777777" w:rsidTr="00712D9B">
        <w:trPr>
          <w:trHeight w:val="454"/>
          <w:jc w:val="center"/>
        </w:trPr>
        <w:tc>
          <w:tcPr>
            <w:tcW w:w="40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937DF" w14:textId="1188D52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电阻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=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 w:rsidR="0030579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30579B">
              <w:rPr>
                <w:rFonts w:ascii="Times New Roman" w:eastAsia="宋体" w:hAnsi="Times New Roman" w:cs="Times New Roman"/>
                <w:szCs w:val="21"/>
              </w:rPr>
              <w:t>KΩ</w:t>
            </w:r>
          </w:p>
        </w:tc>
        <w:tc>
          <w:tcPr>
            <w:tcW w:w="4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1373B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测输出电阻</w:t>
            </w:r>
          </w:p>
        </w:tc>
      </w:tr>
      <w:tr w:rsidR="00FE13A2" w14:paraId="07E761EF" w14:textId="77777777" w:rsidTr="00712D9B">
        <w:trPr>
          <w:trHeight w:val="454"/>
          <w:jc w:val="center"/>
        </w:trPr>
        <w:tc>
          <w:tcPr>
            <w:tcW w:w="2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880FB0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实测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EA36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实测计算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5FD022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  <w:tc>
          <w:tcPr>
            <w:tcW w:w="2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C06BC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实测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F3EA24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实测计算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A450B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</w:tr>
      <w:tr w:rsidR="00FE13A2" w14:paraId="10C130CA" w14:textId="77777777" w:rsidTr="00573E2B">
        <w:trPr>
          <w:trHeight w:val="454"/>
          <w:jc w:val="center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4C45F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0E5ED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95D09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proofErr w:type="spellStart"/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2F092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3E3C2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  <w:p w14:paraId="20A577B3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L</w:t>
            </w:r>
            <w:r>
              <w:rPr>
                <w:rFonts w:ascii="Times New Roman" w:eastAsia="宋体" w:hAnsi="Times New Roman" w:cs="Times New Roman"/>
                <w:szCs w:val="21"/>
              </w:rPr>
              <w:t>=∞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EDC900" w14:textId="77777777" w:rsidR="00FE13A2" w:rsidRPr="000141EA" w:rsidRDefault="00000000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'</m:t>
                    </m:r>
                  </m:sup>
                </m:sSubSup>
              </m:oMath>
            </m:oMathPara>
          </w:p>
          <w:p w14:paraId="6B44B69A" w14:textId="13125244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L</w:t>
            </w:r>
            <w:r>
              <w:rPr>
                <w:rFonts w:ascii="Times New Roman" w:eastAsia="宋体" w:hAnsi="Times New Roman" w:cs="Times New Roman"/>
                <w:szCs w:val="21"/>
              </w:rPr>
              <w:t>=</w:t>
            </w:r>
            <w:r w:rsidR="00712D9B">
              <w:rPr>
                <w:rFonts w:ascii="Times New Roman" w:eastAsia="宋体" w:hAnsi="Times New Roman" w:cs="Times New Roman" w:hint="eastAsia"/>
                <w:szCs w:val="21"/>
              </w:rPr>
              <w:t>5.1</w:t>
            </w:r>
            <w:r w:rsidR="00712D9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="00712D9B">
              <w:rPr>
                <w:rFonts w:ascii="Times New Roman" w:eastAsia="宋体" w:hAnsi="Times New Roman" w:cs="Times New Roman" w:hint="eastAsia"/>
                <w:szCs w:val="21"/>
              </w:rPr>
              <w:t>k</w:t>
            </w:r>
            <w:r w:rsidR="00712D9B">
              <w:rPr>
                <w:rFonts w:ascii="Times New Roman" w:eastAsia="宋体" w:hAnsi="Times New Roman" w:cs="Times New Roman"/>
                <w:szCs w:val="21"/>
              </w:rPr>
              <w:t>Ω</w:t>
            </w:r>
            <w:proofErr w:type="spellEnd"/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E153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211F7A" w14:textId="77777777" w:rsidR="00FE13A2" w:rsidRDefault="00FE13A2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712D9B" w14:paraId="7A10170A" w14:textId="77777777" w:rsidTr="00573E2B">
        <w:trPr>
          <w:trHeight w:val="454"/>
          <w:jc w:val="center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42B7C6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124A9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383970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079EB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520C5A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B0CCAF" w14:textId="77777777" w:rsidR="00712D9B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A93650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953B48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</w:tr>
      <w:tr w:rsidR="00712D9B" w14:paraId="2D310FA4" w14:textId="77777777" w:rsidTr="00573E2B">
        <w:trPr>
          <w:trHeight w:val="454"/>
          <w:jc w:val="center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6A8399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473524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E4E2A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9981EB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19D3FB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64C8E" w14:textId="77777777" w:rsidR="00712D9B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13AD8B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F56BB0" w14:textId="77777777" w:rsidR="00712D9B" w:rsidRPr="008212FD" w:rsidRDefault="00712D9B" w:rsidP="00573E2B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</w:p>
        </w:tc>
      </w:tr>
    </w:tbl>
    <w:p w14:paraId="20346C84" w14:textId="77777777" w:rsidR="00FE13A2" w:rsidRDefault="00FE13A2" w:rsidP="00FE13A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1DCFE7E" w14:textId="77777777" w:rsidR="0030579B" w:rsidRPr="004D2136" w:rsidRDefault="0030579B" w:rsidP="0030579B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 w:rsidRPr="004D2136">
        <w:rPr>
          <w:rFonts w:ascii="Times New Roman" w:eastAsia="宋体" w:hAnsi="Times New Roman" w:cs="Times New Roman"/>
          <w:b/>
          <w:szCs w:val="21"/>
        </w:rPr>
        <w:t>5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输入电阻和输出电阻的测量</w:t>
      </w:r>
      <w:r w:rsidRPr="008772AF">
        <w:rPr>
          <w:rFonts w:ascii="Times New Roman" w:eastAsia="宋体" w:hAnsi="Times New Roman" w:cs="Times New Roman" w:hint="eastAsia"/>
          <w:b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szCs w:val="21"/>
        </w:rPr>
        <w:t>仿真</w:t>
      </w:r>
      <w:r w:rsidRPr="008772AF">
        <w:rPr>
          <w:rFonts w:ascii="Times New Roman" w:eastAsia="宋体" w:hAnsi="Times New Roman" w:cs="Times New Roman" w:hint="eastAsia"/>
          <w:b/>
          <w:szCs w:val="21"/>
        </w:rPr>
        <w:t>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134"/>
      </w:tblGrid>
      <w:tr w:rsidR="0030579B" w14:paraId="5B09572B" w14:textId="77777777" w:rsidTr="008B730A">
        <w:trPr>
          <w:trHeight w:val="454"/>
          <w:jc w:val="center"/>
        </w:trPr>
        <w:tc>
          <w:tcPr>
            <w:tcW w:w="1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C1578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电阻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=</w:t>
            </w:r>
            <w:r>
              <w:rPr>
                <w:rFonts w:ascii="Times New Roman" w:eastAsia="宋体" w:hAnsi="Times New Roman" w:cs="Times New Roman"/>
                <w:szCs w:val="21"/>
              </w:rPr>
              <w:t>5K1</w:t>
            </w:r>
          </w:p>
        </w:tc>
        <w:tc>
          <w:tcPr>
            <w:tcW w:w="1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707370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测输出电阻</w:t>
            </w:r>
          </w:p>
        </w:tc>
      </w:tr>
      <w:tr w:rsidR="0030579B" w14:paraId="45C60BC9" w14:textId="77777777" w:rsidTr="008B730A">
        <w:trPr>
          <w:trHeight w:val="454"/>
          <w:jc w:val="center"/>
        </w:trPr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61F16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6BBA9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仿真计算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A0190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AA983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75C2E8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仿真计算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32096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理论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估算</w:t>
            </w:r>
          </w:p>
        </w:tc>
      </w:tr>
      <w:tr w:rsidR="0030579B" w14:paraId="32295E5F" w14:textId="77777777" w:rsidTr="008B730A">
        <w:trPr>
          <w:trHeight w:val="454"/>
          <w:jc w:val="center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EEA12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69C65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mV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4A78BA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proofErr w:type="spellStart"/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064D98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i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DB616B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  <w:p w14:paraId="7B34E4E3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L</w:t>
            </w:r>
            <w:r>
              <w:rPr>
                <w:rFonts w:ascii="Times New Roman" w:eastAsia="宋体" w:hAnsi="Times New Roman" w:cs="Times New Roman"/>
                <w:szCs w:val="21"/>
              </w:rPr>
              <w:t>=∞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3DE050" w14:textId="77777777" w:rsidR="0030579B" w:rsidRPr="000141EA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'</m:t>
                    </m:r>
                  </m:sup>
                </m:sSubSup>
              </m:oMath>
            </m:oMathPara>
          </w:p>
          <w:p w14:paraId="5BD32837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L</w:t>
            </w:r>
            <w:r>
              <w:rPr>
                <w:rFonts w:ascii="Times New Roman" w:eastAsia="宋体" w:hAnsi="Times New Roman" w:cs="Times New Roman"/>
                <w:szCs w:val="21"/>
              </w:rPr>
              <w:t>=5K1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BAA6F0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A320AC" w14:textId="77777777" w:rsidR="0030579B" w:rsidRDefault="0030579B" w:rsidP="008B730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12FD">
              <w:rPr>
                <w:rFonts w:ascii="Times New Roman" w:eastAsia="宋体" w:hAnsi="Times New Roman" w:cs="Times New Roman" w:hint="eastAsia"/>
                <w:i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30579B" w14:paraId="48BCB006" w14:textId="77777777" w:rsidTr="008B730A">
        <w:trPr>
          <w:trHeight w:val="454"/>
          <w:jc w:val="center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62DF6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EE3334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EF6AF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BA522C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EF171C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65EB1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B9E1E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DBB70" w14:textId="77777777" w:rsidR="0030579B" w:rsidRDefault="0030579B" w:rsidP="008B730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A77A717" w14:textId="77777777" w:rsidR="006E43DA" w:rsidRDefault="006E43DA" w:rsidP="00FE13A2">
      <w:p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</w:p>
    <w:p w14:paraId="240A1B1A" w14:textId="0F27F060" w:rsidR="006E43DA" w:rsidRDefault="006E43DA" w:rsidP="006E43DA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（第</w:t>
      </w:r>
      <w:r w:rsidR="0030579B">
        <w:rPr>
          <w:rFonts w:ascii="黑体" w:eastAsia="黑体" w:hAnsi="黑体" w:hint="eastAsia"/>
          <w:sz w:val="28"/>
          <w:szCs w:val="28"/>
        </w:rPr>
        <w:t>三</w:t>
      </w:r>
      <w:r>
        <w:rPr>
          <w:rFonts w:ascii="黑体" w:eastAsia="黑体" w:hAnsi="黑体" w:hint="eastAsia"/>
          <w:sz w:val="28"/>
          <w:szCs w:val="28"/>
        </w:rPr>
        <w:t>部分——</w:t>
      </w:r>
      <w:r w:rsidR="0030579B">
        <w:rPr>
          <w:rFonts w:ascii="黑体" w:eastAsia="黑体" w:hAnsi="黑体" w:hint="eastAsia"/>
          <w:sz w:val="28"/>
          <w:szCs w:val="28"/>
        </w:rPr>
        <w:t>负反馈放大器的测试</w:t>
      </w:r>
      <w:r>
        <w:rPr>
          <w:rFonts w:ascii="黑体" w:eastAsia="黑体" w:hAnsi="黑体" w:hint="eastAsia"/>
          <w:sz w:val="28"/>
          <w:szCs w:val="28"/>
        </w:rPr>
        <w:t>）</w:t>
      </w:r>
    </w:p>
    <w:p w14:paraId="52FADEF1" w14:textId="77777777" w:rsidR="006E43DA" w:rsidRPr="005C1476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  <w:t>3</w:t>
      </w:r>
      <w:r>
        <w:rPr>
          <w:rFonts w:ascii="Times New Roman" w:eastAsia="宋体" w:hAnsi="Times New Roman" w:cs="Times New Roman" w:hint="eastAsia"/>
          <w:b/>
          <w:bCs/>
          <w:kern w:val="0"/>
          <w:sz w:val="22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  <w:t>1</w:t>
      </w:r>
      <w:r w:rsidRPr="00A80B2E"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  <w:t>.</w:t>
      </w:r>
      <w:r w:rsidRPr="005C1476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开环和闭环放大倍数的测试</w:t>
      </w:r>
    </w:p>
    <w:p w14:paraId="7D479525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）开环电路</w:t>
      </w:r>
    </w:p>
    <w:p w14:paraId="3E31A53A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（1）</w:t>
      </w:r>
      <w:r>
        <w:rPr>
          <w:rFonts w:ascii="Times New Roman" w:eastAsia="宋体" w:hAnsi="Times New Roman" w:cs="Times New Roman" w:hint="eastAsia"/>
          <w:szCs w:val="21"/>
        </w:rPr>
        <w:t>按图</w:t>
      </w:r>
      <w:r>
        <w:rPr>
          <w:rFonts w:ascii="Times New Roman" w:eastAsia="宋体" w:hAnsi="Times New Roman" w:cs="Times New Roman" w:hint="eastAsia"/>
          <w:szCs w:val="21"/>
        </w:rPr>
        <w:t>12</w:t>
      </w:r>
      <w:r>
        <w:rPr>
          <w:rFonts w:ascii="Times New Roman" w:eastAsia="宋体" w:hAnsi="Times New Roman" w:cs="Times New Roman" w:hint="eastAsia"/>
          <w:szCs w:val="21"/>
        </w:rPr>
        <w:t>接线，反馈信号（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F</w:t>
      </w:r>
      <w:r>
        <w:rPr>
          <w:rFonts w:ascii="Times New Roman" w:eastAsia="宋体" w:hAnsi="Times New Roman" w:cs="Times New Roman" w:hint="eastAsia"/>
          <w:szCs w:val="21"/>
        </w:rPr>
        <w:t>与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）先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不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接入。</w:t>
      </w:r>
    </w:p>
    <w:p w14:paraId="119C746B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（2）</w:t>
      </w:r>
      <w:r>
        <w:rPr>
          <w:rFonts w:ascii="Times New Roman" w:eastAsia="宋体" w:hAnsi="Times New Roman" w:cs="Times New Roman" w:hint="eastAsia"/>
          <w:szCs w:val="21"/>
        </w:rPr>
        <w:t>按表</w:t>
      </w:r>
      <w:r>
        <w:rPr>
          <w:rFonts w:ascii="Times New Roman" w:eastAsia="宋体" w:hAnsi="Times New Roman" w:cs="Times New Roman"/>
          <w:szCs w:val="21"/>
        </w:rPr>
        <w:t>3-1</w:t>
      </w:r>
      <w:r>
        <w:rPr>
          <w:rFonts w:ascii="Times New Roman" w:eastAsia="宋体" w:hAnsi="Times New Roman" w:cs="Times New Roman" w:hint="eastAsia"/>
          <w:szCs w:val="21"/>
        </w:rPr>
        <w:t>要求进行测量并填表。</w:t>
      </w:r>
    </w:p>
    <w:p w14:paraId="3A2AF840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（3）</w:t>
      </w:r>
      <w:r>
        <w:rPr>
          <w:rFonts w:ascii="Times New Roman" w:eastAsia="宋体" w:hAnsi="Times New Roman" w:cs="Times New Roman" w:hint="eastAsia"/>
          <w:szCs w:val="21"/>
        </w:rPr>
        <w:t>根据实测值计算开环放大倍数和输出电阻</w:t>
      </w:r>
      <w:r w:rsidRPr="00551A55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1D827EC0" w14:textId="77777777" w:rsidR="006E43DA" w:rsidRPr="00551A55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2455AE0" w14:textId="77777777" w:rsidR="006E43DA" w:rsidRDefault="006E43DA" w:rsidP="006E43DA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35B728A0" wp14:editId="4E9E596A">
            <wp:extent cx="4039262" cy="2306421"/>
            <wp:effectExtent l="0" t="0" r="0" b="0"/>
            <wp:docPr id="8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715" cy="2320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C1606" w14:textId="77777777" w:rsidR="006E43DA" w:rsidRDefault="006E43DA" w:rsidP="006E43DA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/>
          <w:bCs/>
          <w:kern w:val="0"/>
          <w:sz w:val="18"/>
          <w:szCs w:val="18"/>
        </w:rPr>
      </w:pPr>
      <w:r>
        <w:rPr>
          <w:rFonts w:ascii="Cambria Math" w:eastAsia="宋体" w:hAnsi="Cambria Math" w:cs="Times New Roman" w:hint="eastAsia"/>
          <w:bCs/>
          <w:kern w:val="0"/>
          <w:sz w:val="18"/>
          <w:szCs w:val="18"/>
        </w:rPr>
        <w:lastRenderedPageBreak/>
        <w:t>图</w:t>
      </w:r>
      <w:r>
        <w:rPr>
          <w:rFonts w:ascii="Times New Roman" w:eastAsia="宋体" w:hAnsi="Times New Roman" w:cs="Times New Roman" w:hint="eastAsia"/>
          <w:bCs/>
          <w:kern w:val="0"/>
          <w:sz w:val="18"/>
          <w:szCs w:val="18"/>
        </w:rPr>
        <w:t>12</w:t>
      </w:r>
      <w:r>
        <w:rPr>
          <w:rFonts w:ascii="Times New Roman" w:eastAsia="宋体" w:hAnsi="Times New Roman" w:cs="Times New Roman"/>
          <w:bCs/>
          <w:kern w:val="0"/>
          <w:sz w:val="18"/>
          <w:szCs w:val="18"/>
        </w:rPr>
        <w:t xml:space="preserve"> </w:t>
      </w:r>
      <w:r>
        <w:rPr>
          <w:rFonts w:ascii="Cambria Math" w:eastAsia="宋体" w:hAnsi="Cambria Math" w:cs="Times New Roman"/>
          <w:bCs/>
          <w:kern w:val="0"/>
          <w:sz w:val="18"/>
          <w:szCs w:val="18"/>
        </w:rPr>
        <w:t xml:space="preserve"> </w:t>
      </w:r>
      <w:r>
        <w:rPr>
          <w:rFonts w:ascii="Cambria Math" w:eastAsia="宋体" w:hAnsi="Cambria Math" w:cs="Times New Roman" w:hint="eastAsia"/>
          <w:bCs/>
          <w:kern w:val="0"/>
          <w:sz w:val="18"/>
          <w:szCs w:val="18"/>
        </w:rPr>
        <w:t>负反馈放大电路</w:t>
      </w:r>
    </w:p>
    <w:p w14:paraId="2FA5A512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0BA628F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）闭环电路</w:t>
      </w:r>
    </w:p>
    <w:p w14:paraId="0963B236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（1）</w:t>
      </w:r>
      <w:r>
        <w:rPr>
          <w:rFonts w:ascii="Times New Roman" w:eastAsia="宋体" w:hAnsi="Times New Roman" w:cs="Times New Roman" w:hint="eastAsia"/>
          <w:szCs w:val="21"/>
        </w:rPr>
        <w:t>接入反馈信号（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F</w:t>
      </w:r>
      <w:r>
        <w:rPr>
          <w:rFonts w:ascii="Times New Roman" w:eastAsia="宋体" w:hAnsi="Times New Roman" w:cs="Times New Roman" w:hint="eastAsia"/>
          <w:szCs w:val="21"/>
        </w:rPr>
        <w:t>与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50B8862D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（2）</w:t>
      </w:r>
      <w:r>
        <w:rPr>
          <w:rFonts w:ascii="Times New Roman" w:eastAsia="宋体" w:hAnsi="Times New Roman" w:cs="Times New Roman" w:hint="eastAsia"/>
          <w:szCs w:val="21"/>
        </w:rPr>
        <w:t>按表</w:t>
      </w:r>
      <w:r>
        <w:rPr>
          <w:rFonts w:ascii="Times New Roman" w:eastAsia="宋体" w:hAnsi="Times New Roman" w:cs="Times New Roman" w:hint="eastAsia"/>
          <w:szCs w:val="21"/>
        </w:rPr>
        <w:t>2-6</w:t>
      </w:r>
      <w:r>
        <w:rPr>
          <w:rFonts w:ascii="Times New Roman" w:eastAsia="宋体" w:hAnsi="Times New Roman" w:cs="Times New Roman" w:hint="eastAsia"/>
          <w:szCs w:val="21"/>
        </w:rPr>
        <w:t>要求测量并填表。</w:t>
      </w:r>
    </w:p>
    <w:p w14:paraId="52005968" w14:textId="77777777" w:rsidR="006E43DA" w:rsidRDefault="006E43DA" w:rsidP="006E43D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宋体" w:eastAsia="宋体" w:hAnsi="宋体" w:cs="宋体" w:hint="eastAsia"/>
          <w:szCs w:val="21"/>
        </w:rPr>
        <w:t>（3）</w:t>
      </w:r>
      <w:r>
        <w:rPr>
          <w:rFonts w:ascii="Times New Roman" w:eastAsia="宋体" w:hAnsi="Times New Roman" w:cs="Times New Roman" w:hint="eastAsia"/>
          <w:szCs w:val="21"/>
        </w:rPr>
        <w:t>根据实测值计算闭环放大倍数和输出电阻</w:t>
      </w:r>
      <w:r w:rsidRPr="00551A55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272BFE6" w14:textId="77777777" w:rsidR="006E43DA" w:rsidRPr="00551A55" w:rsidRDefault="006E43DA" w:rsidP="006E43DA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738C195" w14:textId="77777777" w:rsidR="006E43DA" w:rsidRPr="00BA1AD9" w:rsidRDefault="006E43DA" w:rsidP="006E43DA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</w:rPr>
      </w:pPr>
      <w:r w:rsidRPr="00BA1AD9">
        <w:rPr>
          <w:rFonts w:ascii="Cambria Math" w:eastAsia="宋体" w:hAnsi="Cambria Math" w:cs="Times New Roman"/>
          <w:b/>
          <w:bCs/>
          <w:kern w:val="0"/>
          <w:sz w:val="22"/>
        </w:rPr>
        <w:t>表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 w:rsidRPr="008772AF">
        <w:rPr>
          <w:rFonts w:ascii="Times New Roman" w:eastAsia="宋体" w:hAnsi="Times New Roman" w:cs="Times New Roman"/>
          <w:b/>
          <w:bCs/>
          <w:kern w:val="0"/>
          <w:sz w:val="22"/>
        </w:rPr>
        <w:t>-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1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 xml:space="preserve"> </w:t>
      </w:r>
      <w:r w:rsidRPr="005C1476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负反馈放大器开环和闭环放大倍数测试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>（实测）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6E43DA" w:rsidRPr="006974DF" w14:paraId="59EA1783" w14:textId="77777777" w:rsidTr="008B730A">
        <w:trPr>
          <w:trHeight w:val="454"/>
        </w:trPr>
        <w:tc>
          <w:tcPr>
            <w:tcW w:w="1420" w:type="dxa"/>
            <w:vAlign w:val="center"/>
          </w:tcPr>
          <w:p w14:paraId="176741AE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6F4F6DCD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R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L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(Ω)</w:t>
            </w:r>
          </w:p>
        </w:tc>
        <w:tc>
          <w:tcPr>
            <w:tcW w:w="1420" w:type="dxa"/>
            <w:vAlign w:val="center"/>
          </w:tcPr>
          <w:p w14:paraId="55343726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V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i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(mV)</w:t>
            </w:r>
          </w:p>
        </w:tc>
        <w:tc>
          <w:tcPr>
            <w:tcW w:w="1420" w:type="dxa"/>
            <w:vAlign w:val="center"/>
          </w:tcPr>
          <w:p w14:paraId="4F349960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V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0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(mV)</w:t>
            </w:r>
          </w:p>
        </w:tc>
        <w:tc>
          <w:tcPr>
            <w:tcW w:w="1421" w:type="dxa"/>
            <w:vAlign w:val="center"/>
          </w:tcPr>
          <w:p w14:paraId="2FECD948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  <w:vertAlign w:val="subscript"/>
              </w:rPr>
              <w:t>v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</w:t>
            </w:r>
            <w:proofErr w:type="spellStart"/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A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vf</w:t>
            </w:r>
            <w:proofErr w:type="spellEnd"/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)</w:t>
            </w:r>
          </w:p>
        </w:tc>
        <w:tc>
          <w:tcPr>
            <w:tcW w:w="1421" w:type="dxa"/>
            <w:vAlign w:val="center"/>
          </w:tcPr>
          <w:p w14:paraId="2C587E18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551A55">
              <w:rPr>
                <w:rFonts w:ascii="Cambria Math" w:eastAsia="宋体" w:hAnsi="Cambria Math" w:cs="Times New Roman"/>
                <w:bCs/>
                <w:i/>
                <w:kern w:val="0"/>
                <w:szCs w:val="21"/>
              </w:rPr>
              <w:t>r</w:t>
            </w:r>
            <w:r w:rsidRPr="006974DF">
              <w:rPr>
                <w:rFonts w:ascii="Cambria Math" w:eastAsia="宋体" w:hAnsi="Cambria Math" w:cs="Times New Roman"/>
                <w:bCs/>
                <w:kern w:val="0"/>
                <w:szCs w:val="21"/>
                <w:vertAlign w:val="subscript"/>
              </w:rPr>
              <w:t>0</w:t>
            </w:r>
          </w:p>
        </w:tc>
      </w:tr>
      <w:tr w:rsidR="006E43DA" w:rsidRPr="006974DF" w14:paraId="621A0F0C" w14:textId="77777777" w:rsidTr="008B730A">
        <w:trPr>
          <w:trHeight w:val="454"/>
        </w:trPr>
        <w:tc>
          <w:tcPr>
            <w:tcW w:w="1420" w:type="dxa"/>
            <w:vMerge w:val="restart"/>
            <w:vAlign w:val="center"/>
          </w:tcPr>
          <w:p w14:paraId="0494F0A8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6974DF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开环</w:t>
            </w:r>
          </w:p>
        </w:tc>
        <w:tc>
          <w:tcPr>
            <w:tcW w:w="1420" w:type="dxa"/>
            <w:vAlign w:val="center"/>
          </w:tcPr>
          <w:p w14:paraId="60E11E5E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∞</w:t>
            </w:r>
          </w:p>
        </w:tc>
        <w:tc>
          <w:tcPr>
            <w:tcW w:w="1420" w:type="dxa"/>
            <w:vAlign w:val="center"/>
          </w:tcPr>
          <w:p w14:paraId="3756E4F9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1B9B02B8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24C413A7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 w:val="restart"/>
            <w:vAlign w:val="center"/>
          </w:tcPr>
          <w:p w14:paraId="1132BA19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6E43DA" w:rsidRPr="006974DF" w14:paraId="288D3F5F" w14:textId="77777777" w:rsidTr="008B730A">
        <w:trPr>
          <w:trHeight w:val="454"/>
        </w:trPr>
        <w:tc>
          <w:tcPr>
            <w:tcW w:w="1420" w:type="dxa"/>
            <w:vMerge/>
            <w:vAlign w:val="center"/>
          </w:tcPr>
          <w:p w14:paraId="1CC02185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11D29CD9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1K5</w:t>
            </w:r>
          </w:p>
        </w:tc>
        <w:tc>
          <w:tcPr>
            <w:tcW w:w="1420" w:type="dxa"/>
            <w:vAlign w:val="center"/>
          </w:tcPr>
          <w:p w14:paraId="57D7E6C7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10BD581B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4AE9C84B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/>
            <w:vAlign w:val="center"/>
          </w:tcPr>
          <w:p w14:paraId="05B5BFD7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6E43DA" w:rsidRPr="006974DF" w14:paraId="6AD97B3D" w14:textId="77777777" w:rsidTr="008B730A">
        <w:trPr>
          <w:trHeight w:val="454"/>
        </w:trPr>
        <w:tc>
          <w:tcPr>
            <w:tcW w:w="1420" w:type="dxa"/>
            <w:vMerge w:val="restart"/>
            <w:vAlign w:val="center"/>
          </w:tcPr>
          <w:p w14:paraId="4DC4F60E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6974DF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闭环</w:t>
            </w:r>
          </w:p>
        </w:tc>
        <w:tc>
          <w:tcPr>
            <w:tcW w:w="1420" w:type="dxa"/>
            <w:vAlign w:val="center"/>
          </w:tcPr>
          <w:p w14:paraId="1820490F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∞</w:t>
            </w:r>
          </w:p>
        </w:tc>
        <w:tc>
          <w:tcPr>
            <w:tcW w:w="1420" w:type="dxa"/>
            <w:vAlign w:val="center"/>
          </w:tcPr>
          <w:p w14:paraId="299F935A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69E4A16F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031212F1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 w:val="restart"/>
            <w:vAlign w:val="center"/>
          </w:tcPr>
          <w:p w14:paraId="676D6571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6E43DA" w:rsidRPr="006974DF" w14:paraId="4EA66E58" w14:textId="77777777" w:rsidTr="008B730A">
        <w:trPr>
          <w:trHeight w:val="454"/>
        </w:trPr>
        <w:tc>
          <w:tcPr>
            <w:tcW w:w="1420" w:type="dxa"/>
            <w:vMerge/>
          </w:tcPr>
          <w:p w14:paraId="3459C62D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73147F4A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1K5</w:t>
            </w:r>
          </w:p>
        </w:tc>
        <w:tc>
          <w:tcPr>
            <w:tcW w:w="1420" w:type="dxa"/>
            <w:vAlign w:val="center"/>
          </w:tcPr>
          <w:p w14:paraId="74643D01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44854AC5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489247B3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/>
          </w:tcPr>
          <w:p w14:paraId="2ED57997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</w:tbl>
    <w:p w14:paraId="61E413A9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5D3379B" w14:textId="77777777" w:rsidR="006E43DA" w:rsidRPr="00507E1C" w:rsidRDefault="006E43DA" w:rsidP="006E43DA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</w:rPr>
      </w:pPr>
      <w:r w:rsidRPr="00BA1AD9">
        <w:rPr>
          <w:rFonts w:ascii="Cambria Math" w:eastAsia="宋体" w:hAnsi="Cambria Math" w:cs="Times New Roman"/>
          <w:b/>
          <w:bCs/>
          <w:kern w:val="0"/>
          <w:sz w:val="22"/>
        </w:rPr>
        <w:t>表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 w:rsidRPr="008772AF">
        <w:rPr>
          <w:rFonts w:ascii="Times New Roman" w:eastAsia="宋体" w:hAnsi="Times New Roman" w:cs="Times New Roman"/>
          <w:b/>
          <w:bCs/>
          <w:kern w:val="0"/>
          <w:sz w:val="22"/>
        </w:rPr>
        <w:t>-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1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 xml:space="preserve"> </w:t>
      </w:r>
      <w:r w:rsidRPr="005C1476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负反馈放大器开环和闭环放大倍数测试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>（仿真）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6E43DA" w:rsidRPr="006974DF" w14:paraId="04AC97ED" w14:textId="77777777" w:rsidTr="008B730A">
        <w:trPr>
          <w:trHeight w:val="454"/>
        </w:trPr>
        <w:tc>
          <w:tcPr>
            <w:tcW w:w="1420" w:type="dxa"/>
            <w:vAlign w:val="center"/>
          </w:tcPr>
          <w:p w14:paraId="1308D66E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5516F860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R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L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(Ω)</w:t>
            </w:r>
          </w:p>
        </w:tc>
        <w:tc>
          <w:tcPr>
            <w:tcW w:w="1420" w:type="dxa"/>
            <w:vAlign w:val="center"/>
          </w:tcPr>
          <w:p w14:paraId="6D43607A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V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i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(mV)</w:t>
            </w:r>
          </w:p>
        </w:tc>
        <w:tc>
          <w:tcPr>
            <w:tcW w:w="1420" w:type="dxa"/>
            <w:vAlign w:val="center"/>
          </w:tcPr>
          <w:p w14:paraId="4CD90DD9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V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0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(mV)</w:t>
            </w:r>
          </w:p>
        </w:tc>
        <w:tc>
          <w:tcPr>
            <w:tcW w:w="1421" w:type="dxa"/>
            <w:vAlign w:val="center"/>
          </w:tcPr>
          <w:p w14:paraId="3DF51C78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551A55">
              <w:rPr>
                <w:rFonts w:ascii="Times New Roman" w:eastAsia="宋体" w:hAnsi="Times New Roman" w:cs="Times New Roman"/>
                <w:bCs/>
                <w:i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  <w:vertAlign w:val="subscript"/>
              </w:rPr>
              <w:t>v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(</w:t>
            </w:r>
            <w:proofErr w:type="spellStart"/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A</w:t>
            </w: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  <w:vertAlign w:val="subscript"/>
              </w:rPr>
              <w:t>vf</w:t>
            </w:r>
            <w:proofErr w:type="spellEnd"/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)</w:t>
            </w:r>
          </w:p>
        </w:tc>
        <w:tc>
          <w:tcPr>
            <w:tcW w:w="1421" w:type="dxa"/>
            <w:vAlign w:val="center"/>
          </w:tcPr>
          <w:p w14:paraId="7F51EAE0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551A55">
              <w:rPr>
                <w:rFonts w:ascii="Cambria Math" w:eastAsia="宋体" w:hAnsi="Cambria Math" w:cs="Times New Roman"/>
                <w:bCs/>
                <w:i/>
                <w:kern w:val="0"/>
                <w:szCs w:val="21"/>
              </w:rPr>
              <w:t>r</w:t>
            </w:r>
            <w:r w:rsidRPr="006974DF">
              <w:rPr>
                <w:rFonts w:ascii="Cambria Math" w:eastAsia="宋体" w:hAnsi="Cambria Math" w:cs="Times New Roman"/>
                <w:bCs/>
                <w:kern w:val="0"/>
                <w:szCs w:val="21"/>
                <w:vertAlign w:val="subscript"/>
              </w:rPr>
              <w:t>0</w:t>
            </w:r>
          </w:p>
        </w:tc>
      </w:tr>
      <w:tr w:rsidR="006E43DA" w:rsidRPr="006974DF" w14:paraId="79FE076C" w14:textId="77777777" w:rsidTr="008B730A">
        <w:trPr>
          <w:trHeight w:val="454"/>
        </w:trPr>
        <w:tc>
          <w:tcPr>
            <w:tcW w:w="1420" w:type="dxa"/>
            <w:vMerge w:val="restart"/>
            <w:vAlign w:val="center"/>
          </w:tcPr>
          <w:p w14:paraId="6C4D1F02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6974DF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开环</w:t>
            </w:r>
          </w:p>
        </w:tc>
        <w:tc>
          <w:tcPr>
            <w:tcW w:w="1420" w:type="dxa"/>
            <w:vAlign w:val="center"/>
          </w:tcPr>
          <w:p w14:paraId="65AB8D9B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∞</w:t>
            </w:r>
          </w:p>
        </w:tc>
        <w:tc>
          <w:tcPr>
            <w:tcW w:w="1420" w:type="dxa"/>
            <w:vAlign w:val="center"/>
          </w:tcPr>
          <w:p w14:paraId="01645325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00D67222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3DE544F7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 w:val="restart"/>
            <w:vAlign w:val="center"/>
          </w:tcPr>
          <w:p w14:paraId="1F938911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6E43DA" w:rsidRPr="006974DF" w14:paraId="7360592A" w14:textId="77777777" w:rsidTr="008B730A">
        <w:trPr>
          <w:trHeight w:val="454"/>
        </w:trPr>
        <w:tc>
          <w:tcPr>
            <w:tcW w:w="1420" w:type="dxa"/>
            <w:vMerge/>
            <w:vAlign w:val="center"/>
          </w:tcPr>
          <w:p w14:paraId="216FA78F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537BCD06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1K5</w:t>
            </w:r>
          </w:p>
        </w:tc>
        <w:tc>
          <w:tcPr>
            <w:tcW w:w="1420" w:type="dxa"/>
            <w:vAlign w:val="center"/>
          </w:tcPr>
          <w:p w14:paraId="4F75423C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607AD694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6386E359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/>
            <w:vAlign w:val="center"/>
          </w:tcPr>
          <w:p w14:paraId="48CCC9A3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6E43DA" w:rsidRPr="006974DF" w14:paraId="53B29EE5" w14:textId="77777777" w:rsidTr="008B730A">
        <w:trPr>
          <w:trHeight w:val="454"/>
        </w:trPr>
        <w:tc>
          <w:tcPr>
            <w:tcW w:w="1420" w:type="dxa"/>
            <w:vMerge w:val="restart"/>
            <w:vAlign w:val="center"/>
          </w:tcPr>
          <w:p w14:paraId="52499020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  <w:r w:rsidRPr="006974DF">
              <w:rPr>
                <w:rFonts w:ascii="Cambria Math" w:eastAsia="宋体" w:hAnsi="Cambria Math" w:cs="Times New Roman" w:hint="eastAsia"/>
                <w:bCs/>
                <w:kern w:val="0"/>
                <w:szCs w:val="21"/>
              </w:rPr>
              <w:t>闭环</w:t>
            </w:r>
          </w:p>
        </w:tc>
        <w:tc>
          <w:tcPr>
            <w:tcW w:w="1420" w:type="dxa"/>
            <w:vAlign w:val="center"/>
          </w:tcPr>
          <w:p w14:paraId="6B2AFCCE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∞</w:t>
            </w:r>
          </w:p>
        </w:tc>
        <w:tc>
          <w:tcPr>
            <w:tcW w:w="1420" w:type="dxa"/>
            <w:vAlign w:val="center"/>
          </w:tcPr>
          <w:p w14:paraId="6B315B3A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5F85AB97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2614B2DF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 w:val="restart"/>
            <w:vAlign w:val="center"/>
          </w:tcPr>
          <w:p w14:paraId="031EE7E3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  <w:tr w:rsidR="006E43DA" w:rsidRPr="006974DF" w14:paraId="584666B3" w14:textId="77777777" w:rsidTr="008B730A">
        <w:trPr>
          <w:trHeight w:val="454"/>
        </w:trPr>
        <w:tc>
          <w:tcPr>
            <w:tcW w:w="1420" w:type="dxa"/>
            <w:vMerge/>
          </w:tcPr>
          <w:p w14:paraId="06869036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73572A00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1K5</w:t>
            </w:r>
          </w:p>
        </w:tc>
        <w:tc>
          <w:tcPr>
            <w:tcW w:w="1420" w:type="dxa"/>
            <w:vAlign w:val="center"/>
          </w:tcPr>
          <w:p w14:paraId="71F33FA7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8714AD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1BDDDB09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2928BB5E" w14:textId="77777777" w:rsidR="006E43DA" w:rsidRPr="008714AD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1421" w:type="dxa"/>
            <w:vMerge/>
          </w:tcPr>
          <w:p w14:paraId="1AA8C97C" w14:textId="77777777" w:rsidR="006E43DA" w:rsidRPr="006974DF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Cs w:val="21"/>
              </w:rPr>
            </w:pPr>
          </w:p>
        </w:tc>
      </w:tr>
    </w:tbl>
    <w:p w14:paraId="1FDEB3E6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DA85459" w14:textId="77777777" w:rsidR="006E43DA" w:rsidRPr="00DA52C2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BB34C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</w:t>
      </w:r>
      <w:r w:rsidRPr="00DA52C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截图：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（选择开环和闭环各一种情况，截取输入和输出信号波形图）</w:t>
      </w:r>
    </w:p>
    <w:p w14:paraId="7DB8B358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1C52F14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E8041B6" w14:textId="623DFE6F" w:rsidR="006E43DA" w:rsidRDefault="0030579B" w:rsidP="0030579B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</w:p>
    <w:p w14:paraId="47E066AB" w14:textId="06CF856B" w:rsidR="0030579B" w:rsidRPr="00DA52C2" w:rsidRDefault="0030579B" w:rsidP="0030579B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</w:p>
    <w:p w14:paraId="4965CA25" w14:textId="77777777" w:rsidR="006E43DA" w:rsidRPr="005A132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  <w:t>3.2.</w:t>
      </w:r>
      <w:r w:rsidRPr="00A80B2E"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  <w:t xml:space="preserve"> </w:t>
      </w:r>
      <w:r w:rsidRPr="005A132A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负反馈对失真的改善作用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【选做】</w:t>
      </w:r>
    </w:p>
    <w:p w14:paraId="6108BDFD" w14:textId="77777777" w:rsidR="006E43DA" w:rsidRPr="005A132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1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将图</w:t>
      </w:r>
      <w:r>
        <w:rPr>
          <w:rFonts w:ascii="Times New Roman" w:eastAsia="宋体" w:hAnsi="Times New Roman" w:cs="Times New Roman"/>
          <w:bCs/>
          <w:kern w:val="0"/>
          <w:sz w:val="22"/>
          <w:szCs w:val="21"/>
        </w:rPr>
        <w:t>11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电路开环，逐步加大</w:t>
      </w:r>
      <w:r w:rsidRPr="007B2DA8">
        <w:rPr>
          <w:rFonts w:ascii="Cambria Math" w:eastAsia="宋体" w:hAnsi="Cambria Math" w:cs="Times New Roman" w:hint="eastAsia"/>
          <w:bCs/>
          <w:i/>
          <w:kern w:val="0"/>
          <w:sz w:val="22"/>
          <w:szCs w:val="21"/>
        </w:rPr>
        <w:t>V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  <w:vertAlign w:val="subscript"/>
        </w:rPr>
        <w:t>i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的幅度，使输出信号出现失真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(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注意不要过分失真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)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记录输入、输出信号的幅值。</w:t>
      </w:r>
    </w:p>
    <w:p w14:paraId="276D76DE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2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将电路闭环，观察输出情况，并适当增加</w:t>
      </w:r>
      <w:r w:rsidRPr="007B2DA8">
        <w:rPr>
          <w:rFonts w:ascii="Cambria Math" w:eastAsia="宋体" w:hAnsi="Cambria Math" w:cs="Times New Roman"/>
          <w:bCs/>
          <w:i/>
          <w:kern w:val="0"/>
          <w:sz w:val="22"/>
          <w:szCs w:val="21"/>
        </w:rPr>
        <w:t>V</w:t>
      </w:r>
      <w:r w:rsidRPr="005A132A">
        <w:rPr>
          <w:rFonts w:ascii="Cambria Math" w:eastAsia="宋体" w:hAnsi="Cambria Math" w:cs="Times New Roman"/>
          <w:bCs/>
          <w:kern w:val="0"/>
          <w:sz w:val="22"/>
          <w:szCs w:val="21"/>
          <w:vertAlign w:val="subscript"/>
        </w:rPr>
        <w:t>i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幅度，使输出幅度接近开环时失真波形幅度，记录输人、输出信号的幅值。</w:t>
      </w:r>
    </w:p>
    <w:p w14:paraId="2D75E1F7" w14:textId="77777777" w:rsidR="006E43DA" w:rsidRPr="005A132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E6A86DE" w14:textId="77777777" w:rsidR="006E43DA" w:rsidRPr="005A132A" w:rsidRDefault="006E43DA" w:rsidP="006E43DA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5A132A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表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 w:rsidRPr="00A80B2E">
        <w:rPr>
          <w:rFonts w:ascii="Times New Roman" w:eastAsia="宋体" w:hAnsi="Times New Roman" w:cs="Times New Roman"/>
          <w:b/>
          <w:bCs/>
          <w:kern w:val="0"/>
          <w:sz w:val="22"/>
        </w:rPr>
        <w:t>-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2</w:t>
      </w:r>
      <w:r>
        <w:rPr>
          <w:rFonts w:ascii="Times New Roman" w:eastAsia="宋体" w:hAnsi="Times New Roman" w:cs="Times New Roman" w:hint="eastAsia"/>
          <w:b/>
          <w:bCs/>
          <w:kern w:val="0"/>
          <w:sz w:val="22"/>
        </w:rPr>
        <w:t xml:space="preserve"> </w:t>
      </w:r>
      <w:r w:rsidRPr="005A132A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负反馈对失真的改善作用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>（实测）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 xml:space="preserve"> </w:t>
      </w:r>
    </w:p>
    <w:tbl>
      <w:tblPr>
        <w:tblStyle w:val="a8"/>
        <w:tblW w:w="6379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2127"/>
      </w:tblGrid>
      <w:tr w:rsidR="006E43DA" w:rsidRPr="005A132A" w14:paraId="5595BB96" w14:textId="77777777" w:rsidTr="008B730A">
        <w:trPr>
          <w:trHeight w:val="454"/>
        </w:trPr>
        <w:tc>
          <w:tcPr>
            <w:tcW w:w="2126" w:type="dxa"/>
            <w:vAlign w:val="center"/>
          </w:tcPr>
          <w:p w14:paraId="77C4A6B8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4E3CEA43" w14:textId="77777777" w:rsidR="006E43DA" w:rsidRPr="008B4BD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CF4DF1">
              <w:rPr>
                <w:rFonts w:ascii="Cambria Math" w:eastAsia="宋体" w:hAnsi="Cambria Math" w:cs="Times New Roman" w:hint="eastAsia"/>
                <w:bCs/>
                <w:i/>
                <w:kern w:val="0"/>
                <w:sz w:val="22"/>
                <w:szCs w:val="21"/>
              </w:rPr>
              <w:t>V</w:t>
            </w:r>
            <w:r w:rsidRPr="005A132A"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  <w:vertAlign w:val="subscript"/>
              </w:rPr>
              <w:t>i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</w:rPr>
              <w:t xml:space="preserve"> </w:t>
            </w:r>
            <w:r w:rsidRPr="008B4BDA"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  <w:t>(mV)</w:t>
            </w:r>
          </w:p>
        </w:tc>
        <w:tc>
          <w:tcPr>
            <w:tcW w:w="2127" w:type="dxa"/>
            <w:vAlign w:val="center"/>
          </w:tcPr>
          <w:p w14:paraId="11F3EB47" w14:textId="77777777" w:rsidR="006E43DA" w:rsidRPr="008B4BD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CF4DF1">
              <w:rPr>
                <w:rFonts w:ascii="Cambria Math" w:eastAsia="宋体" w:hAnsi="Cambria Math" w:cs="Times New Roman" w:hint="eastAsia"/>
                <w:bCs/>
                <w:i/>
                <w:kern w:val="0"/>
                <w:sz w:val="22"/>
                <w:szCs w:val="21"/>
              </w:rPr>
              <w:t>V</w:t>
            </w:r>
            <w:r w:rsidRPr="005A132A"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  <w:vertAlign w:val="subscript"/>
              </w:rPr>
              <w:t>0</w:t>
            </w:r>
            <w:r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</w:rPr>
              <w:t xml:space="preserve"> </w:t>
            </w:r>
            <w:r w:rsidRPr="008B4BDA"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  <w:t>(mV)</w:t>
            </w:r>
          </w:p>
        </w:tc>
      </w:tr>
      <w:tr w:rsidR="006E43DA" w:rsidRPr="005A132A" w14:paraId="759F9B4D" w14:textId="77777777" w:rsidTr="008B730A">
        <w:trPr>
          <w:trHeight w:val="454"/>
        </w:trPr>
        <w:tc>
          <w:tcPr>
            <w:tcW w:w="2126" w:type="dxa"/>
            <w:vAlign w:val="center"/>
          </w:tcPr>
          <w:p w14:paraId="6C4A5D8E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5A132A"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</w:rPr>
              <w:t>开环</w:t>
            </w:r>
          </w:p>
        </w:tc>
        <w:tc>
          <w:tcPr>
            <w:tcW w:w="2126" w:type="dxa"/>
            <w:vAlign w:val="center"/>
          </w:tcPr>
          <w:p w14:paraId="7BF3F849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  <w:tc>
          <w:tcPr>
            <w:tcW w:w="2127" w:type="dxa"/>
            <w:vAlign w:val="center"/>
          </w:tcPr>
          <w:p w14:paraId="5988F158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</w:tr>
      <w:tr w:rsidR="006E43DA" w:rsidRPr="005A132A" w14:paraId="70EB049D" w14:textId="77777777" w:rsidTr="008B730A">
        <w:trPr>
          <w:trHeight w:val="454"/>
        </w:trPr>
        <w:tc>
          <w:tcPr>
            <w:tcW w:w="2126" w:type="dxa"/>
            <w:vAlign w:val="center"/>
          </w:tcPr>
          <w:p w14:paraId="0715CD1E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5A132A"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</w:rPr>
              <w:t>闭环</w:t>
            </w:r>
          </w:p>
        </w:tc>
        <w:tc>
          <w:tcPr>
            <w:tcW w:w="2126" w:type="dxa"/>
            <w:vAlign w:val="center"/>
          </w:tcPr>
          <w:p w14:paraId="6A6A99FD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  <w:tc>
          <w:tcPr>
            <w:tcW w:w="2127" w:type="dxa"/>
            <w:vAlign w:val="center"/>
          </w:tcPr>
          <w:p w14:paraId="16A2718E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</w:tr>
    </w:tbl>
    <w:p w14:paraId="031CE570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69AAA78" w14:textId="77777777" w:rsidR="006E43DA" w:rsidRPr="00BB34C2" w:rsidRDefault="006E43DA" w:rsidP="006E43DA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</w:rPr>
      </w:pPr>
      <w:r w:rsidRPr="005A132A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lastRenderedPageBreak/>
        <w:t>表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 w:rsidRPr="00A80B2E">
        <w:rPr>
          <w:rFonts w:ascii="Times New Roman" w:eastAsia="宋体" w:hAnsi="Times New Roman" w:cs="Times New Roman"/>
          <w:b/>
          <w:bCs/>
          <w:kern w:val="0"/>
          <w:sz w:val="22"/>
        </w:rPr>
        <w:t>-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2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 xml:space="preserve"> </w:t>
      </w:r>
      <w:r w:rsidRPr="005A132A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负反馈对失真的改善作用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>（仿真）</w:t>
      </w:r>
    </w:p>
    <w:tbl>
      <w:tblPr>
        <w:tblStyle w:val="a8"/>
        <w:tblW w:w="6379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2127"/>
      </w:tblGrid>
      <w:tr w:rsidR="006E43DA" w:rsidRPr="005A132A" w14:paraId="2C9625B1" w14:textId="77777777" w:rsidTr="008B730A">
        <w:trPr>
          <w:trHeight w:val="454"/>
        </w:trPr>
        <w:tc>
          <w:tcPr>
            <w:tcW w:w="2126" w:type="dxa"/>
            <w:vAlign w:val="center"/>
          </w:tcPr>
          <w:p w14:paraId="768A7A96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398DB7C8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CF4DF1">
              <w:rPr>
                <w:rFonts w:ascii="Cambria Math" w:eastAsia="宋体" w:hAnsi="Cambria Math" w:cs="Times New Roman"/>
                <w:bCs/>
                <w:i/>
                <w:kern w:val="0"/>
                <w:sz w:val="22"/>
                <w:szCs w:val="21"/>
              </w:rPr>
              <w:t>V</w:t>
            </w:r>
            <w:r w:rsidRPr="008B4BDA"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  <w:vertAlign w:val="subscript"/>
              </w:rPr>
              <w:t>i</w:t>
            </w:r>
            <w:r w:rsidRPr="008B4BDA"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  <w:t xml:space="preserve"> (mV)</w:t>
            </w:r>
          </w:p>
        </w:tc>
        <w:tc>
          <w:tcPr>
            <w:tcW w:w="2127" w:type="dxa"/>
            <w:vAlign w:val="center"/>
          </w:tcPr>
          <w:p w14:paraId="0CD0428F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CF4DF1">
              <w:rPr>
                <w:rFonts w:ascii="Cambria Math" w:eastAsia="宋体" w:hAnsi="Cambria Math" w:cs="Times New Roman"/>
                <w:bCs/>
                <w:i/>
                <w:kern w:val="0"/>
                <w:sz w:val="22"/>
                <w:szCs w:val="21"/>
              </w:rPr>
              <w:t>V</w:t>
            </w:r>
            <w:r w:rsidRPr="008B4BDA"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  <w:vertAlign w:val="subscript"/>
              </w:rPr>
              <w:t>0</w:t>
            </w:r>
            <w:r w:rsidRPr="008B4BDA"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  <w:t xml:space="preserve"> (mV)</w:t>
            </w:r>
          </w:p>
        </w:tc>
      </w:tr>
      <w:tr w:rsidR="006E43DA" w:rsidRPr="005A132A" w14:paraId="541CCF3D" w14:textId="77777777" w:rsidTr="008B730A">
        <w:trPr>
          <w:trHeight w:val="454"/>
        </w:trPr>
        <w:tc>
          <w:tcPr>
            <w:tcW w:w="2126" w:type="dxa"/>
            <w:vAlign w:val="center"/>
          </w:tcPr>
          <w:p w14:paraId="1730C48E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5A132A"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</w:rPr>
              <w:t>开环</w:t>
            </w:r>
          </w:p>
        </w:tc>
        <w:tc>
          <w:tcPr>
            <w:tcW w:w="2126" w:type="dxa"/>
            <w:vAlign w:val="center"/>
          </w:tcPr>
          <w:p w14:paraId="44F1397A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  <w:tc>
          <w:tcPr>
            <w:tcW w:w="2127" w:type="dxa"/>
            <w:vAlign w:val="center"/>
          </w:tcPr>
          <w:p w14:paraId="7536D881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</w:tr>
      <w:tr w:rsidR="006E43DA" w:rsidRPr="005A132A" w14:paraId="6537B618" w14:textId="77777777" w:rsidTr="008B730A">
        <w:trPr>
          <w:trHeight w:val="454"/>
        </w:trPr>
        <w:tc>
          <w:tcPr>
            <w:tcW w:w="2126" w:type="dxa"/>
            <w:vAlign w:val="center"/>
          </w:tcPr>
          <w:p w14:paraId="70473318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  <w:r w:rsidRPr="005A132A">
              <w:rPr>
                <w:rFonts w:ascii="Cambria Math" w:eastAsia="宋体" w:hAnsi="Cambria Math" w:cs="Times New Roman" w:hint="eastAsia"/>
                <w:bCs/>
                <w:kern w:val="0"/>
                <w:sz w:val="22"/>
                <w:szCs w:val="21"/>
              </w:rPr>
              <w:t>闭环</w:t>
            </w:r>
          </w:p>
        </w:tc>
        <w:tc>
          <w:tcPr>
            <w:tcW w:w="2126" w:type="dxa"/>
            <w:vAlign w:val="center"/>
          </w:tcPr>
          <w:p w14:paraId="76801B0C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  <w:tc>
          <w:tcPr>
            <w:tcW w:w="2127" w:type="dxa"/>
            <w:vAlign w:val="center"/>
          </w:tcPr>
          <w:p w14:paraId="2B9A9AF7" w14:textId="77777777" w:rsidR="006E43DA" w:rsidRPr="005A132A" w:rsidRDefault="006E43DA" w:rsidP="008B730A"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34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  <w:szCs w:val="21"/>
              </w:rPr>
            </w:pPr>
          </w:p>
        </w:tc>
      </w:tr>
    </w:tbl>
    <w:p w14:paraId="255191AF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54EADAE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669D482" w14:textId="77777777" w:rsidR="006E43DA" w:rsidRPr="005A132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3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若</w:t>
      </w:r>
      <w:r w:rsidRPr="00CF4DF1">
        <w:rPr>
          <w:rFonts w:ascii="Cambria Math" w:eastAsia="宋体" w:hAnsi="Cambria Math" w:cs="Times New Roman" w:hint="eastAsia"/>
          <w:bCs/>
          <w:i/>
          <w:kern w:val="0"/>
          <w:sz w:val="22"/>
          <w:szCs w:val="21"/>
        </w:rPr>
        <w:t>R</w:t>
      </w:r>
      <w:r w:rsidRPr="00507E1C">
        <w:rPr>
          <w:rFonts w:ascii="Cambria Math" w:eastAsia="宋体" w:hAnsi="Cambria Math" w:cs="Times New Roman" w:hint="eastAsia"/>
          <w:bCs/>
          <w:kern w:val="0"/>
          <w:sz w:val="22"/>
          <w:szCs w:val="21"/>
          <w:vertAlign w:val="subscript"/>
        </w:rPr>
        <w:t>F</w:t>
      </w:r>
      <w:r w:rsidRPr="00507E1C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 xml:space="preserve"> 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=</w:t>
      </w: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 xml:space="preserve"> 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3K</w:t>
      </w:r>
      <w:r w:rsidRPr="00507E1C">
        <w:rPr>
          <w:rFonts w:ascii="Times New Roman" w:eastAsia="宋体" w:hAnsi="Times New Roman" w:cs="Times New Roman"/>
          <w:bCs/>
          <w:kern w:val="0"/>
          <w:sz w:val="22"/>
          <w:szCs w:val="21"/>
        </w:rPr>
        <w:t>Ω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不变，但反馈信号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(</w:t>
      </w:r>
      <w:r w:rsidRPr="00CF4DF1">
        <w:rPr>
          <w:rFonts w:ascii="Cambria Math" w:eastAsia="宋体" w:hAnsi="Cambria Math" w:cs="Times New Roman" w:hint="eastAsia"/>
          <w:bCs/>
          <w:i/>
          <w:kern w:val="0"/>
          <w:sz w:val="22"/>
          <w:szCs w:val="21"/>
        </w:rPr>
        <w:t>R</w:t>
      </w:r>
      <w:r w:rsidRPr="00507E1C">
        <w:rPr>
          <w:rFonts w:ascii="Cambria Math" w:eastAsia="宋体" w:hAnsi="Cambria Math" w:cs="Times New Roman" w:hint="eastAsia"/>
          <w:bCs/>
          <w:kern w:val="0"/>
          <w:sz w:val="22"/>
          <w:szCs w:val="21"/>
          <w:vertAlign w:val="subscript"/>
        </w:rPr>
        <w:t>F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与</w:t>
      </w:r>
      <w:r w:rsidRPr="00CF4DF1">
        <w:rPr>
          <w:rFonts w:ascii="Cambria Math" w:eastAsia="宋体" w:hAnsi="Cambria Math" w:cs="Times New Roman" w:hint="eastAsia"/>
          <w:bCs/>
          <w:i/>
          <w:kern w:val="0"/>
          <w:sz w:val="22"/>
          <w:szCs w:val="21"/>
        </w:rPr>
        <w:t>C</w:t>
      </w:r>
      <w:r w:rsidRPr="00507E1C">
        <w:rPr>
          <w:rFonts w:ascii="Cambria Math" w:eastAsia="宋体" w:hAnsi="Cambria Math" w:cs="Times New Roman" w:hint="eastAsia"/>
          <w:bCs/>
          <w:kern w:val="0"/>
          <w:sz w:val="22"/>
          <w:szCs w:val="21"/>
          <w:vertAlign w:val="subscript"/>
        </w:rPr>
        <w:t>F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)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接入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1V1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的基极，会出现什么情况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?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实验验证之。</w:t>
      </w:r>
    </w:p>
    <w:p w14:paraId="550A796F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DE17B0F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E3A98DC" w14:textId="77777777" w:rsidR="006E43DA" w:rsidRPr="005A132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4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5A132A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总结反馈对失真改善的特点。</w:t>
      </w:r>
    </w:p>
    <w:p w14:paraId="4907026B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CF49C30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D8E928A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</w:pPr>
    </w:p>
    <w:p w14:paraId="3F18A4B2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F73108A" w14:textId="77777777" w:rsidR="006E43DA" w:rsidRPr="00447F8D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  <w:t>3.3</w:t>
      </w:r>
      <w:r w:rsidRPr="00A80B2E"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  <w:t>.</w:t>
      </w:r>
      <w:r w:rsidRPr="005C1476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开环和闭环放大倍数</w:t>
      </w:r>
      <w:r w:rsidRPr="00447F8D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频率特性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的测试【选做】</w:t>
      </w:r>
    </w:p>
    <w:p w14:paraId="6C4E49BC" w14:textId="77777777" w:rsidR="006E43DA" w:rsidRPr="006974DF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1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将图</w:t>
      </w:r>
      <w:r>
        <w:rPr>
          <w:rFonts w:ascii="Times New Roman" w:eastAsia="宋体" w:hAnsi="Times New Roman" w:cs="Times New Roman"/>
          <w:bCs/>
          <w:kern w:val="0"/>
          <w:sz w:val="22"/>
          <w:szCs w:val="21"/>
        </w:rPr>
        <w:t>11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电路先开环，选择</w:t>
      </w:r>
      <w:r w:rsidRPr="008772A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适当幅度</w:t>
      </w:r>
      <w:r w:rsidRPr="00CF4DF1">
        <w:rPr>
          <w:rFonts w:ascii="Cambria Math" w:eastAsia="宋体" w:hAnsi="Cambria Math" w:cs="Times New Roman"/>
          <w:bCs/>
          <w:i/>
          <w:kern w:val="0"/>
          <w:sz w:val="22"/>
          <w:szCs w:val="21"/>
        </w:rPr>
        <w:t>V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  <w:vertAlign w:val="subscript"/>
        </w:rPr>
        <w:t>i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（频率为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</w:rPr>
        <w:t>1</w:t>
      </w: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0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</w:rPr>
        <w:t>KHz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），使输出信号在示波器上有满幅正弦波显示。</w:t>
      </w:r>
    </w:p>
    <w:p w14:paraId="126F95B4" w14:textId="77777777" w:rsidR="006E43DA" w:rsidRPr="006974DF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2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保持输入信号幅度不变逐步增加频率，直到波形减小为原来的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</w:rPr>
        <w:t>70%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，此时信号频率即为放大器</w:t>
      </w:r>
      <w:proofErr w:type="spellStart"/>
      <w:r w:rsidRPr="00CF4DF1">
        <w:rPr>
          <w:rFonts w:ascii="Cambria Math" w:eastAsia="宋体" w:hAnsi="Cambria Math" w:cs="Times New Roman"/>
          <w:bCs/>
          <w:i/>
          <w:kern w:val="0"/>
          <w:sz w:val="22"/>
          <w:szCs w:val="21"/>
        </w:rPr>
        <w:t>f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  <w:vertAlign w:val="subscript"/>
        </w:rPr>
        <w:t>H</w:t>
      </w:r>
      <w:proofErr w:type="spellEnd"/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。</w:t>
      </w:r>
    </w:p>
    <w:p w14:paraId="5DCEDD26" w14:textId="77777777" w:rsidR="006E43DA" w:rsidRPr="006974DF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3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条件同上，但逐渐减小频率，测得</w:t>
      </w:r>
      <w:proofErr w:type="spellStart"/>
      <w:r w:rsidRPr="009B1D32">
        <w:rPr>
          <w:rFonts w:ascii="Cambria Math" w:eastAsia="宋体" w:hAnsi="Cambria Math" w:cs="Times New Roman"/>
          <w:bCs/>
          <w:i/>
          <w:kern w:val="0"/>
          <w:sz w:val="22"/>
          <w:szCs w:val="21"/>
        </w:rPr>
        <w:t>f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  <w:vertAlign w:val="subscript"/>
        </w:rPr>
        <w:t>L</w:t>
      </w:r>
      <w:proofErr w:type="spellEnd"/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。</w:t>
      </w:r>
    </w:p>
    <w:p w14:paraId="6406F4F0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A80B2E">
        <w:rPr>
          <w:rFonts w:ascii="Times New Roman" w:eastAsia="宋体" w:hAnsi="Times New Roman" w:cs="Times New Roman"/>
          <w:bCs/>
          <w:kern w:val="0"/>
          <w:sz w:val="22"/>
          <w:szCs w:val="21"/>
        </w:rPr>
        <w:t>4</w:t>
      </w:r>
      <w:r w:rsidRPr="00A80B2E">
        <w:rPr>
          <w:rFonts w:ascii="Times New Roman" w:eastAsia="宋体" w:hAnsi="Times New Roman" w:cs="Times New Roman" w:hint="eastAsia"/>
          <w:bCs/>
          <w:kern w:val="0"/>
          <w:sz w:val="22"/>
          <w:szCs w:val="21"/>
        </w:rPr>
        <w:t>）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将电路闭环，重复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</w:rPr>
        <w:t>1</w:t>
      </w:r>
      <w:r>
        <w:rPr>
          <w:rFonts w:ascii="Cambria Math" w:eastAsia="宋体" w:hAnsi="Cambria Math" w:cs="Times New Roman"/>
          <w:bCs/>
          <w:kern w:val="0"/>
          <w:sz w:val="22"/>
          <w:szCs w:val="21"/>
        </w:rPr>
        <w:t>)</w:t>
      </w:r>
      <w:r w:rsidRPr="006974DF">
        <w:rPr>
          <w:rFonts w:ascii="Cambria Math" w:eastAsia="宋体" w:hAnsi="Cambria Math" w:cs="Times New Roman"/>
          <w:bCs/>
          <w:kern w:val="0"/>
          <w:sz w:val="22"/>
          <w:szCs w:val="21"/>
        </w:rPr>
        <w:t>-3</w:t>
      </w:r>
      <w:r>
        <w:rPr>
          <w:rFonts w:ascii="Cambria Math" w:eastAsia="宋体" w:hAnsi="Cambria Math" w:cs="Times New Roman"/>
          <w:bCs/>
          <w:kern w:val="0"/>
          <w:sz w:val="22"/>
          <w:szCs w:val="21"/>
        </w:rPr>
        <w:t>)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步骤，并将结果填入表</w:t>
      </w:r>
      <w:r>
        <w:rPr>
          <w:rFonts w:ascii="Cambria Math" w:eastAsia="宋体" w:hAnsi="Cambria Math" w:cs="Times New Roman"/>
          <w:bCs/>
          <w:kern w:val="0"/>
          <w:sz w:val="22"/>
          <w:szCs w:val="21"/>
        </w:rPr>
        <w:t>3</w:t>
      </w: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-</w:t>
      </w:r>
      <w:r>
        <w:rPr>
          <w:rFonts w:ascii="Cambria Math" w:eastAsia="宋体" w:hAnsi="Cambria Math" w:cs="Times New Roman"/>
          <w:bCs/>
          <w:kern w:val="0"/>
          <w:sz w:val="22"/>
          <w:szCs w:val="21"/>
        </w:rPr>
        <w:t>3</w:t>
      </w:r>
      <w:r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。</w:t>
      </w:r>
    </w:p>
    <w:p w14:paraId="79EF77DF" w14:textId="77777777" w:rsidR="006E43DA" w:rsidRPr="006974DF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2D69A4C" w14:textId="77777777" w:rsidR="006E43DA" w:rsidRPr="00447F8D" w:rsidRDefault="006E43DA" w:rsidP="006E43DA">
      <w:pPr>
        <w:autoSpaceDE w:val="0"/>
        <w:autoSpaceDN w:val="0"/>
        <w:adjustRightInd w:val="0"/>
        <w:snapToGrid w:val="0"/>
        <w:jc w:val="center"/>
        <w:rPr>
          <w:rFonts w:ascii="Cambria Math" w:eastAsia="宋体" w:hAnsi="Cambria Math" w:cs="Times New Roman"/>
          <w:b/>
          <w:bCs/>
          <w:kern w:val="0"/>
          <w:sz w:val="22"/>
        </w:rPr>
      </w:pPr>
      <w:r w:rsidRPr="00447F8D">
        <w:rPr>
          <w:rFonts w:ascii="Cambria Math" w:eastAsia="宋体" w:hAnsi="Cambria Math" w:cs="Times New Roman" w:hint="eastAsia"/>
          <w:b/>
          <w:bCs/>
          <w:kern w:val="0"/>
          <w:sz w:val="22"/>
        </w:rPr>
        <w:t>表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 w:rsidRPr="008772AF">
        <w:rPr>
          <w:rFonts w:ascii="Times New Roman" w:eastAsia="宋体" w:hAnsi="Times New Roman" w:cs="Times New Roman"/>
          <w:b/>
          <w:bCs/>
          <w:kern w:val="0"/>
          <w:sz w:val="22"/>
        </w:rPr>
        <w:t>-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 xml:space="preserve"> </w:t>
      </w:r>
      <w:r w:rsidRPr="00447F8D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放大器频率特性</w:t>
      </w:r>
      <w:r w:rsidRPr="00BB34C2">
        <w:rPr>
          <w:rFonts w:ascii="Cambria Math" w:eastAsia="宋体" w:hAnsi="Cambria Math" w:cs="Times New Roman" w:hint="eastAsia"/>
          <w:b/>
          <w:bCs/>
          <w:kern w:val="0"/>
          <w:sz w:val="22"/>
        </w:rPr>
        <w:t>（实测）</w:t>
      </w:r>
      <w:r w:rsidRPr="00BB34C2">
        <w:rPr>
          <w:rFonts w:ascii="Cambria Math" w:eastAsia="宋体" w:hAnsi="Cambria Math" w:cs="Times New Roman" w:hint="eastAsia"/>
          <w:b/>
          <w:bCs/>
          <w:kern w:val="0"/>
          <w:sz w:val="22"/>
        </w:rPr>
        <w:t xml:space="preserve"> 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513"/>
        <w:gridCol w:w="2552"/>
      </w:tblGrid>
      <w:tr w:rsidR="006E43DA" w:rsidRPr="006974DF" w14:paraId="1932C8D3" w14:textId="77777777" w:rsidTr="008B730A">
        <w:trPr>
          <w:trHeight w:val="510"/>
          <w:jc w:val="center"/>
        </w:trPr>
        <w:tc>
          <w:tcPr>
            <w:tcW w:w="1598" w:type="dxa"/>
          </w:tcPr>
          <w:p w14:paraId="2DEA5237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  <w:tc>
          <w:tcPr>
            <w:tcW w:w="2513" w:type="dxa"/>
            <w:vAlign w:val="center"/>
          </w:tcPr>
          <w:p w14:paraId="1160E485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proofErr w:type="spellStart"/>
            <w:r w:rsidRPr="009B1D32">
              <w:rPr>
                <w:rFonts w:ascii="Cambria Math" w:eastAsia="宋体" w:hAnsi="Cambria Math" w:cs="Times New Roman"/>
                <w:bCs/>
                <w:i/>
                <w:kern w:val="0"/>
                <w:sz w:val="22"/>
              </w:rPr>
              <w:t>f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  <w:vertAlign w:val="subscript"/>
              </w:rPr>
              <w:t>H</w:t>
            </w:r>
            <w:proofErr w:type="spellEnd"/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 xml:space="preserve"> 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(</w:t>
            </w:r>
            <w:proofErr w:type="spellStart"/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KHz</w:t>
            </w:r>
            <w:proofErr w:type="spellEnd"/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)</w:t>
            </w:r>
          </w:p>
        </w:tc>
        <w:tc>
          <w:tcPr>
            <w:tcW w:w="2552" w:type="dxa"/>
            <w:vAlign w:val="center"/>
          </w:tcPr>
          <w:p w14:paraId="4D2B824E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proofErr w:type="spellStart"/>
            <w:r w:rsidRPr="009B1D32">
              <w:rPr>
                <w:rFonts w:ascii="Cambria Math" w:eastAsia="宋体" w:hAnsi="Cambria Math" w:cs="Times New Roman"/>
                <w:bCs/>
                <w:i/>
                <w:kern w:val="0"/>
                <w:sz w:val="22"/>
              </w:rPr>
              <w:t>f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  <w:vertAlign w:val="subscript"/>
              </w:rPr>
              <w:t>L</w:t>
            </w:r>
            <w:proofErr w:type="spellEnd"/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 xml:space="preserve"> 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(Hz)</w:t>
            </w:r>
          </w:p>
        </w:tc>
      </w:tr>
      <w:tr w:rsidR="006E43DA" w:rsidRPr="006974DF" w14:paraId="0EC8BB51" w14:textId="77777777" w:rsidTr="008B730A">
        <w:trPr>
          <w:trHeight w:val="510"/>
          <w:jc w:val="center"/>
        </w:trPr>
        <w:tc>
          <w:tcPr>
            <w:tcW w:w="1598" w:type="dxa"/>
            <w:vAlign w:val="center"/>
          </w:tcPr>
          <w:p w14:paraId="4C4EFC00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>开环</w:t>
            </w:r>
          </w:p>
        </w:tc>
        <w:tc>
          <w:tcPr>
            <w:tcW w:w="2513" w:type="dxa"/>
          </w:tcPr>
          <w:p w14:paraId="0D26726E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  <w:tc>
          <w:tcPr>
            <w:tcW w:w="2552" w:type="dxa"/>
          </w:tcPr>
          <w:p w14:paraId="1700A50E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</w:tr>
      <w:tr w:rsidR="006E43DA" w:rsidRPr="006974DF" w14:paraId="29A2C458" w14:textId="77777777" w:rsidTr="008B730A">
        <w:trPr>
          <w:trHeight w:val="510"/>
          <w:jc w:val="center"/>
        </w:trPr>
        <w:tc>
          <w:tcPr>
            <w:tcW w:w="1598" w:type="dxa"/>
            <w:vAlign w:val="center"/>
          </w:tcPr>
          <w:p w14:paraId="45C6D2DD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>闭环</w:t>
            </w:r>
          </w:p>
        </w:tc>
        <w:tc>
          <w:tcPr>
            <w:tcW w:w="2513" w:type="dxa"/>
          </w:tcPr>
          <w:p w14:paraId="77944A37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  <w:tc>
          <w:tcPr>
            <w:tcW w:w="2552" w:type="dxa"/>
          </w:tcPr>
          <w:p w14:paraId="0EF00955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</w:tr>
    </w:tbl>
    <w:p w14:paraId="64531BDD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360DA74" w14:textId="77777777" w:rsidR="006E43DA" w:rsidRPr="006974DF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5A986EF" w14:textId="77777777" w:rsidR="006E43DA" w:rsidRPr="00447F8D" w:rsidRDefault="006E43DA" w:rsidP="006E43DA">
      <w:pPr>
        <w:autoSpaceDE w:val="0"/>
        <w:autoSpaceDN w:val="0"/>
        <w:adjustRightInd w:val="0"/>
        <w:snapToGrid w:val="0"/>
        <w:jc w:val="center"/>
        <w:rPr>
          <w:rFonts w:ascii="Cambria Math" w:eastAsia="宋体" w:hAnsi="Cambria Math" w:cs="Times New Roman"/>
          <w:b/>
          <w:bCs/>
          <w:kern w:val="0"/>
          <w:sz w:val="22"/>
        </w:rPr>
      </w:pPr>
      <w:r w:rsidRPr="00447F8D">
        <w:rPr>
          <w:rFonts w:ascii="Cambria Math" w:eastAsia="宋体" w:hAnsi="Cambria Math" w:cs="Times New Roman" w:hint="eastAsia"/>
          <w:b/>
          <w:bCs/>
          <w:kern w:val="0"/>
          <w:sz w:val="22"/>
        </w:rPr>
        <w:t>表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 w:rsidRPr="008772AF">
        <w:rPr>
          <w:rFonts w:ascii="Times New Roman" w:eastAsia="宋体" w:hAnsi="Times New Roman" w:cs="Times New Roman"/>
          <w:b/>
          <w:bCs/>
          <w:kern w:val="0"/>
          <w:sz w:val="22"/>
        </w:rPr>
        <w:t>-</w:t>
      </w:r>
      <w:r>
        <w:rPr>
          <w:rFonts w:ascii="Times New Roman" w:eastAsia="宋体" w:hAnsi="Times New Roman" w:cs="Times New Roman"/>
          <w:b/>
          <w:bCs/>
          <w:kern w:val="0"/>
          <w:sz w:val="22"/>
        </w:rPr>
        <w:t>3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 xml:space="preserve"> </w:t>
      </w:r>
      <w:r w:rsidRPr="00447F8D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放大器频率特性</w:t>
      </w:r>
      <w:r w:rsidRPr="00BB34C2">
        <w:rPr>
          <w:rFonts w:ascii="Cambria Math" w:eastAsia="宋体" w:hAnsi="Cambria Math" w:cs="Times New Roman" w:hint="eastAsia"/>
          <w:b/>
          <w:bCs/>
          <w:kern w:val="0"/>
          <w:sz w:val="22"/>
        </w:rPr>
        <w:t>（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</w:rPr>
        <w:t>仿真</w:t>
      </w:r>
      <w:r w:rsidRPr="00BB34C2">
        <w:rPr>
          <w:rFonts w:ascii="Cambria Math" w:eastAsia="宋体" w:hAnsi="Cambria Math" w:cs="Times New Roman" w:hint="eastAsia"/>
          <w:b/>
          <w:bCs/>
          <w:kern w:val="0"/>
          <w:sz w:val="22"/>
        </w:rPr>
        <w:t>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513"/>
        <w:gridCol w:w="2552"/>
      </w:tblGrid>
      <w:tr w:rsidR="006E43DA" w:rsidRPr="006974DF" w14:paraId="5EFF3B7D" w14:textId="77777777" w:rsidTr="008B730A">
        <w:trPr>
          <w:trHeight w:val="510"/>
          <w:jc w:val="center"/>
        </w:trPr>
        <w:tc>
          <w:tcPr>
            <w:tcW w:w="1598" w:type="dxa"/>
          </w:tcPr>
          <w:p w14:paraId="23AA3CCB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  <w:tc>
          <w:tcPr>
            <w:tcW w:w="2513" w:type="dxa"/>
            <w:vAlign w:val="center"/>
          </w:tcPr>
          <w:p w14:paraId="54EAF38A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proofErr w:type="spellStart"/>
            <w:r w:rsidRPr="009B1D32">
              <w:rPr>
                <w:rFonts w:ascii="Cambria Math" w:eastAsia="宋体" w:hAnsi="Cambria Math" w:cs="Times New Roman"/>
                <w:bCs/>
                <w:i/>
                <w:kern w:val="0"/>
                <w:sz w:val="22"/>
              </w:rPr>
              <w:t>f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  <w:vertAlign w:val="subscript"/>
              </w:rPr>
              <w:t>H</w:t>
            </w:r>
            <w:proofErr w:type="spellEnd"/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 xml:space="preserve"> 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(</w:t>
            </w:r>
            <w:proofErr w:type="spellStart"/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KHz</w:t>
            </w:r>
            <w:proofErr w:type="spellEnd"/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)</w:t>
            </w:r>
          </w:p>
        </w:tc>
        <w:tc>
          <w:tcPr>
            <w:tcW w:w="2552" w:type="dxa"/>
            <w:vAlign w:val="center"/>
          </w:tcPr>
          <w:p w14:paraId="548DCD06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proofErr w:type="spellStart"/>
            <w:r w:rsidRPr="009B1D32">
              <w:rPr>
                <w:rFonts w:ascii="Cambria Math" w:eastAsia="宋体" w:hAnsi="Cambria Math" w:cs="Times New Roman"/>
                <w:bCs/>
                <w:i/>
                <w:kern w:val="0"/>
                <w:sz w:val="22"/>
              </w:rPr>
              <w:t>f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  <w:vertAlign w:val="subscript"/>
              </w:rPr>
              <w:t>L</w:t>
            </w:r>
            <w:proofErr w:type="spellEnd"/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 xml:space="preserve"> </w:t>
            </w:r>
            <w:r w:rsidRPr="00BA1AD9">
              <w:rPr>
                <w:rFonts w:ascii="Cambria Math" w:eastAsia="宋体" w:hAnsi="Cambria Math" w:cs="Times New Roman"/>
                <w:bCs/>
                <w:kern w:val="0"/>
                <w:sz w:val="22"/>
              </w:rPr>
              <w:t>(Hz)</w:t>
            </w:r>
          </w:p>
        </w:tc>
      </w:tr>
      <w:tr w:rsidR="006E43DA" w:rsidRPr="006974DF" w14:paraId="547EAD75" w14:textId="77777777" w:rsidTr="008B730A">
        <w:trPr>
          <w:trHeight w:val="510"/>
          <w:jc w:val="center"/>
        </w:trPr>
        <w:tc>
          <w:tcPr>
            <w:tcW w:w="1598" w:type="dxa"/>
            <w:vAlign w:val="center"/>
          </w:tcPr>
          <w:p w14:paraId="009A223A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>开环</w:t>
            </w:r>
          </w:p>
        </w:tc>
        <w:tc>
          <w:tcPr>
            <w:tcW w:w="2513" w:type="dxa"/>
          </w:tcPr>
          <w:p w14:paraId="341FA931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  <w:tc>
          <w:tcPr>
            <w:tcW w:w="2552" w:type="dxa"/>
          </w:tcPr>
          <w:p w14:paraId="3DAA9764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</w:tr>
      <w:tr w:rsidR="006E43DA" w:rsidRPr="006974DF" w14:paraId="4E2B72F0" w14:textId="77777777" w:rsidTr="008B730A">
        <w:trPr>
          <w:trHeight w:val="510"/>
          <w:jc w:val="center"/>
        </w:trPr>
        <w:tc>
          <w:tcPr>
            <w:tcW w:w="1598" w:type="dxa"/>
            <w:vAlign w:val="center"/>
          </w:tcPr>
          <w:p w14:paraId="1AD146A9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  <w:r w:rsidRPr="00BA1AD9">
              <w:rPr>
                <w:rFonts w:ascii="Cambria Math" w:eastAsia="宋体" w:hAnsi="Cambria Math" w:cs="Times New Roman" w:hint="eastAsia"/>
                <w:bCs/>
                <w:kern w:val="0"/>
                <w:sz w:val="22"/>
              </w:rPr>
              <w:t>闭环</w:t>
            </w:r>
          </w:p>
        </w:tc>
        <w:tc>
          <w:tcPr>
            <w:tcW w:w="2513" w:type="dxa"/>
          </w:tcPr>
          <w:p w14:paraId="69907D1C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  <w:tc>
          <w:tcPr>
            <w:tcW w:w="2552" w:type="dxa"/>
          </w:tcPr>
          <w:p w14:paraId="671C9275" w14:textId="77777777" w:rsidR="006E43DA" w:rsidRPr="00BA1AD9" w:rsidRDefault="006E43DA" w:rsidP="008B730A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Cambria Math" w:eastAsia="宋体" w:hAnsi="Cambria Math" w:cs="Times New Roman"/>
                <w:bCs/>
                <w:kern w:val="0"/>
                <w:sz w:val="22"/>
              </w:rPr>
            </w:pPr>
          </w:p>
        </w:tc>
      </w:tr>
    </w:tbl>
    <w:p w14:paraId="523E7AA2" w14:textId="77777777" w:rsidR="006E43DA" w:rsidRPr="006974DF" w:rsidRDefault="006E43DA" w:rsidP="006E43D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1F38160" w14:textId="77777777" w:rsidR="006E43DA" w:rsidRDefault="006E43DA" w:rsidP="006E43DA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四</w:t>
      </w:r>
      <w:r w:rsidRPr="00A74B8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总结与思考</w:t>
      </w:r>
    </w:p>
    <w:p w14:paraId="22514D2A" w14:textId="77777777" w:rsidR="006E43DA" w:rsidRPr="006E43DA" w:rsidRDefault="006E43DA" w:rsidP="00FE13A2">
      <w:p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</w:p>
    <w:sectPr w:rsidR="006E43DA" w:rsidRPr="006E43DA" w:rsidSect="00987BA8">
      <w:headerReference w:type="default" r:id="rId12"/>
      <w:footerReference w:type="default" r:id="rId13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21FE" w14:textId="77777777" w:rsidR="0080364A" w:rsidRDefault="0080364A" w:rsidP="00A71877">
      <w:r>
        <w:separator/>
      </w:r>
    </w:p>
  </w:endnote>
  <w:endnote w:type="continuationSeparator" w:id="0">
    <w:p w14:paraId="6ACD017E" w14:textId="77777777" w:rsidR="0080364A" w:rsidRDefault="0080364A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B7D96D6" w14:textId="77777777" w:rsidR="00532178" w:rsidRDefault="00532178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1080CF" w14:textId="77777777" w:rsidR="00532178" w:rsidRDefault="005321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FC1A0" w14:textId="77777777" w:rsidR="0080364A" w:rsidRDefault="0080364A" w:rsidP="00A71877">
      <w:r>
        <w:separator/>
      </w:r>
    </w:p>
  </w:footnote>
  <w:footnote w:type="continuationSeparator" w:id="0">
    <w:p w14:paraId="339D4AE4" w14:textId="77777777" w:rsidR="0080364A" w:rsidRDefault="0080364A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96B2" w14:textId="0A7F0BD0" w:rsidR="00532178" w:rsidRPr="003C3D01" w:rsidRDefault="00532178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》预习</w:t>
    </w:r>
    <w:r w:rsidRPr="003F69B8">
      <w:rPr>
        <w:rFonts w:hint="eastAsia"/>
      </w:rPr>
      <w:t>报告</w:t>
    </w:r>
    <w:r w:rsidRPr="003F69B8">
      <w:rPr>
        <w:rFonts w:hint="eastAsia"/>
        <w:b/>
      </w:rPr>
      <w:t xml:space="preserve">                         </w:t>
    </w:r>
    <w:r>
      <w:rPr>
        <w:rFonts w:hint="eastAsia"/>
        <w:b/>
      </w:rPr>
      <w:t xml:space="preserve">  </w:t>
    </w:r>
    <w:r>
      <w:rPr>
        <w:b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6E5B86"/>
    <w:multiLevelType w:val="hybridMultilevel"/>
    <w:tmpl w:val="E6E219B8"/>
    <w:lvl w:ilvl="0" w:tplc="47A876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4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5F5A5BB2"/>
    <w:multiLevelType w:val="hybridMultilevel"/>
    <w:tmpl w:val="8ED04674"/>
    <w:lvl w:ilvl="0" w:tplc="C44E7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86482377">
    <w:abstractNumId w:val="0"/>
  </w:num>
  <w:num w:numId="2" w16cid:durableId="1224948738">
    <w:abstractNumId w:val="4"/>
  </w:num>
  <w:num w:numId="3" w16cid:durableId="1027096564">
    <w:abstractNumId w:val="6"/>
  </w:num>
  <w:num w:numId="4" w16cid:durableId="691371582">
    <w:abstractNumId w:val="2"/>
  </w:num>
  <w:num w:numId="5" w16cid:durableId="12151173">
    <w:abstractNumId w:val="3"/>
  </w:num>
  <w:num w:numId="6" w16cid:durableId="178392450">
    <w:abstractNumId w:val="5"/>
  </w:num>
  <w:num w:numId="7" w16cid:durableId="1742631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06299"/>
    <w:rsid w:val="0004283E"/>
    <w:rsid w:val="00052B9A"/>
    <w:rsid w:val="00090A32"/>
    <w:rsid w:val="00091339"/>
    <w:rsid w:val="000A0B8B"/>
    <w:rsid w:val="000C2AE5"/>
    <w:rsid w:val="000D0A97"/>
    <w:rsid w:val="000D4D1D"/>
    <w:rsid w:val="000D65CE"/>
    <w:rsid w:val="000E4C43"/>
    <w:rsid w:val="001074E4"/>
    <w:rsid w:val="00150154"/>
    <w:rsid w:val="00180F03"/>
    <w:rsid w:val="00196909"/>
    <w:rsid w:val="001C10BC"/>
    <w:rsid w:val="001D083F"/>
    <w:rsid w:val="0021760A"/>
    <w:rsid w:val="00232248"/>
    <w:rsid w:val="00245B5C"/>
    <w:rsid w:val="00294A48"/>
    <w:rsid w:val="002A496E"/>
    <w:rsid w:val="002A4C5E"/>
    <w:rsid w:val="002C1CBF"/>
    <w:rsid w:val="0030579B"/>
    <w:rsid w:val="00337B84"/>
    <w:rsid w:val="0034380E"/>
    <w:rsid w:val="00351ABE"/>
    <w:rsid w:val="00360766"/>
    <w:rsid w:val="00363517"/>
    <w:rsid w:val="00390260"/>
    <w:rsid w:val="00392ABA"/>
    <w:rsid w:val="003B5CC2"/>
    <w:rsid w:val="003C3D01"/>
    <w:rsid w:val="003C4167"/>
    <w:rsid w:val="003D2B95"/>
    <w:rsid w:val="003E17C4"/>
    <w:rsid w:val="003E297E"/>
    <w:rsid w:val="003E49F6"/>
    <w:rsid w:val="003F69B8"/>
    <w:rsid w:val="00406171"/>
    <w:rsid w:val="00447F8D"/>
    <w:rsid w:val="00452B61"/>
    <w:rsid w:val="00453A72"/>
    <w:rsid w:val="0046257D"/>
    <w:rsid w:val="004651F1"/>
    <w:rsid w:val="00470B13"/>
    <w:rsid w:val="00474795"/>
    <w:rsid w:val="004912EC"/>
    <w:rsid w:val="004B6BA2"/>
    <w:rsid w:val="004D41A9"/>
    <w:rsid w:val="004D5BCA"/>
    <w:rsid w:val="004D6435"/>
    <w:rsid w:val="004E36D5"/>
    <w:rsid w:val="00502B1F"/>
    <w:rsid w:val="00502CC7"/>
    <w:rsid w:val="00503E96"/>
    <w:rsid w:val="00505AFD"/>
    <w:rsid w:val="00507E1C"/>
    <w:rsid w:val="00524908"/>
    <w:rsid w:val="00525E7B"/>
    <w:rsid w:val="00531AB2"/>
    <w:rsid w:val="00532178"/>
    <w:rsid w:val="00551A55"/>
    <w:rsid w:val="00582C9E"/>
    <w:rsid w:val="00584CB0"/>
    <w:rsid w:val="00585DDC"/>
    <w:rsid w:val="005A132A"/>
    <w:rsid w:val="005A158C"/>
    <w:rsid w:val="005A256F"/>
    <w:rsid w:val="005C1476"/>
    <w:rsid w:val="005D323D"/>
    <w:rsid w:val="005D468C"/>
    <w:rsid w:val="005E1778"/>
    <w:rsid w:val="005F730C"/>
    <w:rsid w:val="00625711"/>
    <w:rsid w:val="00625F88"/>
    <w:rsid w:val="00626045"/>
    <w:rsid w:val="00631F4D"/>
    <w:rsid w:val="0064111E"/>
    <w:rsid w:val="00657A96"/>
    <w:rsid w:val="00692381"/>
    <w:rsid w:val="006974DF"/>
    <w:rsid w:val="006C5DA7"/>
    <w:rsid w:val="006E43DA"/>
    <w:rsid w:val="006E50DD"/>
    <w:rsid w:val="006E5305"/>
    <w:rsid w:val="007032A3"/>
    <w:rsid w:val="00705900"/>
    <w:rsid w:val="00712D9B"/>
    <w:rsid w:val="00721988"/>
    <w:rsid w:val="007914C5"/>
    <w:rsid w:val="00797A19"/>
    <w:rsid w:val="007A192C"/>
    <w:rsid w:val="007B2DA8"/>
    <w:rsid w:val="007C581A"/>
    <w:rsid w:val="007D6F50"/>
    <w:rsid w:val="007F0387"/>
    <w:rsid w:val="007F2F33"/>
    <w:rsid w:val="00801021"/>
    <w:rsid w:val="0080364A"/>
    <w:rsid w:val="00815118"/>
    <w:rsid w:val="008212FD"/>
    <w:rsid w:val="00865965"/>
    <w:rsid w:val="008714AD"/>
    <w:rsid w:val="008772AF"/>
    <w:rsid w:val="008A2077"/>
    <w:rsid w:val="008A6387"/>
    <w:rsid w:val="008B4BDA"/>
    <w:rsid w:val="008C19EF"/>
    <w:rsid w:val="008D48BF"/>
    <w:rsid w:val="008E2A95"/>
    <w:rsid w:val="00902785"/>
    <w:rsid w:val="00953459"/>
    <w:rsid w:val="0096684C"/>
    <w:rsid w:val="00973D34"/>
    <w:rsid w:val="00987BA8"/>
    <w:rsid w:val="009942B1"/>
    <w:rsid w:val="0099766D"/>
    <w:rsid w:val="009B174B"/>
    <w:rsid w:val="009B1D32"/>
    <w:rsid w:val="009B43C1"/>
    <w:rsid w:val="009C4E51"/>
    <w:rsid w:val="009C7FEB"/>
    <w:rsid w:val="009D35DD"/>
    <w:rsid w:val="009F3F41"/>
    <w:rsid w:val="00A05310"/>
    <w:rsid w:val="00A1792B"/>
    <w:rsid w:val="00A20968"/>
    <w:rsid w:val="00A261B0"/>
    <w:rsid w:val="00A40C50"/>
    <w:rsid w:val="00A44CDA"/>
    <w:rsid w:val="00A517A5"/>
    <w:rsid w:val="00A53FCB"/>
    <w:rsid w:val="00A67949"/>
    <w:rsid w:val="00A71877"/>
    <w:rsid w:val="00A74B82"/>
    <w:rsid w:val="00A80B2E"/>
    <w:rsid w:val="00A84F67"/>
    <w:rsid w:val="00A87DD4"/>
    <w:rsid w:val="00A9672D"/>
    <w:rsid w:val="00A97F99"/>
    <w:rsid w:val="00AB1EC6"/>
    <w:rsid w:val="00AB58A4"/>
    <w:rsid w:val="00AD5E5F"/>
    <w:rsid w:val="00AE29A5"/>
    <w:rsid w:val="00AE7FFB"/>
    <w:rsid w:val="00AF0692"/>
    <w:rsid w:val="00AF58FB"/>
    <w:rsid w:val="00B12502"/>
    <w:rsid w:val="00B26345"/>
    <w:rsid w:val="00B318DA"/>
    <w:rsid w:val="00B328DA"/>
    <w:rsid w:val="00B32E0D"/>
    <w:rsid w:val="00B4076F"/>
    <w:rsid w:val="00B41324"/>
    <w:rsid w:val="00B5000F"/>
    <w:rsid w:val="00BA1145"/>
    <w:rsid w:val="00BA1AD9"/>
    <w:rsid w:val="00BB34C2"/>
    <w:rsid w:val="00BD3C4F"/>
    <w:rsid w:val="00BE751E"/>
    <w:rsid w:val="00BF22E1"/>
    <w:rsid w:val="00BF2670"/>
    <w:rsid w:val="00C645B2"/>
    <w:rsid w:val="00C67E74"/>
    <w:rsid w:val="00C725E8"/>
    <w:rsid w:val="00C90273"/>
    <w:rsid w:val="00CA3484"/>
    <w:rsid w:val="00CA6866"/>
    <w:rsid w:val="00CB65FA"/>
    <w:rsid w:val="00CC1F7D"/>
    <w:rsid w:val="00CC2BBB"/>
    <w:rsid w:val="00CF4DF1"/>
    <w:rsid w:val="00CF532E"/>
    <w:rsid w:val="00CF6371"/>
    <w:rsid w:val="00D03D96"/>
    <w:rsid w:val="00D061C6"/>
    <w:rsid w:val="00D32942"/>
    <w:rsid w:val="00D47B8F"/>
    <w:rsid w:val="00D70E61"/>
    <w:rsid w:val="00D718B3"/>
    <w:rsid w:val="00D7788E"/>
    <w:rsid w:val="00D93611"/>
    <w:rsid w:val="00D941CB"/>
    <w:rsid w:val="00D97EFF"/>
    <w:rsid w:val="00DA1DBC"/>
    <w:rsid w:val="00DA52C2"/>
    <w:rsid w:val="00DB0AF1"/>
    <w:rsid w:val="00DB641A"/>
    <w:rsid w:val="00DC14B9"/>
    <w:rsid w:val="00DD01C4"/>
    <w:rsid w:val="00DD5026"/>
    <w:rsid w:val="00DE31CF"/>
    <w:rsid w:val="00DE54C4"/>
    <w:rsid w:val="00E04CE9"/>
    <w:rsid w:val="00E17786"/>
    <w:rsid w:val="00E235C5"/>
    <w:rsid w:val="00E61A8A"/>
    <w:rsid w:val="00E81524"/>
    <w:rsid w:val="00E83F58"/>
    <w:rsid w:val="00E86A9A"/>
    <w:rsid w:val="00E90CF8"/>
    <w:rsid w:val="00EA6D59"/>
    <w:rsid w:val="00EB7768"/>
    <w:rsid w:val="00EE4D4E"/>
    <w:rsid w:val="00EF5FC2"/>
    <w:rsid w:val="00F25457"/>
    <w:rsid w:val="00F5272D"/>
    <w:rsid w:val="00F83605"/>
    <w:rsid w:val="00F85F0C"/>
    <w:rsid w:val="00F91880"/>
    <w:rsid w:val="00F9307A"/>
    <w:rsid w:val="00F974D9"/>
    <w:rsid w:val="00FB0B10"/>
    <w:rsid w:val="00FB6610"/>
    <w:rsid w:val="00FC1B78"/>
    <w:rsid w:val="00FD43AA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28CDD562"/>
  <w15:docId w15:val="{E47C8FFD-87F5-4801-9002-BBBDA2A1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1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uiPriority w:val="59"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customStyle="1" w:styleId="MTDisplayEquation">
    <w:name w:val="MTDisplayEquation"/>
    <w:basedOn w:val="a"/>
    <w:next w:val="a"/>
    <w:link w:val="MTDisplayEquationChar"/>
    <w:rsid w:val="00006299"/>
    <w:pPr>
      <w:tabs>
        <w:tab w:val="center" w:pos="4160"/>
        <w:tab w:val="right" w:pos="8320"/>
      </w:tabs>
      <w:adjustRightInd w:val="0"/>
      <w:snapToGrid w:val="0"/>
      <w:spacing w:beforeLines="30" w:before="72" w:line="312" w:lineRule="auto"/>
      <w:ind w:firstLineChars="192" w:firstLine="422"/>
      <w:jc w:val="center"/>
    </w:pPr>
    <w:rPr>
      <w:rFonts w:ascii="Times New Roman" w:cs="Times New Roman"/>
      <w:sz w:val="22"/>
    </w:rPr>
  </w:style>
  <w:style w:type="character" w:customStyle="1" w:styleId="MTDisplayEquationChar">
    <w:name w:val="MTDisplayEquation Char"/>
    <w:basedOn w:val="a0"/>
    <w:link w:val="MTDisplayEquation"/>
    <w:rsid w:val="00006299"/>
    <w:rPr>
      <w:rFonts w:ascii="Times New Roman" w:cs="Times New Roman"/>
      <w:sz w:val="22"/>
    </w:rPr>
  </w:style>
  <w:style w:type="table" w:styleId="ac">
    <w:name w:val="Light Shading"/>
    <w:basedOn w:val="a1"/>
    <w:uiPriority w:val="60"/>
    <w:rsid w:val="00D941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ad">
    <w:name w:val="Placeholder Text"/>
    <w:basedOn w:val="a0"/>
    <w:uiPriority w:val="99"/>
    <w:semiHidden/>
    <w:rsid w:val="00FE13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33D1-EAFE-44C8-B994-2D9C1E2BA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122</TotalTime>
  <Pages>7</Pages>
  <Words>496</Words>
  <Characters>2830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61</cp:revision>
  <dcterms:created xsi:type="dcterms:W3CDTF">2023-03-02T15:02:00Z</dcterms:created>
  <dcterms:modified xsi:type="dcterms:W3CDTF">2025-09-23T04:35:00Z</dcterms:modified>
</cp:coreProperties>
</file>